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7T00:00:00Z">
                                      <w:dateFormat w:val="dd/MM/yyyy"/>
                                      <w:lid w:val="fr-FR"/>
                                      <w:storeMappedDataAs w:val="dateTime"/>
                                      <w:calendar w:val="gregorian"/>
                                    </w:date>
                                  </w:sdtPr>
                                  <w:sdtEndPr/>
                                  <w:sdtContent>
                                    <w:p w14:paraId="00707069" w14:textId="4793798A" w:rsidR="00103DB4" w:rsidRDefault="00452838">
                                      <w:pPr>
                                        <w:pStyle w:val="Sansinterligne"/>
                                        <w:jc w:val="right"/>
                                        <w:rPr>
                                          <w:color w:val="FFFFFF" w:themeColor="background1"/>
                                          <w:sz w:val="28"/>
                                          <w:szCs w:val="28"/>
                                        </w:rPr>
                                      </w:pPr>
                                      <w:r>
                                        <w:rPr>
                                          <w:color w:val="FFFFFF" w:themeColor="background1"/>
                                          <w:sz w:val="28"/>
                                          <w:szCs w:val="28"/>
                                          <w:lang w:val="fr-FR"/>
                                        </w:rPr>
                                        <w:t>0</w:t>
                                      </w:r>
                                      <w:r w:rsidR="00416A07">
                                        <w:rPr>
                                          <w:color w:val="FFFFFF" w:themeColor="background1"/>
                                          <w:sz w:val="28"/>
                                          <w:szCs w:val="28"/>
                                          <w:lang w:val="fr-FR"/>
                                        </w:rPr>
                                        <w:t>7</w:t>
                                      </w:r>
                                      <w:r>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7T00:00:00Z">
                                <w:dateFormat w:val="dd/MM/yyyy"/>
                                <w:lid w:val="fr-FR"/>
                                <w:storeMappedDataAs w:val="dateTime"/>
                                <w:calendar w:val="gregorian"/>
                              </w:date>
                            </w:sdtPr>
                            <w:sdtEndPr/>
                            <w:sdtContent>
                              <w:p w14:paraId="00707069" w14:textId="4793798A" w:rsidR="00103DB4" w:rsidRDefault="00452838">
                                <w:pPr>
                                  <w:pStyle w:val="Sansinterligne"/>
                                  <w:jc w:val="right"/>
                                  <w:rPr>
                                    <w:color w:val="FFFFFF" w:themeColor="background1"/>
                                    <w:sz w:val="28"/>
                                    <w:szCs w:val="28"/>
                                  </w:rPr>
                                </w:pPr>
                                <w:r>
                                  <w:rPr>
                                    <w:color w:val="FFFFFF" w:themeColor="background1"/>
                                    <w:sz w:val="28"/>
                                    <w:szCs w:val="28"/>
                                    <w:lang w:val="fr-FR"/>
                                  </w:rPr>
                                  <w:t>0</w:t>
                                </w:r>
                                <w:r w:rsidR="00416A07">
                                  <w:rPr>
                                    <w:color w:val="FFFFFF" w:themeColor="background1"/>
                                    <w:sz w:val="28"/>
                                    <w:szCs w:val="28"/>
                                    <w:lang w:val="fr-FR"/>
                                  </w:rPr>
                                  <w:t>7</w:t>
                                </w:r>
                                <w:r>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17778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177782">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17778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177782">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17778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17778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17778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17778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095A5575" w14:textId="2827E5BF" w:rsidR="000E322B"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6574980" w:history="1">
            <w:r w:rsidR="000E322B" w:rsidRPr="00901EE7">
              <w:rPr>
                <w:rStyle w:val="Lienhypertexte"/>
                <w:noProof/>
                <w:lang w:val="fr-FR"/>
              </w:rPr>
              <w:t>1</w:t>
            </w:r>
            <w:r w:rsidR="000E322B">
              <w:rPr>
                <w:rFonts w:cstheme="minorBidi"/>
                <w:noProof/>
                <w:szCs w:val="22"/>
              </w:rPr>
              <w:tab/>
            </w:r>
            <w:r w:rsidR="000E322B" w:rsidRPr="00901EE7">
              <w:rPr>
                <w:rStyle w:val="Lienhypertexte"/>
                <w:noProof/>
                <w:lang w:val="fr-FR"/>
              </w:rPr>
              <w:t>Analyse préliminaire</w:t>
            </w:r>
            <w:r w:rsidR="000E322B">
              <w:rPr>
                <w:noProof/>
                <w:webHidden/>
              </w:rPr>
              <w:tab/>
            </w:r>
            <w:r w:rsidR="000E322B">
              <w:rPr>
                <w:noProof/>
                <w:webHidden/>
              </w:rPr>
              <w:fldChar w:fldCharType="begin"/>
            </w:r>
            <w:r w:rsidR="000E322B">
              <w:rPr>
                <w:noProof/>
                <w:webHidden/>
              </w:rPr>
              <w:instrText xml:space="preserve"> PAGEREF _Toc166574980 \h </w:instrText>
            </w:r>
            <w:r w:rsidR="000E322B">
              <w:rPr>
                <w:noProof/>
                <w:webHidden/>
              </w:rPr>
            </w:r>
            <w:r w:rsidR="000E322B">
              <w:rPr>
                <w:noProof/>
                <w:webHidden/>
              </w:rPr>
              <w:fldChar w:fldCharType="separate"/>
            </w:r>
            <w:r w:rsidR="000E322B">
              <w:rPr>
                <w:noProof/>
                <w:webHidden/>
              </w:rPr>
              <w:t>2</w:t>
            </w:r>
            <w:r w:rsidR="000E322B">
              <w:rPr>
                <w:noProof/>
                <w:webHidden/>
              </w:rPr>
              <w:fldChar w:fldCharType="end"/>
            </w:r>
          </w:hyperlink>
        </w:p>
        <w:p w14:paraId="698D0D78" w14:textId="162B0F0A" w:rsidR="000E322B" w:rsidRDefault="000E322B">
          <w:pPr>
            <w:pStyle w:val="TM2"/>
            <w:tabs>
              <w:tab w:val="left" w:pos="880"/>
              <w:tab w:val="right" w:leader="dot" w:pos="9062"/>
            </w:tabs>
            <w:rPr>
              <w:rFonts w:cstheme="minorBidi"/>
              <w:noProof/>
              <w:szCs w:val="22"/>
            </w:rPr>
          </w:pPr>
          <w:hyperlink w:anchor="_Toc166574981" w:history="1">
            <w:r w:rsidRPr="00901EE7">
              <w:rPr>
                <w:rStyle w:val="Lienhypertexte"/>
                <w:noProof/>
                <w:lang w:val="fr-FR"/>
              </w:rPr>
              <w:t>1.1</w:t>
            </w:r>
            <w:r>
              <w:rPr>
                <w:rFonts w:cstheme="minorBidi"/>
                <w:noProof/>
                <w:szCs w:val="22"/>
              </w:rPr>
              <w:tab/>
            </w:r>
            <w:r w:rsidRPr="00901EE7">
              <w:rPr>
                <w:rStyle w:val="Lienhypertexte"/>
                <w:noProof/>
                <w:lang w:val="fr-FR"/>
              </w:rPr>
              <w:t>Introduction</w:t>
            </w:r>
            <w:r>
              <w:rPr>
                <w:noProof/>
                <w:webHidden/>
              </w:rPr>
              <w:tab/>
            </w:r>
            <w:r>
              <w:rPr>
                <w:noProof/>
                <w:webHidden/>
              </w:rPr>
              <w:fldChar w:fldCharType="begin"/>
            </w:r>
            <w:r>
              <w:rPr>
                <w:noProof/>
                <w:webHidden/>
              </w:rPr>
              <w:instrText xml:space="preserve"> PAGEREF _Toc166574981 \h </w:instrText>
            </w:r>
            <w:r>
              <w:rPr>
                <w:noProof/>
                <w:webHidden/>
              </w:rPr>
            </w:r>
            <w:r>
              <w:rPr>
                <w:noProof/>
                <w:webHidden/>
              </w:rPr>
              <w:fldChar w:fldCharType="separate"/>
            </w:r>
            <w:r>
              <w:rPr>
                <w:noProof/>
                <w:webHidden/>
              </w:rPr>
              <w:t>2</w:t>
            </w:r>
            <w:r>
              <w:rPr>
                <w:noProof/>
                <w:webHidden/>
              </w:rPr>
              <w:fldChar w:fldCharType="end"/>
            </w:r>
          </w:hyperlink>
        </w:p>
        <w:p w14:paraId="634A95A0" w14:textId="0D1AC364" w:rsidR="000E322B" w:rsidRDefault="000E322B">
          <w:pPr>
            <w:pStyle w:val="TM2"/>
            <w:tabs>
              <w:tab w:val="left" w:pos="880"/>
              <w:tab w:val="right" w:leader="dot" w:pos="9062"/>
            </w:tabs>
            <w:rPr>
              <w:rFonts w:cstheme="minorBidi"/>
              <w:noProof/>
              <w:szCs w:val="22"/>
            </w:rPr>
          </w:pPr>
          <w:hyperlink w:anchor="_Toc166574982" w:history="1">
            <w:r w:rsidRPr="00901EE7">
              <w:rPr>
                <w:rStyle w:val="Lienhypertexte"/>
                <w:noProof/>
                <w:lang w:val="fr-FR"/>
              </w:rPr>
              <w:t>1.2</w:t>
            </w:r>
            <w:r>
              <w:rPr>
                <w:rFonts w:cstheme="minorBidi"/>
                <w:noProof/>
                <w:szCs w:val="22"/>
              </w:rPr>
              <w:tab/>
            </w:r>
            <w:r w:rsidRPr="00901EE7">
              <w:rPr>
                <w:rStyle w:val="Lienhypertexte"/>
                <w:noProof/>
                <w:lang w:val="fr-FR"/>
              </w:rPr>
              <w:t>Objectif</w:t>
            </w:r>
            <w:r>
              <w:rPr>
                <w:noProof/>
                <w:webHidden/>
              </w:rPr>
              <w:tab/>
            </w:r>
            <w:r>
              <w:rPr>
                <w:noProof/>
                <w:webHidden/>
              </w:rPr>
              <w:fldChar w:fldCharType="begin"/>
            </w:r>
            <w:r>
              <w:rPr>
                <w:noProof/>
                <w:webHidden/>
              </w:rPr>
              <w:instrText xml:space="preserve"> PAGEREF _Toc166574982 \h </w:instrText>
            </w:r>
            <w:r>
              <w:rPr>
                <w:noProof/>
                <w:webHidden/>
              </w:rPr>
            </w:r>
            <w:r>
              <w:rPr>
                <w:noProof/>
                <w:webHidden/>
              </w:rPr>
              <w:fldChar w:fldCharType="separate"/>
            </w:r>
            <w:r>
              <w:rPr>
                <w:noProof/>
                <w:webHidden/>
              </w:rPr>
              <w:t>2</w:t>
            </w:r>
            <w:r>
              <w:rPr>
                <w:noProof/>
                <w:webHidden/>
              </w:rPr>
              <w:fldChar w:fldCharType="end"/>
            </w:r>
          </w:hyperlink>
        </w:p>
        <w:p w14:paraId="3F5AFD95" w14:textId="2D70D62D" w:rsidR="000E322B" w:rsidRDefault="000E322B">
          <w:pPr>
            <w:pStyle w:val="TM2"/>
            <w:tabs>
              <w:tab w:val="left" w:pos="880"/>
              <w:tab w:val="right" w:leader="dot" w:pos="9062"/>
            </w:tabs>
            <w:rPr>
              <w:rFonts w:cstheme="minorBidi"/>
              <w:noProof/>
              <w:szCs w:val="22"/>
            </w:rPr>
          </w:pPr>
          <w:hyperlink w:anchor="_Toc166574983" w:history="1">
            <w:r w:rsidRPr="00901EE7">
              <w:rPr>
                <w:rStyle w:val="Lienhypertexte"/>
                <w:noProof/>
                <w:lang w:val="fr-FR"/>
              </w:rPr>
              <w:t>1.3</w:t>
            </w:r>
            <w:r>
              <w:rPr>
                <w:rFonts w:cstheme="minorBidi"/>
                <w:noProof/>
                <w:szCs w:val="22"/>
              </w:rPr>
              <w:tab/>
            </w:r>
            <w:r w:rsidRPr="00901EE7">
              <w:rPr>
                <w:rStyle w:val="Lienhypertexte"/>
                <w:noProof/>
                <w:lang w:val="fr-FR"/>
              </w:rPr>
              <w:t>Organisation</w:t>
            </w:r>
            <w:r>
              <w:rPr>
                <w:noProof/>
                <w:webHidden/>
              </w:rPr>
              <w:tab/>
            </w:r>
            <w:r>
              <w:rPr>
                <w:noProof/>
                <w:webHidden/>
              </w:rPr>
              <w:fldChar w:fldCharType="begin"/>
            </w:r>
            <w:r>
              <w:rPr>
                <w:noProof/>
                <w:webHidden/>
              </w:rPr>
              <w:instrText xml:space="preserve"> PAGEREF _Toc166574983 \h </w:instrText>
            </w:r>
            <w:r>
              <w:rPr>
                <w:noProof/>
                <w:webHidden/>
              </w:rPr>
            </w:r>
            <w:r>
              <w:rPr>
                <w:noProof/>
                <w:webHidden/>
              </w:rPr>
              <w:fldChar w:fldCharType="separate"/>
            </w:r>
            <w:r>
              <w:rPr>
                <w:noProof/>
                <w:webHidden/>
              </w:rPr>
              <w:t>2</w:t>
            </w:r>
            <w:r>
              <w:rPr>
                <w:noProof/>
                <w:webHidden/>
              </w:rPr>
              <w:fldChar w:fldCharType="end"/>
            </w:r>
          </w:hyperlink>
        </w:p>
        <w:p w14:paraId="20BF0A88" w14:textId="0AC0D06F" w:rsidR="000E322B" w:rsidRDefault="000E322B">
          <w:pPr>
            <w:pStyle w:val="TM2"/>
            <w:tabs>
              <w:tab w:val="left" w:pos="880"/>
              <w:tab w:val="right" w:leader="dot" w:pos="9062"/>
            </w:tabs>
            <w:rPr>
              <w:rFonts w:cstheme="minorBidi"/>
              <w:noProof/>
              <w:szCs w:val="22"/>
            </w:rPr>
          </w:pPr>
          <w:hyperlink w:anchor="_Toc166574984" w:history="1">
            <w:r w:rsidRPr="00901EE7">
              <w:rPr>
                <w:rStyle w:val="Lienhypertexte"/>
                <w:noProof/>
                <w:lang w:val="fr-FR"/>
              </w:rPr>
              <w:t>1.4</w:t>
            </w:r>
            <w:r>
              <w:rPr>
                <w:rFonts w:cstheme="minorBidi"/>
                <w:noProof/>
                <w:szCs w:val="22"/>
              </w:rPr>
              <w:tab/>
            </w:r>
            <w:r w:rsidRPr="00901EE7">
              <w:rPr>
                <w:rStyle w:val="Lienhypertexte"/>
                <w:noProof/>
                <w:lang w:val="fr-FR"/>
              </w:rPr>
              <w:t>Fonctionnalité</w:t>
            </w:r>
            <w:r>
              <w:rPr>
                <w:noProof/>
                <w:webHidden/>
              </w:rPr>
              <w:tab/>
            </w:r>
            <w:r>
              <w:rPr>
                <w:noProof/>
                <w:webHidden/>
              </w:rPr>
              <w:fldChar w:fldCharType="begin"/>
            </w:r>
            <w:r>
              <w:rPr>
                <w:noProof/>
                <w:webHidden/>
              </w:rPr>
              <w:instrText xml:space="preserve"> PAGEREF _Toc166574984 \h </w:instrText>
            </w:r>
            <w:r>
              <w:rPr>
                <w:noProof/>
                <w:webHidden/>
              </w:rPr>
            </w:r>
            <w:r>
              <w:rPr>
                <w:noProof/>
                <w:webHidden/>
              </w:rPr>
              <w:fldChar w:fldCharType="separate"/>
            </w:r>
            <w:r>
              <w:rPr>
                <w:noProof/>
                <w:webHidden/>
              </w:rPr>
              <w:t>2</w:t>
            </w:r>
            <w:r>
              <w:rPr>
                <w:noProof/>
                <w:webHidden/>
              </w:rPr>
              <w:fldChar w:fldCharType="end"/>
            </w:r>
          </w:hyperlink>
        </w:p>
        <w:p w14:paraId="5C03CF3B" w14:textId="64C17701" w:rsidR="000E322B" w:rsidRDefault="000E322B">
          <w:pPr>
            <w:pStyle w:val="TM2"/>
            <w:tabs>
              <w:tab w:val="left" w:pos="880"/>
              <w:tab w:val="right" w:leader="dot" w:pos="9062"/>
            </w:tabs>
            <w:rPr>
              <w:rFonts w:cstheme="minorBidi"/>
              <w:noProof/>
              <w:szCs w:val="22"/>
            </w:rPr>
          </w:pPr>
          <w:hyperlink w:anchor="_Toc166574985" w:history="1">
            <w:r w:rsidRPr="00901EE7">
              <w:rPr>
                <w:rStyle w:val="Lienhypertexte"/>
                <w:noProof/>
                <w:lang w:val="fr-FR"/>
              </w:rPr>
              <w:t>1.5</w:t>
            </w:r>
            <w:r>
              <w:rPr>
                <w:rFonts w:cstheme="minorBidi"/>
                <w:noProof/>
                <w:szCs w:val="22"/>
              </w:rPr>
              <w:tab/>
            </w:r>
            <w:r w:rsidRPr="00901EE7">
              <w:rPr>
                <w:rStyle w:val="Lienhypertexte"/>
                <w:noProof/>
                <w:lang w:val="fr-FR"/>
              </w:rPr>
              <w:t>Planification initiale</w:t>
            </w:r>
            <w:r>
              <w:rPr>
                <w:noProof/>
                <w:webHidden/>
              </w:rPr>
              <w:tab/>
            </w:r>
            <w:r>
              <w:rPr>
                <w:noProof/>
                <w:webHidden/>
              </w:rPr>
              <w:fldChar w:fldCharType="begin"/>
            </w:r>
            <w:r>
              <w:rPr>
                <w:noProof/>
                <w:webHidden/>
              </w:rPr>
              <w:instrText xml:space="preserve"> PAGEREF _Toc166574985 \h </w:instrText>
            </w:r>
            <w:r>
              <w:rPr>
                <w:noProof/>
                <w:webHidden/>
              </w:rPr>
            </w:r>
            <w:r>
              <w:rPr>
                <w:noProof/>
                <w:webHidden/>
              </w:rPr>
              <w:fldChar w:fldCharType="separate"/>
            </w:r>
            <w:r>
              <w:rPr>
                <w:noProof/>
                <w:webHidden/>
              </w:rPr>
              <w:t>3</w:t>
            </w:r>
            <w:r>
              <w:rPr>
                <w:noProof/>
                <w:webHidden/>
              </w:rPr>
              <w:fldChar w:fldCharType="end"/>
            </w:r>
          </w:hyperlink>
        </w:p>
        <w:p w14:paraId="193203BF" w14:textId="08DA3F57" w:rsidR="000E322B" w:rsidRDefault="000E322B">
          <w:pPr>
            <w:pStyle w:val="TM1"/>
            <w:tabs>
              <w:tab w:val="left" w:pos="440"/>
              <w:tab w:val="right" w:leader="dot" w:pos="9062"/>
            </w:tabs>
            <w:rPr>
              <w:rFonts w:cstheme="minorBidi"/>
              <w:noProof/>
              <w:szCs w:val="22"/>
            </w:rPr>
          </w:pPr>
          <w:hyperlink w:anchor="_Toc166574986" w:history="1">
            <w:r w:rsidRPr="00901EE7">
              <w:rPr>
                <w:rStyle w:val="Lienhypertexte"/>
                <w:noProof/>
                <w:lang w:val="fr-FR"/>
              </w:rPr>
              <w:t>2</w:t>
            </w:r>
            <w:r>
              <w:rPr>
                <w:rFonts w:cstheme="minorBidi"/>
                <w:noProof/>
                <w:szCs w:val="22"/>
              </w:rPr>
              <w:tab/>
            </w:r>
            <w:r w:rsidRPr="00901EE7">
              <w:rPr>
                <w:rStyle w:val="Lienhypertexte"/>
                <w:noProof/>
                <w:lang w:val="fr-FR"/>
              </w:rPr>
              <w:t>Analyse/Conception</w:t>
            </w:r>
            <w:r>
              <w:rPr>
                <w:noProof/>
                <w:webHidden/>
              </w:rPr>
              <w:tab/>
            </w:r>
            <w:r>
              <w:rPr>
                <w:noProof/>
                <w:webHidden/>
              </w:rPr>
              <w:fldChar w:fldCharType="begin"/>
            </w:r>
            <w:r>
              <w:rPr>
                <w:noProof/>
                <w:webHidden/>
              </w:rPr>
              <w:instrText xml:space="preserve"> PAGEREF _Toc166574986 \h </w:instrText>
            </w:r>
            <w:r>
              <w:rPr>
                <w:noProof/>
                <w:webHidden/>
              </w:rPr>
            </w:r>
            <w:r>
              <w:rPr>
                <w:noProof/>
                <w:webHidden/>
              </w:rPr>
              <w:fldChar w:fldCharType="separate"/>
            </w:r>
            <w:r>
              <w:rPr>
                <w:noProof/>
                <w:webHidden/>
              </w:rPr>
              <w:t>6</w:t>
            </w:r>
            <w:r>
              <w:rPr>
                <w:noProof/>
                <w:webHidden/>
              </w:rPr>
              <w:fldChar w:fldCharType="end"/>
            </w:r>
          </w:hyperlink>
        </w:p>
        <w:p w14:paraId="2EC66CC9" w14:textId="7769B822" w:rsidR="000E322B" w:rsidRDefault="000E322B">
          <w:pPr>
            <w:pStyle w:val="TM2"/>
            <w:tabs>
              <w:tab w:val="left" w:pos="880"/>
              <w:tab w:val="right" w:leader="dot" w:pos="9062"/>
            </w:tabs>
            <w:rPr>
              <w:rFonts w:cstheme="minorBidi"/>
              <w:noProof/>
              <w:szCs w:val="22"/>
            </w:rPr>
          </w:pPr>
          <w:hyperlink w:anchor="_Toc166574987" w:history="1">
            <w:r w:rsidRPr="00901EE7">
              <w:rPr>
                <w:rStyle w:val="Lienhypertexte"/>
                <w:noProof/>
                <w:lang w:val="fr-FR"/>
              </w:rPr>
              <w:t>2.1</w:t>
            </w:r>
            <w:r>
              <w:rPr>
                <w:rFonts w:cstheme="minorBidi"/>
                <w:noProof/>
                <w:szCs w:val="22"/>
              </w:rPr>
              <w:tab/>
            </w:r>
            <w:r w:rsidRPr="00901EE7">
              <w:rPr>
                <w:rStyle w:val="Lienhypertexte"/>
                <w:noProof/>
                <w:lang w:val="fr-FR"/>
              </w:rPr>
              <w:t>Dossier de conception</w:t>
            </w:r>
            <w:r>
              <w:rPr>
                <w:noProof/>
                <w:webHidden/>
              </w:rPr>
              <w:tab/>
            </w:r>
            <w:r>
              <w:rPr>
                <w:noProof/>
                <w:webHidden/>
              </w:rPr>
              <w:fldChar w:fldCharType="begin"/>
            </w:r>
            <w:r>
              <w:rPr>
                <w:noProof/>
                <w:webHidden/>
              </w:rPr>
              <w:instrText xml:space="preserve"> PAGEREF _Toc166574987 \h </w:instrText>
            </w:r>
            <w:r>
              <w:rPr>
                <w:noProof/>
                <w:webHidden/>
              </w:rPr>
            </w:r>
            <w:r>
              <w:rPr>
                <w:noProof/>
                <w:webHidden/>
              </w:rPr>
              <w:fldChar w:fldCharType="separate"/>
            </w:r>
            <w:r>
              <w:rPr>
                <w:noProof/>
                <w:webHidden/>
              </w:rPr>
              <w:t>6</w:t>
            </w:r>
            <w:r>
              <w:rPr>
                <w:noProof/>
                <w:webHidden/>
              </w:rPr>
              <w:fldChar w:fldCharType="end"/>
            </w:r>
          </w:hyperlink>
        </w:p>
        <w:p w14:paraId="0D482FEB" w14:textId="46B2E405" w:rsidR="000E322B" w:rsidRDefault="000E322B">
          <w:pPr>
            <w:pStyle w:val="TM3"/>
            <w:tabs>
              <w:tab w:val="left" w:pos="1320"/>
              <w:tab w:val="right" w:leader="dot" w:pos="9062"/>
            </w:tabs>
            <w:rPr>
              <w:rFonts w:cstheme="minorBidi"/>
              <w:noProof/>
              <w:szCs w:val="22"/>
            </w:rPr>
          </w:pPr>
          <w:hyperlink w:anchor="_Toc166574988" w:history="1">
            <w:r w:rsidRPr="00901EE7">
              <w:rPr>
                <w:rStyle w:val="Lienhypertexte"/>
                <w:noProof/>
              </w:rPr>
              <w:t>2.1.1</w:t>
            </w:r>
            <w:r>
              <w:rPr>
                <w:rFonts w:cstheme="minorBidi"/>
                <w:noProof/>
                <w:szCs w:val="22"/>
              </w:rPr>
              <w:tab/>
            </w:r>
            <w:r w:rsidRPr="00901EE7">
              <w:rPr>
                <w:rStyle w:val="Lienhypertexte"/>
                <w:noProof/>
              </w:rPr>
              <w:t>Choix du matérielle</w:t>
            </w:r>
            <w:r>
              <w:rPr>
                <w:noProof/>
                <w:webHidden/>
              </w:rPr>
              <w:tab/>
            </w:r>
            <w:r>
              <w:rPr>
                <w:noProof/>
                <w:webHidden/>
              </w:rPr>
              <w:fldChar w:fldCharType="begin"/>
            </w:r>
            <w:r>
              <w:rPr>
                <w:noProof/>
                <w:webHidden/>
              </w:rPr>
              <w:instrText xml:space="preserve"> PAGEREF _Toc166574988 \h </w:instrText>
            </w:r>
            <w:r>
              <w:rPr>
                <w:noProof/>
                <w:webHidden/>
              </w:rPr>
            </w:r>
            <w:r>
              <w:rPr>
                <w:noProof/>
                <w:webHidden/>
              </w:rPr>
              <w:fldChar w:fldCharType="separate"/>
            </w:r>
            <w:r>
              <w:rPr>
                <w:noProof/>
                <w:webHidden/>
              </w:rPr>
              <w:t>6</w:t>
            </w:r>
            <w:r>
              <w:rPr>
                <w:noProof/>
                <w:webHidden/>
              </w:rPr>
              <w:fldChar w:fldCharType="end"/>
            </w:r>
          </w:hyperlink>
        </w:p>
        <w:p w14:paraId="2562F622" w14:textId="30298888" w:rsidR="000E322B" w:rsidRDefault="000E322B">
          <w:pPr>
            <w:pStyle w:val="TM3"/>
            <w:tabs>
              <w:tab w:val="left" w:pos="1320"/>
              <w:tab w:val="right" w:leader="dot" w:pos="9062"/>
            </w:tabs>
            <w:rPr>
              <w:rFonts w:cstheme="minorBidi"/>
              <w:noProof/>
              <w:szCs w:val="22"/>
            </w:rPr>
          </w:pPr>
          <w:hyperlink w:anchor="_Toc166574989" w:history="1">
            <w:r w:rsidRPr="00901EE7">
              <w:rPr>
                <w:rStyle w:val="Lienhypertexte"/>
                <w:noProof/>
              </w:rPr>
              <w:t>2.1.2</w:t>
            </w:r>
            <w:r>
              <w:rPr>
                <w:rFonts w:cstheme="minorBidi"/>
                <w:noProof/>
                <w:szCs w:val="22"/>
              </w:rPr>
              <w:tab/>
            </w:r>
            <w:r w:rsidRPr="00901EE7">
              <w:rPr>
                <w:rStyle w:val="Lienhypertexte"/>
                <w:noProof/>
              </w:rPr>
              <w:t>Choix du système d’exploitation</w:t>
            </w:r>
            <w:r>
              <w:rPr>
                <w:noProof/>
                <w:webHidden/>
              </w:rPr>
              <w:tab/>
            </w:r>
            <w:r>
              <w:rPr>
                <w:noProof/>
                <w:webHidden/>
              </w:rPr>
              <w:fldChar w:fldCharType="begin"/>
            </w:r>
            <w:r>
              <w:rPr>
                <w:noProof/>
                <w:webHidden/>
              </w:rPr>
              <w:instrText xml:space="preserve"> PAGEREF _Toc166574989 \h </w:instrText>
            </w:r>
            <w:r>
              <w:rPr>
                <w:noProof/>
                <w:webHidden/>
              </w:rPr>
            </w:r>
            <w:r>
              <w:rPr>
                <w:noProof/>
                <w:webHidden/>
              </w:rPr>
              <w:fldChar w:fldCharType="separate"/>
            </w:r>
            <w:r>
              <w:rPr>
                <w:noProof/>
                <w:webHidden/>
              </w:rPr>
              <w:t>6</w:t>
            </w:r>
            <w:r>
              <w:rPr>
                <w:noProof/>
                <w:webHidden/>
              </w:rPr>
              <w:fldChar w:fldCharType="end"/>
            </w:r>
          </w:hyperlink>
        </w:p>
        <w:p w14:paraId="60892CD3" w14:textId="70B91286" w:rsidR="000E322B" w:rsidRDefault="000E322B">
          <w:pPr>
            <w:pStyle w:val="TM3"/>
            <w:tabs>
              <w:tab w:val="left" w:pos="1320"/>
              <w:tab w:val="right" w:leader="dot" w:pos="9062"/>
            </w:tabs>
            <w:rPr>
              <w:rFonts w:cstheme="minorBidi"/>
              <w:noProof/>
              <w:szCs w:val="22"/>
            </w:rPr>
          </w:pPr>
          <w:hyperlink w:anchor="_Toc166574990" w:history="1">
            <w:r w:rsidRPr="00901EE7">
              <w:rPr>
                <w:rStyle w:val="Lienhypertexte"/>
                <w:noProof/>
              </w:rPr>
              <w:t>2.1.3</w:t>
            </w:r>
            <w:r>
              <w:rPr>
                <w:rFonts w:cstheme="minorBidi"/>
                <w:noProof/>
                <w:szCs w:val="22"/>
              </w:rPr>
              <w:tab/>
            </w:r>
            <w:r w:rsidRPr="00901EE7">
              <w:rPr>
                <w:rStyle w:val="Lienhypertexte"/>
                <w:noProof/>
                <w:shd w:val="clear" w:color="auto" w:fill="FFFFFF"/>
              </w:rPr>
              <w:t>Choix des outils logiciel</w:t>
            </w:r>
            <w:r>
              <w:rPr>
                <w:noProof/>
                <w:webHidden/>
              </w:rPr>
              <w:tab/>
            </w:r>
            <w:r>
              <w:rPr>
                <w:noProof/>
                <w:webHidden/>
              </w:rPr>
              <w:fldChar w:fldCharType="begin"/>
            </w:r>
            <w:r>
              <w:rPr>
                <w:noProof/>
                <w:webHidden/>
              </w:rPr>
              <w:instrText xml:space="preserve"> PAGEREF _Toc166574990 \h </w:instrText>
            </w:r>
            <w:r>
              <w:rPr>
                <w:noProof/>
                <w:webHidden/>
              </w:rPr>
            </w:r>
            <w:r>
              <w:rPr>
                <w:noProof/>
                <w:webHidden/>
              </w:rPr>
              <w:fldChar w:fldCharType="separate"/>
            </w:r>
            <w:r>
              <w:rPr>
                <w:noProof/>
                <w:webHidden/>
              </w:rPr>
              <w:t>6</w:t>
            </w:r>
            <w:r>
              <w:rPr>
                <w:noProof/>
                <w:webHidden/>
              </w:rPr>
              <w:fldChar w:fldCharType="end"/>
            </w:r>
          </w:hyperlink>
        </w:p>
        <w:p w14:paraId="09897685" w14:textId="4D44D152" w:rsidR="000E322B" w:rsidRDefault="000E322B">
          <w:pPr>
            <w:pStyle w:val="TM2"/>
            <w:tabs>
              <w:tab w:val="left" w:pos="880"/>
              <w:tab w:val="right" w:leader="dot" w:pos="9062"/>
            </w:tabs>
            <w:rPr>
              <w:rFonts w:cstheme="minorBidi"/>
              <w:noProof/>
              <w:szCs w:val="22"/>
            </w:rPr>
          </w:pPr>
          <w:hyperlink w:anchor="_Toc166574991" w:history="1">
            <w:r w:rsidRPr="00901EE7">
              <w:rPr>
                <w:rStyle w:val="Lienhypertexte"/>
                <w:noProof/>
                <w:lang w:val="fr-FR"/>
              </w:rPr>
              <w:t>2.2</w:t>
            </w:r>
            <w:r>
              <w:rPr>
                <w:rFonts w:cstheme="minorBidi"/>
                <w:noProof/>
                <w:szCs w:val="22"/>
              </w:rPr>
              <w:tab/>
            </w:r>
            <w:r w:rsidRPr="00901EE7">
              <w:rPr>
                <w:rStyle w:val="Lienhypertexte"/>
                <w:noProof/>
                <w:lang w:val="fr-FR"/>
              </w:rPr>
              <w:t>Concepte</w:t>
            </w:r>
            <w:r>
              <w:rPr>
                <w:noProof/>
                <w:webHidden/>
              </w:rPr>
              <w:tab/>
            </w:r>
            <w:r>
              <w:rPr>
                <w:noProof/>
                <w:webHidden/>
              </w:rPr>
              <w:fldChar w:fldCharType="begin"/>
            </w:r>
            <w:r>
              <w:rPr>
                <w:noProof/>
                <w:webHidden/>
              </w:rPr>
              <w:instrText xml:space="preserve"> PAGEREF _Toc166574991 \h </w:instrText>
            </w:r>
            <w:r>
              <w:rPr>
                <w:noProof/>
                <w:webHidden/>
              </w:rPr>
            </w:r>
            <w:r>
              <w:rPr>
                <w:noProof/>
                <w:webHidden/>
              </w:rPr>
              <w:fldChar w:fldCharType="separate"/>
            </w:r>
            <w:r>
              <w:rPr>
                <w:noProof/>
                <w:webHidden/>
              </w:rPr>
              <w:t>7</w:t>
            </w:r>
            <w:r>
              <w:rPr>
                <w:noProof/>
                <w:webHidden/>
              </w:rPr>
              <w:fldChar w:fldCharType="end"/>
            </w:r>
          </w:hyperlink>
        </w:p>
        <w:p w14:paraId="799473F3" w14:textId="381FD283" w:rsidR="000E322B" w:rsidRDefault="000E322B">
          <w:pPr>
            <w:pStyle w:val="TM3"/>
            <w:tabs>
              <w:tab w:val="left" w:pos="1320"/>
              <w:tab w:val="right" w:leader="dot" w:pos="9062"/>
            </w:tabs>
            <w:rPr>
              <w:rFonts w:cstheme="minorBidi"/>
              <w:noProof/>
              <w:szCs w:val="22"/>
            </w:rPr>
          </w:pPr>
          <w:hyperlink w:anchor="_Toc166574992" w:history="1">
            <w:r w:rsidRPr="00901EE7">
              <w:rPr>
                <w:rStyle w:val="Lienhypertexte"/>
                <w:noProof/>
                <w:lang w:val="fr-FR"/>
              </w:rPr>
              <w:t>2.2.1</w:t>
            </w:r>
            <w:r>
              <w:rPr>
                <w:rFonts w:cstheme="minorBidi"/>
                <w:noProof/>
                <w:szCs w:val="22"/>
              </w:rPr>
              <w:tab/>
            </w:r>
            <w:r w:rsidRPr="00901EE7">
              <w:rPr>
                <w:rStyle w:val="Lienhypertexte"/>
                <w:noProof/>
                <w:lang w:val="fr-FR"/>
              </w:rPr>
              <w:t>Use Case</w:t>
            </w:r>
            <w:r>
              <w:rPr>
                <w:noProof/>
                <w:webHidden/>
              </w:rPr>
              <w:tab/>
            </w:r>
            <w:r>
              <w:rPr>
                <w:noProof/>
                <w:webHidden/>
              </w:rPr>
              <w:fldChar w:fldCharType="begin"/>
            </w:r>
            <w:r>
              <w:rPr>
                <w:noProof/>
                <w:webHidden/>
              </w:rPr>
              <w:instrText xml:space="preserve"> PAGEREF _Toc166574992 \h </w:instrText>
            </w:r>
            <w:r>
              <w:rPr>
                <w:noProof/>
                <w:webHidden/>
              </w:rPr>
            </w:r>
            <w:r>
              <w:rPr>
                <w:noProof/>
                <w:webHidden/>
              </w:rPr>
              <w:fldChar w:fldCharType="separate"/>
            </w:r>
            <w:r>
              <w:rPr>
                <w:noProof/>
                <w:webHidden/>
              </w:rPr>
              <w:t>7</w:t>
            </w:r>
            <w:r>
              <w:rPr>
                <w:noProof/>
                <w:webHidden/>
              </w:rPr>
              <w:fldChar w:fldCharType="end"/>
            </w:r>
          </w:hyperlink>
        </w:p>
        <w:p w14:paraId="4F3134DA" w14:textId="613E4BAB" w:rsidR="000E322B" w:rsidRDefault="000E322B">
          <w:pPr>
            <w:pStyle w:val="TM3"/>
            <w:tabs>
              <w:tab w:val="left" w:pos="1320"/>
              <w:tab w:val="right" w:leader="dot" w:pos="9062"/>
            </w:tabs>
            <w:rPr>
              <w:rFonts w:cstheme="minorBidi"/>
              <w:noProof/>
              <w:szCs w:val="22"/>
            </w:rPr>
          </w:pPr>
          <w:hyperlink w:anchor="_Toc166574993" w:history="1">
            <w:r w:rsidRPr="00901EE7">
              <w:rPr>
                <w:rStyle w:val="Lienhypertexte"/>
                <w:noProof/>
                <w:lang w:val="fr-FR"/>
              </w:rPr>
              <w:t>2.2.2</w:t>
            </w:r>
            <w:r>
              <w:rPr>
                <w:rFonts w:cstheme="minorBidi"/>
                <w:noProof/>
                <w:szCs w:val="22"/>
              </w:rPr>
              <w:tab/>
            </w:r>
            <w:r w:rsidRPr="00901EE7">
              <w:rPr>
                <w:rStyle w:val="Lienhypertexte"/>
                <w:noProof/>
                <w:lang w:val="fr-FR"/>
              </w:rPr>
              <w:t>Scénario</w:t>
            </w:r>
            <w:r>
              <w:rPr>
                <w:noProof/>
                <w:webHidden/>
              </w:rPr>
              <w:tab/>
            </w:r>
            <w:r>
              <w:rPr>
                <w:noProof/>
                <w:webHidden/>
              </w:rPr>
              <w:fldChar w:fldCharType="begin"/>
            </w:r>
            <w:r>
              <w:rPr>
                <w:noProof/>
                <w:webHidden/>
              </w:rPr>
              <w:instrText xml:space="preserve"> PAGEREF _Toc166574993 \h </w:instrText>
            </w:r>
            <w:r>
              <w:rPr>
                <w:noProof/>
                <w:webHidden/>
              </w:rPr>
            </w:r>
            <w:r>
              <w:rPr>
                <w:noProof/>
                <w:webHidden/>
              </w:rPr>
              <w:fldChar w:fldCharType="separate"/>
            </w:r>
            <w:r>
              <w:rPr>
                <w:noProof/>
                <w:webHidden/>
              </w:rPr>
              <w:t>8</w:t>
            </w:r>
            <w:r>
              <w:rPr>
                <w:noProof/>
                <w:webHidden/>
              </w:rPr>
              <w:fldChar w:fldCharType="end"/>
            </w:r>
          </w:hyperlink>
        </w:p>
        <w:p w14:paraId="2DC5678A" w14:textId="14FFD92A" w:rsidR="000E322B" w:rsidRDefault="000E322B">
          <w:pPr>
            <w:pStyle w:val="TM3"/>
            <w:tabs>
              <w:tab w:val="left" w:pos="1320"/>
              <w:tab w:val="right" w:leader="dot" w:pos="9062"/>
            </w:tabs>
            <w:rPr>
              <w:rFonts w:cstheme="minorBidi"/>
              <w:noProof/>
              <w:szCs w:val="22"/>
            </w:rPr>
          </w:pPr>
          <w:hyperlink w:anchor="_Toc166574994" w:history="1">
            <w:r w:rsidRPr="00901EE7">
              <w:rPr>
                <w:rStyle w:val="Lienhypertexte"/>
                <w:noProof/>
                <w:lang w:val="fr-FR"/>
              </w:rPr>
              <w:t>2.2.3</w:t>
            </w:r>
            <w:r>
              <w:rPr>
                <w:rFonts w:cstheme="minorBidi"/>
                <w:noProof/>
                <w:szCs w:val="22"/>
              </w:rPr>
              <w:tab/>
            </w:r>
            <w:r w:rsidRPr="00901EE7">
              <w:rPr>
                <w:rStyle w:val="Lienhypertexte"/>
                <w:noProof/>
                <w:lang w:val="fr-FR"/>
              </w:rPr>
              <w:t>Maquette</w:t>
            </w:r>
            <w:r>
              <w:rPr>
                <w:noProof/>
                <w:webHidden/>
              </w:rPr>
              <w:tab/>
            </w:r>
            <w:r>
              <w:rPr>
                <w:noProof/>
                <w:webHidden/>
              </w:rPr>
              <w:fldChar w:fldCharType="begin"/>
            </w:r>
            <w:r>
              <w:rPr>
                <w:noProof/>
                <w:webHidden/>
              </w:rPr>
              <w:instrText xml:space="preserve"> PAGEREF _Toc166574994 \h </w:instrText>
            </w:r>
            <w:r>
              <w:rPr>
                <w:noProof/>
                <w:webHidden/>
              </w:rPr>
            </w:r>
            <w:r>
              <w:rPr>
                <w:noProof/>
                <w:webHidden/>
              </w:rPr>
              <w:fldChar w:fldCharType="separate"/>
            </w:r>
            <w:r>
              <w:rPr>
                <w:noProof/>
                <w:webHidden/>
              </w:rPr>
              <w:t>17</w:t>
            </w:r>
            <w:r>
              <w:rPr>
                <w:noProof/>
                <w:webHidden/>
              </w:rPr>
              <w:fldChar w:fldCharType="end"/>
            </w:r>
          </w:hyperlink>
        </w:p>
        <w:p w14:paraId="0921D288" w14:textId="7037AE48" w:rsidR="000E322B" w:rsidRDefault="000E322B">
          <w:pPr>
            <w:pStyle w:val="TM3"/>
            <w:tabs>
              <w:tab w:val="left" w:pos="1320"/>
              <w:tab w:val="right" w:leader="dot" w:pos="9062"/>
            </w:tabs>
            <w:rPr>
              <w:rFonts w:cstheme="minorBidi"/>
              <w:noProof/>
              <w:szCs w:val="22"/>
            </w:rPr>
          </w:pPr>
          <w:hyperlink w:anchor="_Toc166574995" w:history="1">
            <w:r w:rsidRPr="00901EE7">
              <w:rPr>
                <w:rStyle w:val="Lienhypertexte"/>
                <w:noProof/>
                <w:lang w:val="fr-FR"/>
              </w:rPr>
              <w:t>2.2.4</w:t>
            </w:r>
            <w:r>
              <w:rPr>
                <w:rFonts w:cstheme="minorBidi"/>
                <w:noProof/>
                <w:szCs w:val="22"/>
              </w:rPr>
              <w:tab/>
            </w:r>
            <w:r w:rsidRPr="00901EE7">
              <w:rPr>
                <w:rStyle w:val="Lienhypertexte"/>
                <w:noProof/>
                <w:lang w:val="fr-FR"/>
              </w:rPr>
              <w:t>MCD</w:t>
            </w:r>
            <w:r>
              <w:rPr>
                <w:noProof/>
                <w:webHidden/>
              </w:rPr>
              <w:tab/>
            </w:r>
            <w:r>
              <w:rPr>
                <w:noProof/>
                <w:webHidden/>
              </w:rPr>
              <w:fldChar w:fldCharType="begin"/>
            </w:r>
            <w:r>
              <w:rPr>
                <w:noProof/>
                <w:webHidden/>
              </w:rPr>
              <w:instrText xml:space="preserve"> PAGEREF _Toc166574995 \h </w:instrText>
            </w:r>
            <w:r>
              <w:rPr>
                <w:noProof/>
                <w:webHidden/>
              </w:rPr>
            </w:r>
            <w:r>
              <w:rPr>
                <w:noProof/>
                <w:webHidden/>
              </w:rPr>
              <w:fldChar w:fldCharType="separate"/>
            </w:r>
            <w:r>
              <w:rPr>
                <w:noProof/>
                <w:webHidden/>
              </w:rPr>
              <w:t>23</w:t>
            </w:r>
            <w:r>
              <w:rPr>
                <w:noProof/>
                <w:webHidden/>
              </w:rPr>
              <w:fldChar w:fldCharType="end"/>
            </w:r>
          </w:hyperlink>
        </w:p>
        <w:p w14:paraId="71966420" w14:textId="5D6026B9" w:rsidR="000E322B" w:rsidRDefault="000E322B">
          <w:pPr>
            <w:pStyle w:val="TM3"/>
            <w:tabs>
              <w:tab w:val="left" w:pos="1320"/>
              <w:tab w:val="right" w:leader="dot" w:pos="9062"/>
            </w:tabs>
            <w:rPr>
              <w:rFonts w:cstheme="minorBidi"/>
              <w:noProof/>
              <w:szCs w:val="22"/>
            </w:rPr>
          </w:pPr>
          <w:hyperlink w:anchor="_Toc166574996" w:history="1">
            <w:r w:rsidRPr="00901EE7">
              <w:rPr>
                <w:rStyle w:val="Lienhypertexte"/>
                <w:noProof/>
                <w:lang w:val="fr-FR"/>
              </w:rPr>
              <w:t>2.2.5</w:t>
            </w:r>
            <w:r>
              <w:rPr>
                <w:rFonts w:cstheme="minorBidi"/>
                <w:noProof/>
                <w:szCs w:val="22"/>
              </w:rPr>
              <w:tab/>
            </w:r>
            <w:r w:rsidRPr="00901EE7">
              <w:rPr>
                <w:rStyle w:val="Lienhypertexte"/>
                <w:noProof/>
                <w:lang w:val="fr-FR"/>
              </w:rPr>
              <w:t>MLD</w:t>
            </w:r>
            <w:r>
              <w:rPr>
                <w:noProof/>
                <w:webHidden/>
              </w:rPr>
              <w:tab/>
            </w:r>
            <w:r>
              <w:rPr>
                <w:noProof/>
                <w:webHidden/>
              </w:rPr>
              <w:fldChar w:fldCharType="begin"/>
            </w:r>
            <w:r>
              <w:rPr>
                <w:noProof/>
                <w:webHidden/>
              </w:rPr>
              <w:instrText xml:space="preserve"> PAGEREF _Toc166574996 \h </w:instrText>
            </w:r>
            <w:r>
              <w:rPr>
                <w:noProof/>
                <w:webHidden/>
              </w:rPr>
            </w:r>
            <w:r>
              <w:rPr>
                <w:noProof/>
                <w:webHidden/>
              </w:rPr>
              <w:fldChar w:fldCharType="separate"/>
            </w:r>
            <w:r>
              <w:rPr>
                <w:noProof/>
                <w:webHidden/>
              </w:rPr>
              <w:t>24</w:t>
            </w:r>
            <w:r>
              <w:rPr>
                <w:noProof/>
                <w:webHidden/>
              </w:rPr>
              <w:fldChar w:fldCharType="end"/>
            </w:r>
          </w:hyperlink>
        </w:p>
        <w:p w14:paraId="318C0CB9" w14:textId="055A20EC" w:rsidR="000E322B" w:rsidRDefault="000E322B">
          <w:pPr>
            <w:pStyle w:val="TM2"/>
            <w:tabs>
              <w:tab w:val="left" w:pos="880"/>
              <w:tab w:val="right" w:leader="dot" w:pos="9062"/>
            </w:tabs>
            <w:rPr>
              <w:rFonts w:cstheme="minorBidi"/>
              <w:noProof/>
              <w:szCs w:val="22"/>
            </w:rPr>
          </w:pPr>
          <w:hyperlink w:anchor="_Toc166574997" w:history="1">
            <w:r w:rsidRPr="00901EE7">
              <w:rPr>
                <w:rStyle w:val="Lienhypertexte"/>
                <w:noProof/>
                <w:lang w:val="fr-FR"/>
              </w:rPr>
              <w:t>2.3</w:t>
            </w:r>
            <w:r>
              <w:rPr>
                <w:rFonts w:cstheme="minorBidi"/>
                <w:noProof/>
                <w:szCs w:val="22"/>
              </w:rPr>
              <w:tab/>
            </w:r>
            <w:r w:rsidRPr="00901EE7">
              <w:rPr>
                <w:rStyle w:val="Lienhypertexte"/>
                <w:noProof/>
                <w:lang w:val="fr-FR"/>
              </w:rPr>
              <w:t>Stratégie de test</w:t>
            </w:r>
            <w:r>
              <w:rPr>
                <w:noProof/>
                <w:webHidden/>
              </w:rPr>
              <w:tab/>
            </w:r>
            <w:r>
              <w:rPr>
                <w:noProof/>
                <w:webHidden/>
              </w:rPr>
              <w:fldChar w:fldCharType="begin"/>
            </w:r>
            <w:r>
              <w:rPr>
                <w:noProof/>
                <w:webHidden/>
              </w:rPr>
              <w:instrText xml:space="preserve"> PAGEREF _Toc166574997 \h </w:instrText>
            </w:r>
            <w:r>
              <w:rPr>
                <w:noProof/>
                <w:webHidden/>
              </w:rPr>
            </w:r>
            <w:r>
              <w:rPr>
                <w:noProof/>
                <w:webHidden/>
              </w:rPr>
              <w:fldChar w:fldCharType="separate"/>
            </w:r>
            <w:r>
              <w:rPr>
                <w:noProof/>
                <w:webHidden/>
              </w:rPr>
              <w:t>25</w:t>
            </w:r>
            <w:r>
              <w:rPr>
                <w:noProof/>
                <w:webHidden/>
              </w:rPr>
              <w:fldChar w:fldCharType="end"/>
            </w:r>
          </w:hyperlink>
        </w:p>
        <w:p w14:paraId="64D0DAAA" w14:textId="4FF5EF11" w:rsidR="000E322B" w:rsidRDefault="000E322B">
          <w:pPr>
            <w:pStyle w:val="TM2"/>
            <w:tabs>
              <w:tab w:val="left" w:pos="880"/>
              <w:tab w:val="right" w:leader="dot" w:pos="9062"/>
            </w:tabs>
            <w:rPr>
              <w:rFonts w:cstheme="minorBidi"/>
              <w:noProof/>
              <w:szCs w:val="22"/>
            </w:rPr>
          </w:pPr>
          <w:hyperlink w:anchor="_Toc166574998" w:history="1">
            <w:r w:rsidRPr="00901EE7">
              <w:rPr>
                <w:rStyle w:val="Lienhypertexte"/>
                <w:noProof/>
                <w:lang w:val="fr-FR"/>
              </w:rPr>
              <w:t>2.4</w:t>
            </w:r>
            <w:r>
              <w:rPr>
                <w:rFonts w:cstheme="minorBidi"/>
                <w:noProof/>
                <w:szCs w:val="22"/>
              </w:rPr>
              <w:tab/>
            </w:r>
            <w:r w:rsidRPr="00901EE7">
              <w:rPr>
                <w:rStyle w:val="Lienhypertexte"/>
                <w:noProof/>
                <w:lang w:val="fr-FR"/>
              </w:rPr>
              <w:t>Risque technique</w:t>
            </w:r>
            <w:r>
              <w:rPr>
                <w:noProof/>
                <w:webHidden/>
              </w:rPr>
              <w:tab/>
            </w:r>
            <w:r>
              <w:rPr>
                <w:noProof/>
                <w:webHidden/>
              </w:rPr>
              <w:fldChar w:fldCharType="begin"/>
            </w:r>
            <w:r>
              <w:rPr>
                <w:noProof/>
                <w:webHidden/>
              </w:rPr>
              <w:instrText xml:space="preserve"> PAGEREF _Toc166574998 \h </w:instrText>
            </w:r>
            <w:r>
              <w:rPr>
                <w:noProof/>
                <w:webHidden/>
              </w:rPr>
            </w:r>
            <w:r>
              <w:rPr>
                <w:noProof/>
                <w:webHidden/>
              </w:rPr>
              <w:fldChar w:fldCharType="separate"/>
            </w:r>
            <w:r>
              <w:rPr>
                <w:noProof/>
                <w:webHidden/>
              </w:rPr>
              <w:t>25</w:t>
            </w:r>
            <w:r>
              <w:rPr>
                <w:noProof/>
                <w:webHidden/>
              </w:rPr>
              <w:fldChar w:fldCharType="end"/>
            </w:r>
          </w:hyperlink>
        </w:p>
        <w:p w14:paraId="3B619435" w14:textId="2A83BF95" w:rsidR="000E322B" w:rsidRDefault="000E322B">
          <w:pPr>
            <w:pStyle w:val="TM1"/>
            <w:tabs>
              <w:tab w:val="left" w:pos="440"/>
              <w:tab w:val="right" w:leader="dot" w:pos="9062"/>
            </w:tabs>
            <w:rPr>
              <w:rFonts w:cstheme="minorBidi"/>
              <w:noProof/>
              <w:szCs w:val="22"/>
            </w:rPr>
          </w:pPr>
          <w:hyperlink w:anchor="_Toc166574999" w:history="1">
            <w:r w:rsidRPr="00901EE7">
              <w:rPr>
                <w:rStyle w:val="Lienhypertexte"/>
                <w:noProof/>
                <w:lang w:val="fr-FR"/>
              </w:rPr>
              <w:t>3</w:t>
            </w:r>
            <w:r>
              <w:rPr>
                <w:rFonts w:cstheme="minorBidi"/>
                <w:noProof/>
                <w:szCs w:val="22"/>
              </w:rPr>
              <w:tab/>
            </w:r>
            <w:r w:rsidRPr="00901EE7">
              <w:rPr>
                <w:rStyle w:val="Lienhypertexte"/>
                <w:noProof/>
                <w:lang w:val="fr-FR"/>
              </w:rPr>
              <w:t>Réalisation</w:t>
            </w:r>
            <w:r>
              <w:rPr>
                <w:noProof/>
                <w:webHidden/>
              </w:rPr>
              <w:tab/>
            </w:r>
            <w:r>
              <w:rPr>
                <w:noProof/>
                <w:webHidden/>
              </w:rPr>
              <w:fldChar w:fldCharType="begin"/>
            </w:r>
            <w:r>
              <w:rPr>
                <w:noProof/>
                <w:webHidden/>
              </w:rPr>
              <w:instrText xml:space="preserve"> PAGEREF _Toc166574999 \h </w:instrText>
            </w:r>
            <w:r>
              <w:rPr>
                <w:noProof/>
                <w:webHidden/>
              </w:rPr>
            </w:r>
            <w:r>
              <w:rPr>
                <w:noProof/>
                <w:webHidden/>
              </w:rPr>
              <w:fldChar w:fldCharType="separate"/>
            </w:r>
            <w:r>
              <w:rPr>
                <w:noProof/>
                <w:webHidden/>
              </w:rPr>
              <w:t>25</w:t>
            </w:r>
            <w:r>
              <w:rPr>
                <w:noProof/>
                <w:webHidden/>
              </w:rPr>
              <w:fldChar w:fldCharType="end"/>
            </w:r>
          </w:hyperlink>
        </w:p>
        <w:p w14:paraId="297F9709" w14:textId="522699CD" w:rsidR="000E322B" w:rsidRDefault="000E322B">
          <w:pPr>
            <w:pStyle w:val="TM2"/>
            <w:tabs>
              <w:tab w:val="left" w:pos="880"/>
              <w:tab w:val="right" w:leader="dot" w:pos="9062"/>
            </w:tabs>
            <w:rPr>
              <w:rFonts w:cstheme="minorBidi"/>
              <w:noProof/>
              <w:szCs w:val="22"/>
            </w:rPr>
          </w:pPr>
          <w:hyperlink w:anchor="_Toc166575000" w:history="1">
            <w:r w:rsidRPr="00901EE7">
              <w:rPr>
                <w:rStyle w:val="Lienhypertexte"/>
                <w:noProof/>
                <w:lang w:val="fr-FR"/>
              </w:rPr>
              <w:t>3.1</w:t>
            </w:r>
            <w:r>
              <w:rPr>
                <w:rFonts w:cstheme="minorBidi"/>
                <w:noProof/>
                <w:szCs w:val="22"/>
              </w:rPr>
              <w:tab/>
            </w:r>
            <w:r w:rsidRPr="00901EE7">
              <w:rPr>
                <w:rStyle w:val="Lienhypertexte"/>
                <w:noProof/>
                <w:lang w:val="fr-FR"/>
              </w:rPr>
              <w:t>Git</w:t>
            </w:r>
            <w:r>
              <w:rPr>
                <w:noProof/>
                <w:webHidden/>
              </w:rPr>
              <w:tab/>
            </w:r>
            <w:r>
              <w:rPr>
                <w:noProof/>
                <w:webHidden/>
              </w:rPr>
              <w:fldChar w:fldCharType="begin"/>
            </w:r>
            <w:r>
              <w:rPr>
                <w:noProof/>
                <w:webHidden/>
              </w:rPr>
              <w:instrText xml:space="preserve"> PAGEREF _Toc166575000 \h </w:instrText>
            </w:r>
            <w:r>
              <w:rPr>
                <w:noProof/>
                <w:webHidden/>
              </w:rPr>
            </w:r>
            <w:r>
              <w:rPr>
                <w:noProof/>
                <w:webHidden/>
              </w:rPr>
              <w:fldChar w:fldCharType="separate"/>
            </w:r>
            <w:r>
              <w:rPr>
                <w:noProof/>
                <w:webHidden/>
              </w:rPr>
              <w:t>25</w:t>
            </w:r>
            <w:r>
              <w:rPr>
                <w:noProof/>
                <w:webHidden/>
              </w:rPr>
              <w:fldChar w:fldCharType="end"/>
            </w:r>
          </w:hyperlink>
        </w:p>
        <w:p w14:paraId="4C67B871" w14:textId="1ED20FAF"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177782"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6574980"/>
      <w:r>
        <w:rPr>
          <w:lang w:val="fr-FR"/>
        </w:rPr>
        <w:lastRenderedPageBreak/>
        <w:t>Analyse préliminaire</w:t>
      </w:r>
      <w:bookmarkEnd w:id="0"/>
    </w:p>
    <w:p w14:paraId="425C6652" w14:textId="7F6E576C" w:rsidR="0054787B" w:rsidRDefault="00CD3931" w:rsidP="00CD3931">
      <w:pPr>
        <w:pStyle w:val="Titre2"/>
        <w:rPr>
          <w:lang w:val="fr-FR"/>
        </w:rPr>
      </w:pPr>
      <w:bookmarkStart w:id="1" w:name="_Toc166574981"/>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6574982"/>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 xml:space="preserve">Améliorer ma maitrise de </w:t>
      </w:r>
      <w:proofErr w:type="spellStart"/>
      <w:r>
        <w:rPr>
          <w:lang w:val="fr-FR"/>
        </w:rPr>
        <w:t>Tkinter</w:t>
      </w:r>
      <w:proofErr w:type="spellEnd"/>
    </w:p>
    <w:p w14:paraId="09156983" w14:textId="77777777" w:rsidR="00D735E3" w:rsidRDefault="00D735E3" w:rsidP="00D735E3">
      <w:pPr>
        <w:pStyle w:val="Titre2"/>
        <w:rPr>
          <w:lang w:val="fr-FR"/>
        </w:rPr>
      </w:pPr>
      <w:bookmarkStart w:id="3" w:name="_Toc166574983"/>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proofErr w:type="gramStart"/>
            <w:r w:rsidRPr="001A5507">
              <w:rPr>
                <w:b/>
                <w:bCs/>
                <w:color w:val="000000" w:themeColor="text1"/>
                <w:lang w:val="fr-FR"/>
              </w:rPr>
              <w:t>Email</w:t>
            </w:r>
            <w:proofErr w:type="gramEnd"/>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30DC083C" w:rsidR="00D735E3" w:rsidRDefault="00177782"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0434BED1" w:rsidR="00D735E3" w:rsidRDefault="00177782"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7689034E" w:rsidR="00D735E3" w:rsidRDefault="00177782"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0150CE10" w:rsidR="00D735E3" w:rsidRDefault="00177782"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6574984"/>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6574985"/>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6E09F6FB" w:rsidR="005F3581" w:rsidRDefault="006F79A6" w:rsidP="006F79A6">
      <w:pPr>
        <w:pStyle w:val="Lgende"/>
        <w:rPr>
          <w:lang w:val="fr-FR"/>
        </w:rPr>
      </w:pPr>
      <w:r>
        <w:t xml:space="preserve">Figure </w:t>
      </w:r>
      <w:r w:rsidR="00177782">
        <w:fldChar w:fldCharType="begin"/>
      </w:r>
      <w:r w:rsidR="00177782">
        <w:instrText xml:space="preserve"> SEQ Figure \* ARABIC </w:instrText>
      </w:r>
      <w:r w:rsidR="00177782">
        <w:fldChar w:fldCharType="separate"/>
      </w:r>
      <w:r w:rsidR="00DE4D36">
        <w:rPr>
          <w:noProof/>
        </w:rPr>
        <w:t>1</w:t>
      </w:r>
      <w:r w:rsidR="00177782">
        <w:rPr>
          <w:noProof/>
        </w:rPr>
        <w:fldChar w:fldCharType="end"/>
      </w:r>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7E5F0A09"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r w:rsidR="00177782">
        <w:fldChar w:fldCharType="begin"/>
      </w:r>
      <w:r w:rsidR="00177782">
        <w:instrText xml:space="preserve"> SEQ Figure \* ARABIC </w:instrText>
      </w:r>
      <w:r w:rsidR="00177782">
        <w:fldChar w:fldCharType="separate"/>
      </w:r>
      <w:r w:rsidR="00DE4D36">
        <w:rPr>
          <w:noProof/>
        </w:rPr>
        <w:t>2</w:t>
      </w:r>
      <w:r w:rsidR="00177782">
        <w:rPr>
          <w:noProof/>
        </w:rPr>
        <w:fldChar w:fldCharType="end"/>
      </w:r>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6574986"/>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6574987"/>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6574988"/>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6574989"/>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w:t>
      </w:r>
      <w:proofErr w:type="gramStart"/>
      <w:r>
        <w:rPr>
          <w:rFonts w:ascii="Segoe UI" w:hAnsi="Segoe UI" w:cs="Segoe UI"/>
          <w:color w:val="0D0D0D"/>
          <w:shd w:val="clear" w:color="auto" w:fill="FFFFFF"/>
        </w:rPr>
        <w:t>n y</w:t>
      </w:r>
      <w:proofErr w:type="gramEnd"/>
      <w:r>
        <w:rPr>
          <w:rFonts w:ascii="Segoe UI" w:hAnsi="Segoe UI" w:cs="Segoe UI"/>
          <w:color w:val="0D0D0D"/>
          <w:shd w:val="clear" w:color="auto" w:fill="FFFFFF"/>
        </w:rPr>
        <w:t xml:space="preserve">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6574990"/>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77883740" w14:textId="77777777" w:rsidR="00E045F3" w:rsidRDefault="00193A89" w:rsidP="00193A89">
      <w:pPr>
        <w:sectPr w:rsidR="00E045F3" w:rsidSect="00C01A52">
          <w:pgSz w:w="11906" w:h="16838"/>
          <w:pgMar w:top="1417" w:right="1417" w:bottom="1417" w:left="1417" w:header="708" w:footer="708" w:gutter="0"/>
          <w:cols w:space="708"/>
          <w:docGrid w:linePitch="360"/>
        </w:sectPr>
      </w:pPr>
      <w:r w:rsidRPr="00731A86">
        <w:t xml:space="preserve">Visio offre la possibilité de créer </w:t>
      </w:r>
      <w:r>
        <w:t>tous</w:t>
      </w:r>
      <w:r w:rsidRPr="00731A86">
        <w:t xml:space="preserve"> types de maquettes et de diagrammes, ce qui permet d'utiliser un seul logiciel pour toutes les maquettes du projet.</w:t>
      </w:r>
    </w:p>
    <w:p w14:paraId="05783A51" w14:textId="3FF4DE6C" w:rsidR="00E045F3" w:rsidRDefault="00E045F3" w:rsidP="00E045F3">
      <w:pPr>
        <w:pStyle w:val="Titre2"/>
        <w:rPr>
          <w:lang w:val="fr-FR"/>
        </w:rPr>
      </w:pPr>
      <w:bookmarkStart w:id="15" w:name="_Toc166574991"/>
      <w:r>
        <w:rPr>
          <w:lang w:val="fr-FR"/>
        </w:rPr>
        <w:lastRenderedPageBreak/>
        <w:t>Concept</w:t>
      </w:r>
      <w:bookmarkEnd w:id="15"/>
    </w:p>
    <w:p w14:paraId="4B833B2D" w14:textId="54126778" w:rsidR="00E045F3" w:rsidRPr="00E045F3" w:rsidRDefault="00E045F3" w:rsidP="00E045F3">
      <w:pPr>
        <w:pStyle w:val="Titre3"/>
        <w:rPr>
          <w:lang w:val="fr-FR"/>
        </w:rPr>
      </w:pPr>
      <w:bookmarkStart w:id="16" w:name="_Toc166574992"/>
      <w:r>
        <w:rPr>
          <w:lang w:val="fr-FR"/>
        </w:rPr>
        <w:t>Use Case</w:t>
      </w:r>
      <w:bookmarkEnd w:id="16"/>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507E8872" w:rsidR="00E045F3" w:rsidRPr="004D4403" w:rsidRDefault="00E045F3" w:rsidP="00E045F3">
                            <w:pPr>
                              <w:pStyle w:val="Lgende"/>
                              <w:rPr>
                                <w:noProof/>
                                <w:szCs w:val="20"/>
                              </w:rPr>
                            </w:pPr>
                            <w:r>
                              <w:t xml:space="preserve">Figure </w:t>
                            </w:r>
                            <w:fldSimple w:instr=" SEQ Figure \* ARABIC ">
                              <w:r w:rsidR="00DE4D36">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507E8872" w:rsidR="00E045F3" w:rsidRPr="004D4403" w:rsidRDefault="00E045F3" w:rsidP="00E045F3">
                      <w:pPr>
                        <w:pStyle w:val="Lgende"/>
                        <w:rPr>
                          <w:noProof/>
                          <w:szCs w:val="20"/>
                        </w:rPr>
                      </w:pPr>
                      <w:r>
                        <w:t xml:space="preserve">Figure </w:t>
                      </w:r>
                      <w:fldSimple w:instr=" SEQ Figure \* ARABIC ">
                        <w:r w:rsidR="00DE4D36">
                          <w:rPr>
                            <w:noProof/>
                          </w:rPr>
                          <w:t>3</w:t>
                        </w:r>
                      </w:fldSimple>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50933266"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fldSimple w:instr=" SEQ Figure \* ARABIC ">
        <w:r w:rsidR="00DE4D36">
          <w:rPr>
            <w:noProof/>
          </w:rPr>
          <w:t>4</w:t>
        </w:r>
      </w:fldSimple>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7" w:name="_Toc166574993"/>
      <w:r>
        <w:rPr>
          <w:lang w:val="fr-FR"/>
        </w:rPr>
        <w:t>Scénario</w:t>
      </w:r>
      <w:bookmarkEnd w:id="17"/>
    </w:p>
    <w:p w14:paraId="58B169C7" w14:textId="2FA1B025" w:rsidR="00B13C43" w:rsidRDefault="000B4F7E" w:rsidP="00B13C43">
      <w:pPr>
        <w:rPr>
          <w:lang w:val="fr-FR"/>
        </w:rPr>
      </w:pPr>
      <w:r w:rsidRPr="00D4259C">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591B4067" w:rsidR="000B4F7E" w:rsidRPr="002A4608" w:rsidRDefault="000B4F7E" w:rsidP="000B4F7E">
                            <w:pPr>
                              <w:pStyle w:val="Lgende"/>
                              <w:rPr>
                                <w:szCs w:val="20"/>
                              </w:rPr>
                            </w:pPr>
                            <w:r>
                              <w:t xml:space="preserve">Figure </w:t>
                            </w:r>
                            <w:fldSimple w:instr=" SEQ Figure \* ARABIC ">
                              <w:r w:rsidR="00DE4D36">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591B4067" w:rsidR="000B4F7E" w:rsidRPr="002A4608" w:rsidRDefault="000B4F7E" w:rsidP="000B4F7E">
                      <w:pPr>
                        <w:pStyle w:val="Lgende"/>
                        <w:rPr>
                          <w:szCs w:val="20"/>
                        </w:rPr>
                      </w:pPr>
                      <w:r>
                        <w:t xml:space="preserve">Figure </w:t>
                      </w:r>
                      <w:fldSimple w:instr=" SEQ Figure \* ARABIC ">
                        <w:r w:rsidR="00DE4D36">
                          <w:rPr>
                            <w:noProof/>
                          </w:rPr>
                          <w:t>5</w:t>
                        </w:r>
                      </w:fldSimple>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3155A1A7" w:rsidR="006F79A6" w:rsidRDefault="006F79A6" w:rsidP="000B4F7E">
      <w:pPr>
        <w:pStyle w:val="Lgende"/>
        <w:jc w:val="center"/>
      </w:pPr>
      <w:r>
        <w:t xml:space="preserve">Figure </w:t>
      </w:r>
      <w:r w:rsidR="00177782">
        <w:fldChar w:fldCharType="begin"/>
      </w:r>
      <w:r w:rsidR="00177782">
        <w:instrText xml:space="preserve"> SEQ Figure \* ARABIC </w:instrText>
      </w:r>
      <w:r w:rsidR="00177782">
        <w:fldChar w:fldCharType="separate"/>
      </w:r>
      <w:r w:rsidR="00DE4D36">
        <w:rPr>
          <w:noProof/>
        </w:rPr>
        <w:t>6</w:t>
      </w:r>
      <w:r w:rsidR="00177782">
        <w:rPr>
          <w:noProof/>
        </w:rPr>
        <w:fldChar w:fldCharType="end"/>
      </w:r>
    </w:p>
    <w:p w14:paraId="6413E478" w14:textId="41E15DEF" w:rsidR="00E0028C" w:rsidRDefault="007835C0" w:rsidP="00E0028C">
      <w:pPr>
        <w:keepNext/>
        <w:tabs>
          <w:tab w:val="left" w:pos="1815"/>
        </w:tabs>
      </w:pPr>
      <w:r w:rsidRPr="007835C0">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6AD78FAC" w:rsidR="00E0028C" w:rsidRDefault="00E0028C" w:rsidP="000B4F7E">
      <w:pPr>
        <w:pStyle w:val="Lgende"/>
        <w:jc w:val="center"/>
        <w:rPr>
          <w:noProof/>
        </w:rPr>
      </w:pPr>
      <w:r>
        <w:t xml:space="preserve">Figure </w:t>
      </w:r>
      <w:r w:rsidR="00177782">
        <w:fldChar w:fldCharType="begin"/>
      </w:r>
      <w:r w:rsidR="00177782">
        <w:instrText xml:space="preserve"> SEQ Figure \* ARABIC </w:instrText>
      </w:r>
      <w:r w:rsidR="00177782">
        <w:fldChar w:fldCharType="separate"/>
      </w:r>
      <w:r w:rsidR="00DE4D36">
        <w:rPr>
          <w:noProof/>
        </w:rPr>
        <w:t>7</w:t>
      </w:r>
      <w:r w:rsidR="00177782">
        <w:rPr>
          <w:noProof/>
        </w:rPr>
        <w:fldChar w:fldCharType="end"/>
      </w:r>
    </w:p>
    <w:p w14:paraId="6AF5FF0A" w14:textId="77777777" w:rsidR="007835C0" w:rsidRDefault="007835C0" w:rsidP="007835C0">
      <w:pPr>
        <w:keepNext/>
      </w:pPr>
      <w:r w:rsidRPr="007835C0">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2D685E12" w:rsidR="007835C0" w:rsidRPr="007835C0" w:rsidRDefault="007835C0" w:rsidP="000B4F7E">
      <w:pPr>
        <w:pStyle w:val="Lgende"/>
        <w:jc w:val="center"/>
      </w:pPr>
      <w:r>
        <w:t xml:space="preserve">Figure </w:t>
      </w:r>
      <w:fldSimple w:instr=" SEQ Figure \* ARABIC ">
        <w:r w:rsidR="00DE4D36">
          <w:rPr>
            <w:noProof/>
          </w:rPr>
          <w:t>8</w:t>
        </w:r>
      </w:fldSimple>
    </w:p>
    <w:p w14:paraId="6D12B9B3" w14:textId="228021B4" w:rsidR="00E0028C" w:rsidRDefault="000E3359" w:rsidP="00E0028C">
      <w:pPr>
        <w:keepNext/>
        <w:tabs>
          <w:tab w:val="left" w:pos="1815"/>
        </w:tabs>
      </w:pPr>
      <w:r w:rsidRPr="000E3359">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152C5FE2" w:rsidR="00E0028C" w:rsidRDefault="00E0028C" w:rsidP="000B4F7E">
      <w:pPr>
        <w:pStyle w:val="Lgende"/>
        <w:jc w:val="center"/>
      </w:pPr>
      <w:r>
        <w:t xml:space="preserve">Figure </w:t>
      </w:r>
      <w:r w:rsidR="00177782">
        <w:fldChar w:fldCharType="begin"/>
      </w:r>
      <w:r w:rsidR="00177782">
        <w:instrText xml:space="preserve"> SEQ Figure \* ARABIC </w:instrText>
      </w:r>
      <w:r w:rsidR="00177782">
        <w:fldChar w:fldCharType="separate"/>
      </w:r>
      <w:r w:rsidR="00DE4D36">
        <w:rPr>
          <w:noProof/>
        </w:rPr>
        <w:t>9</w:t>
      </w:r>
      <w:r w:rsidR="00177782">
        <w:rPr>
          <w:noProof/>
        </w:rPr>
        <w:fldChar w:fldCharType="end"/>
      </w:r>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53910B7C" w:rsidR="006765A5" w:rsidRDefault="00E0028C" w:rsidP="000B4F7E">
      <w:pPr>
        <w:pStyle w:val="Lgende"/>
        <w:jc w:val="center"/>
        <w:rPr>
          <w:noProof/>
        </w:rPr>
      </w:pPr>
      <w:r>
        <w:t xml:space="preserve">Figure </w:t>
      </w:r>
      <w:r w:rsidR="00177782">
        <w:fldChar w:fldCharType="begin"/>
      </w:r>
      <w:r w:rsidR="00177782">
        <w:instrText xml:space="preserve"> SEQ Figure \* ARABIC </w:instrText>
      </w:r>
      <w:r w:rsidR="00177782">
        <w:fldChar w:fldCharType="separate"/>
      </w:r>
      <w:r w:rsidR="00DE4D36">
        <w:rPr>
          <w:noProof/>
        </w:rPr>
        <w:t>10</w:t>
      </w:r>
      <w:r w:rsidR="00177782">
        <w:rPr>
          <w:noProof/>
        </w:rPr>
        <w:fldChar w:fldCharType="end"/>
      </w:r>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47CF759B" w:rsidR="009445A3" w:rsidRDefault="00E0028C" w:rsidP="000B4F7E">
      <w:pPr>
        <w:pStyle w:val="Lgende"/>
        <w:jc w:val="center"/>
        <w:rPr>
          <w:lang w:val="fr-FR"/>
        </w:rPr>
      </w:pPr>
      <w:r>
        <w:t xml:space="preserve">Figure </w:t>
      </w:r>
      <w:r w:rsidR="00177782">
        <w:fldChar w:fldCharType="begin"/>
      </w:r>
      <w:r w:rsidR="00177782">
        <w:instrText xml:space="preserve"> SEQ Figure \* ARABIC </w:instrText>
      </w:r>
      <w:r w:rsidR="00177782">
        <w:fldChar w:fldCharType="separate"/>
      </w:r>
      <w:r w:rsidR="00DE4D36">
        <w:rPr>
          <w:noProof/>
        </w:rPr>
        <w:t>11</w:t>
      </w:r>
      <w:r w:rsidR="00177782">
        <w:rPr>
          <w:noProof/>
        </w:rPr>
        <w:fldChar w:fldCharType="end"/>
      </w:r>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5CE768C5" w:rsidR="00F61C89" w:rsidRDefault="00E0028C" w:rsidP="000B4F7E">
      <w:pPr>
        <w:pStyle w:val="Lgende"/>
        <w:jc w:val="center"/>
        <w:rPr>
          <w:lang w:val="fr-FR"/>
        </w:rPr>
      </w:pPr>
      <w:r>
        <w:t xml:space="preserve">Figure </w:t>
      </w:r>
      <w:r w:rsidR="00177782">
        <w:fldChar w:fldCharType="begin"/>
      </w:r>
      <w:r w:rsidR="00177782">
        <w:instrText xml:space="preserve"> SEQ Figure \* ARABIC </w:instrText>
      </w:r>
      <w:r w:rsidR="00177782">
        <w:fldChar w:fldCharType="separate"/>
      </w:r>
      <w:r w:rsidR="00DE4D36">
        <w:rPr>
          <w:noProof/>
        </w:rPr>
        <w:t>12</w:t>
      </w:r>
      <w:r w:rsidR="00177782">
        <w:rPr>
          <w:noProof/>
        </w:rPr>
        <w:fldChar w:fldCharType="end"/>
      </w:r>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1282424B"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r w:rsidR="00177782">
        <w:fldChar w:fldCharType="begin"/>
      </w:r>
      <w:r w:rsidR="00177782">
        <w:instrText xml:space="preserve"> SEQ Figure \* ARABIC </w:instrText>
      </w:r>
      <w:r w:rsidR="00177782">
        <w:fldChar w:fldCharType="separate"/>
      </w:r>
      <w:r w:rsidR="00DE4D36">
        <w:rPr>
          <w:noProof/>
        </w:rPr>
        <w:t>13</w:t>
      </w:r>
      <w:r w:rsidR="00177782">
        <w:rPr>
          <w:noProof/>
        </w:rPr>
        <w:fldChar w:fldCharType="end"/>
      </w:r>
    </w:p>
    <w:p w14:paraId="3764A980" w14:textId="75FB8EE9" w:rsidR="003D5F07" w:rsidRDefault="003C7512" w:rsidP="003D5F07">
      <w:pPr>
        <w:pStyle w:val="Titre3"/>
        <w:rPr>
          <w:lang w:val="fr-FR"/>
        </w:rPr>
      </w:pPr>
      <w:bookmarkStart w:id="18" w:name="_Toc166574994"/>
      <w:r>
        <w:rPr>
          <w:lang w:val="fr-FR"/>
        </w:rPr>
        <w:lastRenderedPageBreak/>
        <w:t>Maquette</w:t>
      </w:r>
      <w:bookmarkEnd w:id="18"/>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284.2pt;height:306.15pt" o:ole="">
            <v:imagedata r:id="rId33" o:title="" cropbottom="10023f" cropright="29138f"/>
          </v:shape>
          <o:OLEObject Type="Embed" ProgID="AcroExch.Document.DC" ShapeID="_x0000_i1080" DrawAspect="Content" ObjectID="_1777188098" r:id="rId34"/>
        </w:object>
      </w:r>
    </w:p>
    <w:p w14:paraId="6794AF5D" w14:textId="0BE642A8" w:rsidR="00B56948" w:rsidRDefault="00B56948" w:rsidP="00B56948">
      <w:pPr>
        <w:pStyle w:val="Lgende"/>
      </w:pPr>
      <w:r>
        <w:t xml:space="preserve">Figure </w:t>
      </w:r>
      <w:fldSimple w:instr=" SEQ Figure \* ARABIC ">
        <w:r w:rsidR="00DE4D36">
          <w:rPr>
            <w:noProof/>
          </w:rPr>
          <w:t>14</w:t>
        </w:r>
      </w:fldSimple>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81" type="#_x0000_t75" style="width:287.35pt;height:292.3pt" o:ole="">
            <v:imagedata r:id="rId35" o:title="" croptop="3222f" cropright="22290f"/>
          </v:shape>
          <o:OLEObject Type="Embed" ProgID="AcroExch.Document.DC" ShapeID="_x0000_i1081" DrawAspect="Content" ObjectID="_1777188099" r:id="rId36"/>
        </w:object>
      </w:r>
    </w:p>
    <w:p w14:paraId="3352381F" w14:textId="486A2943" w:rsidR="00350E6F" w:rsidRDefault="00316B5F" w:rsidP="00E06581">
      <w:pPr>
        <w:pStyle w:val="Lgende"/>
        <w:rPr>
          <w:noProof/>
        </w:rPr>
      </w:pPr>
      <w:r>
        <w:t xml:space="preserve">Figure </w:t>
      </w:r>
      <w:fldSimple w:instr=" SEQ Figure \* ARABIC ">
        <w:r w:rsidR="00DE4D36">
          <w:rPr>
            <w:noProof/>
          </w:rPr>
          <w:t>15</w:t>
        </w:r>
      </w:fldSimple>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82" type="#_x0000_t75" style="width:288.6pt;height:297.2pt" o:ole="">
            <v:imagedata r:id="rId37" o:title="" croptop="3227f" cropright="22656f"/>
          </v:shape>
          <o:OLEObject Type="Embed" ProgID="AcroExch.Document.DC" ShapeID="_x0000_i1082" DrawAspect="Content" ObjectID="_1777188100" r:id="rId38"/>
        </w:object>
      </w:r>
    </w:p>
    <w:p w14:paraId="077790C4" w14:textId="3E949D9C" w:rsidR="009D076B" w:rsidRDefault="00E06581" w:rsidP="00350E6F">
      <w:pPr>
        <w:pStyle w:val="Lgende"/>
        <w:keepNext/>
      </w:pPr>
      <w:r>
        <w:t xml:space="preserve">Figure </w:t>
      </w:r>
      <w:fldSimple w:instr=" SEQ Figure \* ARABIC ">
        <w:r w:rsidR="00DE4D36">
          <w:rPr>
            <w:noProof/>
          </w:rPr>
          <w:t>16</w:t>
        </w:r>
      </w:fldSimple>
    </w:p>
    <w:p w14:paraId="00CF6214" w14:textId="553A9C73" w:rsidR="00350E6F" w:rsidRDefault="008B7E29" w:rsidP="00350E6F">
      <w:pPr>
        <w:pStyle w:val="Lgende"/>
        <w:keepNext/>
      </w:pPr>
      <w:r>
        <w:rPr>
          <w:lang w:val="fr-FR"/>
        </w:rPr>
        <w:object w:dxaOrig="12630" w:dyaOrig="8925" w14:anchorId="59C354E5">
          <v:shape id="_x0000_i1083" type="#_x0000_t75" style="width:291.75pt;height:298.55pt" o:ole="">
            <v:imagedata r:id="rId39" o:title="" croptop="3104f" cropright="22634f"/>
          </v:shape>
          <o:OLEObject Type="Embed" ProgID="AcroExch.Document.DC" ShapeID="_x0000_i1083" DrawAspect="Content" ObjectID="_1777188101" r:id="rId40"/>
        </w:object>
      </w:r>
    </w:p>
    <w:p w14:paraId="5398F9C4" w14:textId="549FC99E" w:rsidR="00B13A56" w:rsidRPr="00C7160A" w:rsidRDefault="00350E6F" w:rsidP="00B13A56">
      <w:pPr>
        <w:pStyle w:val="Lgende"/>
      </w:pPr>
      <w:r>
        <w:t xml:space="preserve">Figure </w:t>
      </w:r>
      <w:fldSimple w:instr=" SEQ Figure \* ARABIC ">
        <w:r w:rsidR="00DE4D36">
          <w:rPr>
            <w:noProof/>
          </w:rPr>
          <w:t>17</w:t>
        </w:r>
      </w:fldSimple>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84" type="#_x0000_t75" style="width:280.4pt;height:290.95pt" o:ole="">
            <v:imagedata r:id="rId41" o:title="" croptop="2966f" cropright="22919f"/>
          </v:shape>
          <o:OLEObject Type="Embed" ProgID="AcroExch.Document.DC" ShapeID="_x0000_i1084" DrawAspect="Content" ObjectID="_1777188102" r:id="rId42"/>
        </w:object>
      </w:r>
    </w:p>
    <w:p w14:paraId="05E4485A" w14:textId="46BF0076" w:rsidR="004E5F13" w:rsidRDefault="009A426D" w:rsidP="00877DCA">
      <w:pPr>
        <w:pStyle w:val="Lgende"/>
        <w:rPr>
          <w:noProof/>
        </w:rPr>
      </w:pPr>
      <w:r>
        <w:t xml:space="preserve">Figure </w:t>
      </w:r>
      <w:fldSimple w:instr=" SEQ Figure \* ARABIC ">
        <w:r w:rsidR="00DE4D36">
          <w:rPr>
            <w:noProof/>
          </w:rPr>
          <w:t>18</w:t>
        </w:r>
      </w:fldSimple>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85" type="#_x0000_t75" style="width:286.7pt;height:294.95pt" o:ole="">
            <v:imagedata r:id="rId43" o:title="" croptop="2920f" cropright="22537f"/>
          </v:shape>
          <o:OLEObject Type="Embed" ProgID="AcroExch.Document.DC" ShapeID="_x0000_i1085" DrawAspect="Content" ObjectID="_1777188103" r:id="rId44"/>
        </w:object>
      </w:r>
    </w:p>
    <w:p w14:paraId="76A979EF" w14:textId="397A9B44" w:rsidR="008B7E29" w:rsidRDefault="008B7E29" w:rsidP="008B7E29">
      <w:pPr>
        <w:pStyle w:val="Lgende"/>
      </w:pPr>
      <w:r>
        <w:t xml:space="preserve">Figure </w:t>
      </w:r>
      <w:fldSimple w:instr=" SEQ Figure \* ARABIC ">
        <w:r w:rsidR="00DE4D36">
          <w:rPr>
            <w:noProof/>
          </w:rPr>
          <w:t>19</w:t>
        </w:r>
      </w:fldSimple>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86" type="#_x0000_t75" style="width:286.05pt;height:297.65pt" o:ole="">
            <v:imagedata r:id="rId45" o:title="" croptop="2690f" cropright="22767f"/>
          </v:shape>
          <o:OLEObject Type="Embed" ProgID="AcroExch.Document.DC" ShapeID="_x0000_i1086" DrawAspect="Content" ObjectID="_1777188104" r:id="rId46"/>
        </w:object>
      </w:r>
    </w:p>
    <w:p w14:paraId="4439ACDE" w14:textId="41400CCA" w:rsidR="009A426D" w:rsidRDefault="00E266BD" w:rsidP="00E266BD">
      <w:pPr>
        <w:pStyle w:val="Lgende"/>
      </w:pPr>
      <w:r>
        <w:t xml:space="preserve">Figure </w:t>
      </w:r>
      <w:fldSimple w:instr=" SEQ Figure \* ARABIC ">
        <w:r w:rsidR="00DE4D36">
          <w:rPr>
            <w:noProof/>
          </w:rPr>
          <w:t>20</w:t>
        </w:r>
      </w:fldSimple>
    </w:p>
    <w:p w14:paraId="28B1C367" w14:textId="61F2124C" w:rsidR="00E266BD" w:rsidRDefault="008B7E29" w:rsidP="00E266BD">
      <w:pPr>
        <w:keepNext/>
      </w:pPr>
      <w:r>
        <w:object w:dxaOrig="12630" w:dyaOrig="8925" w14:anchorId="6F9EE56A">
          <v:shape id="_x0000_i1087" type="#_x0000_t75" style="width:284.2pt;height:290.5pt" o:ole="">
            <v:imagedata r:id="rId47" o:title="" croptop="3313f" cropright="22309f"/>
          </v:shape>
          <o:OLEObject Type="Embed" ProgID="AcroExch.Document.DC" ShapeID="_x0000_i1087" DrawAspect="Content" ObjectID="_1777188105" r:id="rId48"/>
        </w:object>
      </w:r>
    </w:p>
    <w:p w14:paraId="698D15DD" w14:textId="7DD6136A" w:rsidR="00E266BD" w:rsidRDefault="00E266BD" w:rsidP="00E266BD">
      <w:pPr>
        <w:pStyle w:val="Lgende"/>
      </w:pPr>
      <w:r>
        <w:t xml:space="preserve">Figure </w:t>
      </w:r>
      <w:fldSimple w:instr=" SEQ Figure \* ARABIC ">
        <w:r w:rsidR="00DE4D36">
          <w:rPr>
            <w:noProof/>
          </w:rPr>
          <w:t>21</w:t>
        </w:r>
      </w:fldSimple>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88" type="#_x0000_t75" style="width:282.9pt;height:289.6pt" o:ole="">
            <v:imagedata r:id="rId49" o:title="" croptop="3402f" cropright="22419f"/>
          </v:shape>
          <o:OLEObject Type="Embed" ProgID="AcroExch.Document.DC" ShapeID="_x0000_i1088" DrawAspect="Content" ObjectID="_1777188106" r:id="rId50"/>
        </w:object>
      </w:r>
    </w:p>
    <w:p w14:paraId="3ED7635C" w14:textId="79369574" w:rsidR="006719D7" w:rsidRDefault="00E266BD" w:rsidP="008B7E29">
      <w:pPr>
        <w:pStyle w:val="Lgende"/>
        <w:rPr>
          <w:b w:val="0"/>
          <w:bCs w:val="0"/>
          <w:noProof/>
        </w:rPr>
      </w:pPr>
      <w:r>
        <w:t xml:space="preserve">Figure </w:t>
      </w:r>
      <w:fldSimple w:instr=" SEQ Figure \* ARABIC ">
        <w:r w:rsidR="00DE4D36">
          <w:rPr>
            <w:noProof/>
          </w:rPr>
          <w:t>22</w:t>
        </w:r>
      </w:fldSimple>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89" type="#_x0000_t75" style="width:281.65pt;height:303pt" o:ole="">
            <v:imagedata r:id="rId43" o:title="" cropright="22610f"/>
          </v:shape>
          <o:OLEObject Type="Embed" ProgID="AcroExch.Document.DC" ShapeID="_x0000_i1089" DrawAspect="Content" ObjectID="_1777188107" r:id="rId51"/>
        </w:object>
      </w:r>
    </w:p>
    <w:p w14:paraId="5CFAE6BA" w14:textId="20AAF9A6" w:rsidR="00CD3931" w:rsidRPr="00CD3931" w:rsidRDefault="00CD3931" w:rsidP="00CD3931">
      <w:pPr>
        <w:pStyle w:val="Lgende"/>
      </w:pPr>
      <w:r>
        <w:t xml:space="preserve">Figure </w:t>
      </w:r>
      <w:fldSimple w:instr=" SEQ Figure \* ARABIC ">
        <w:r w:rsidR="00DE4D36">
          <w:rPr>
            <w:noProof/>
          </w:rPr>
          <w:t>23</w:t>
        </w:r>
      </w:fldSimple>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19" w:name="_Toc165966169"/>
      <w:bookmarkStart w:id="20" w:name="_Toc166574995"/>
      <w:r>
        <w:rPr>
          <w:lang w:val="fr-FR"/>
        </w:rPr>
        <w:lastRenderedPageBreak/>
        <w:t>MCD</w:t>
      </w:r>
      <w:bookmarkEnd w:id="19"/>
      <w:bookmarkEnd w:id="20"/>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w:t>
      </w:r>
      <w:proofErr w:type="gramStart"/>
      <w:r w:rsidR="004428BC">
        <w:t>sera</w:t>
      </w:r>
      <w:proofErr w:type="gramEnd"/>
      <w:r w:rsidR="004428BC">
        <w:t xml:space="preserve">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140" type="#_x0000_t75" style="width:851.25pt;height:260.3pt" o:ole="">
            <v:imagedata r:id="rId52" o:title="" croptop="25193f" cropbottom="945f" cropleft="4903f"/>
          </v:shape>
          <o:OLEObject Type="Embed" ProgID="AcroExch.Document.DC" ShapeID="_x0000_i1140" DrawAspect="Content" ObjectID="_1777188108" r:id="rId53"/>
        </w:object>
      </w:r>
    </w:p>
    <w:p w14:paraId="2394DB93" w14:textId="56AEE1B2" w:rsidR="00CE4028" w:rsidRDefault="00DE4D36" w:rsidP="00CE4028">
      <w:pPr>
        <w:pStyle w:val="Lgende"/>
      </w:pPr>
      <w:r>
        <w:t xml:space="preserve">Figure </w:t>
      </w:r>
      <w:fldSimple w:instr=" SEQ Figure \* ARABIC ">
        <w:r>
          <w:rPr>
            <w:noProof/>
          </w:rPr>
          <w:t>24</w:t>
        </w:r>
      </w:fldSimple>
      <w:r w:rsidR="00CE4028">
        <w:br w:type="page"/>
      </w:r>
    </w:p>
    <w:p w14:paraId="575A1ABA" w14:textId="7B98E7D2" w:rsidR="008C4B42" w:rsidRDefault="000A4E90" w:rsidP="000A4E90">
      <w:pPr>
        <w:pStyle w:val="Titre3"/>
        <w:rPr>
          <w:lang w:val="fr-FR"/>
        </w:rPr>
      </w:pPr>
      <w:bookmarkStart w:id="21" w:name="_Toc166574996"/>
      <w:r>
        <w:rPr>
          <w:lang w:val="fr-FR"/>
        </w:rPr>
        <w:lastRenderedPageBreak/>
        <w:t>MLD</w:t>
      </w:r>
      <w:bookmarkEnd w:id="21"/>
    </w:p>
    <w:p w14:paraId="6E96AB7B" w14:textId="6EBF529E" w:rsidR="00A12B22" w:rsidRDefault="00E72279" w:rsidP="00A12B22">
      <w:pPr>
        <w:keepNext/>
      </w:pPr>
      <w:r>
        <w:rPr>
          <w:noProof/>
        </w:rPr>
        <w:drawing>
          <wp:inline distT="0" distB="0" distL="0" distR="0" wp14:anchorId="3CD16C70" wp14:editId="19ABB599">
            <wp:extent cx="7050751" cy="3152775"/>
            <wp:effectExtent l="0" t="0" r="0" b="0"/>
            <wp:docPr id="49" name="Image 4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7074992" cy="3163615"/>
                    </a:xfrm>
                    <a:prstGeom prst="rect">
                      <a:avLst/>
                    </a:prstGeom>
                  </pic:spPr>
                </pic:pic>
              </a:graphicData>
            </a:graphic>
          </wp:inline>
        </w:drawing>
      </w:r>
    </w:p>
    <w:p w14:paraId="7A245791" w14:textId="1369A1C9" w:rsidR="007F1E6A" w:rsidRDefault="00A12B22" w:rsidP="00A12B22">
      <w:pPr>
        <w:pStyle w:val="Lgende"/>
        <w:rPr>
          <w:noProof/>
        </w:rPr>
      </w:pPr>
      <w:r>
        <w:t xml:space="preserve">Figure </w:t>
      </w:r>
      <w:fldSimple w:instr=" SEQ Figure \* ARABIC ">
        <w:r w:rsidR="00DE4D36">
          <w:rPr>
            <w:noProof/>
          </w:rPr>
          <w:t>26</w:t>
        </w:r>
      </w:fldSimple>
    </w:p>
    <w:p w14:paraId="636C4AE9" w14:textId="77777777" w:rsidR="00E72279" w:rsidRDefault="00E72279" w:rsidP="003D39FD"/>
    <w:p w14:paraId="792B53BC" w14:textId="7434038E" w:rsidR="00A652DA" w:rsidRDefault="00E0294E" w:rsidP="003D39FD">
      <w:r w:rsidRPr="00E0294E">
        <w:t xml:space="preserve">Celons les demandes du client le numéro d'article </w:t>
      </w:r>
      <w:proofErr w:type="gramStart"/>
      <w:r w:rsidRPr="00E0294E">
        <w:t>ont</w:t>
      </w:r>
      <w:proofErr w:type="gramEnd"/>
      <w:r w:rsidRPr="00E0294E">
        <w:t xml:space="preserve"> été définies sur 15 caractères de tandis que le numéro du fabriquant sur 30.</w:t>
      </w:r>
    </w:p>
    <w:p w14:paraId="768ABA2A" w14:textId="0175011C" w:rsidR="00A652DA" w:rsidRPr="003D39FD" w:rsidRDefault="00A652DA" w:rsidP="003D39FD">
      <w:pPr>
        <w:sectPr w:rsidR="00A652DA" w:rsidRPr="003D39FD" w:rsidSect="000A4E90">
          <w:pgSz w:w="16838" w:h="11906" w:orient="landscape"/>
          <w:pgMar w:top="1417" w:right="1417" w:bottom="1417" w:left="1417" w:header="708" w:footer="708" w:gutter="0"/>
          <w:cols w:space="708"/>
          <w:docGrid w:linePitch="360"/>
        </w:sectPr>
      </w:pPr>
    </w:p>
    <w:p w14:paraId="205F6720" w14:textId="77777777" w:rsidR="003D39FD" w:rsidRDefault="003D39FD" w:rsidP="003D39FD">
      <w:pPr>
        <w:pStyle w:val="Titre2"/>
        <w:rPr>
          <w:lang w:val="fr-FR"/>
        </w:rPr>
      </w:pPr>
      <w:bookmarkStart w:id="22" w:name="_Toc166574997"/>
      <w:r>
        <w:rPr>
          <w:lang w:val="fr-FR"/>
        </w:rPr>
        <w:lastRenderedPageBreak/>
        <w:t>Stratégie de test</w:t>
      </w:r>
      <w:bookmarkEnd w:id="22"/>
    </w:p>
    <w:p w14:paraId="07040049" w14:textId="7257ADC5"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proofErr w:type="gramStart"/>
      <w:r w:rsidR="00050D12">
        <w:rPr>
          <w:rFonts w:ascii="Segoe UI" w:hAnsi="Segoe UI" w:cs="Segoe UI"/>
          <w:color w:val="0D0D0D"/>
          <w:shd w:val="clear" w:color="auto" w:fill="FFFFFF"/>
        </w:rPr>
        <w:t>de avoir</w:t>
      </w:r>
      <w:proofErr w:type="gramEnd"/>
      <w:r w:rsidR="00050D12">
        <w:rPr>
          <w:rFonts w:ascii="Segoe UI" w:hAnsi="Segoe UI" w:cs="Segoe UI"/>
          <w:color w:val="0D0D0D"/>
          <w:shd w:val="clear" w:color="auto" w:fill="FFFFFF"/>
        </w:rPr>
        <w:t xml:space="preserve"> des données de test et un liste de résultat fiable pour tester le programme.</w:t>
      </w:r>
    </w:p>
    <w:p w14:paraId="3F8B9E57" w14:textId="77777777" w:rsidR="003D39FD" w:rsidRPr="00A42BB1" w:rsidRDefault="003D39FD" w:rsidP="003D39FD">
      <w:pPr>
        <w:pStyle w:val="Titre2"/>
        <w:rPr>
          <w:lang w:val="fr-FR"/>
        </w:rPr>
      </w:pPr>
      <w:bookmarkStart w:id="23" w:name="_Toc166574998"/>
      <w:r w:rsidRPr="00A42BB1">
        <w:rPr>
          <w:lang w:val="fr-FR"/>
        </w:rPr>
        <w:t>Risque technique</w:t>
      </w:r>
      <w:bookmarkEnd w:id="23"/>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 xml:space="preserve">Pour pallier </w:t>
      </w:r>
      <w:proofErr w:type="spellStart"/>
      <w:proofErr w:type="gramStart"/>
      <w:r w:rsidRPr="006B2C00">
        <w:rPr>
          <w:rFonts w:ascii="Segoe UI" w:hAnsi="Segoe UI" w:cs="Segoe UI"/>
          <w:color w:val="0D0D0D"/>
          <w:shd w:val="clear" w:color="auto" w:fill="FFFFFF"/>
        </w:rPr>
        <w:t>a</w:t>
      </w:r>
      <w:proofErr w:type="spellEnd"/>
      <w:proofErr w:type="gramEnd"/>
      <w:r w:rsidRPr="006B2C00">
        <w:rPr>
          <w:rFonts w:ascii="Segoe UI" w:hAnsi="Segoe UI" w:cs="Segoe UI"/>
          <w:color w:val="0D0D0D"/>
          <w:shd w:val="clear" w:color="auto" w:fill="FFFFFF"/>
        </w:rPr>
        <w:t xml:space="preserve"> ce problème je vais ressortir mes fiches de cours, de du cas où cela ne suffirait pas, je prendrai contact avec l’enseignant qui m’a dispensé ce cours pour rafraichir mes connaissances techniques.</w:t>
      </w:r>
    </w:p>
    <w:p w14:paraId="23085862" w14:textId="5C8763A0" w:rsidR="003D39FD" w:rsidRPr="00682641"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w:t>
      </w:r>
      <w:proofErr w:type="spellStart"/>
      <w:proofErr w:type="gramStart"/>
      <w:r w:rsidR="00841AE1">
        <w:rPr>
          <w:rFonts w:ascii="Segoe UI" w:hAnsi="Segoe UI" w:cs="Segoe UI"/>
          <w:color w:val="0D0D0D"/>
          <w:shd w:val="clear" w:color="auto" w:fill="FFFFFF"/>
        </w:rPr>
        <w:t>a</w:t>
      </w:r>
      <w:proofErr w:type="spellEnd"/>
      <w:proofErr w:type="gramEnd"/>
      <w:r w:rsidR="00841AE1">
        <w:rPr>
          <w:rFonts w:ascii="Segoe UI" w:hAnsi="Segoe UI" w:cs="Segoe UI"/>
          <w:color w:val="0D0D0D"/>
          <w:shd w:val="clear" w:color="auto" w:fill="FFFFFF"/>
        </w:rPr>
        <w:t xml:space="preserve"> être le plus conforme possible au interface</w:t>
      </w:r>
      <w:r w:rsidR="00993362">
        <w:rPr>
          <w:rFonts w:ascii="Segoe UI" w:hAnsi="Segoe UI" w:cs="Segoe UI"/>
          <w:color w:val="0D0D0D"/>
          <w:shd w:val="clear" w:color="auto" w:fill="FFFFFF"/>
        </w:rPr>
        <w:t>.</w:t>
      </w:r>
      <w:r w:rsidR="002F1E33">
        <w:rPr>
          <w:rFonts w:ascii="Segoe UI" w:hAnsi="Segoe UI" w:cs="Segoe UI"/>
          <w:color w:val="0D0D0D"/>
          <w:shd w:val="clear" w:color="auto" w:fill="FFFFFF"/>
        </w:rPr>
        <w:br/>
      </w:r>
      <w:r w:rsidR="002F1E33">
        <w:rPr>
          <w:rFonts w:ascii="Segoe UI" w:hAnsi="Segoe UI" w:cs="Segoe UI"/>
          <w:color w:val="0D0D0D"/>
          <w:shd w:val="clear" w:color="auto" w:fill="FFFFFF"/>
        </w:rPr>
        <w:br/>
      </w:r>
    </w:p>
    <w:p w14:paraId="7907697A" w14:textId="579B7313" w:rsidR="003D0FD0" w:rsidRDefault="00F43847" w:rsidP="00F43847">
      <w:pPr>
        <w:pStyle w:val="Titre1"/>
        <w:rPr>
          <w:lang w:val="fr-FR"/>
        </w:rPr>
      </w:pPr>
      <w:bookmarkStart w:id="24" w:name="_Toc166574999"/>
      <w:r>
        <w:rPr>
          <w:lang w:val="fr-FR"/>
        </w:rPr>
        <w:t>Réalisation</w:t>
      </w:r>
      <w:bookmarkEnd w:id="24"/>
    </w:p>
    <w:p w14:paraId="7B2EE322" w14:textId="77777777" w:rsidR="00F43847" w:rsidRDefault="00F43847" w:rsidP="00F43847">
      <w:pPr>
        <w:rPr>
          <w:lang w:val="fr-FR"/>
        </w:rPr>
      </w:pPr>
    </w:p>
    <w:p w14:paraId="5A66EDB4" w14:textId="179F790A" w:rsidR="000062CD" w:rsidRDefault="000062CD" w:rsidP="000062CD">
      <w:pPr>
        <w:pStyle w:val="Titre2"/>
        <w:rPr>
          <w:lang w:val="fr-FR"/>
        </w:rPr>
      </w:pPr>
      <w:bookmarkStart w:id="25" w:name="_Toc166575000"/>
      <w:r>
        <w:rPr>
          <w:lang w:val="fr-FR"/>
        </w:rPr>
        <w:t>Git</w:t>
      </w:r>
      <w:bookmarkEnd w:id="25"/>
    </w:p>
    <w:p w14:paraId="5632026D" w14:textId="46D7AAAF" w:rsidR="002F37CC" w:rsidRPr="00F43847" w:rsidRDefault="00D533D7" w:rsidP="00F43847">
      <w:pPr>
        <w:rPr>
          <w:lang w:val="fr-FR"/>
        </w:rPr>
      </w:pPr>
      <w:r w:rsidRPr="00D533D7">
        <w:rPr>
          <w:lang w:val="fr-FR"/>
        </w:rPr>
        <w:t xml:space="preserve">Mon projet se trouve intégralement sur Git Hub. Le rendu final se fera sur la branche main, la documentation aura ajouté petit à petit sur la branche « </w:t>
      </w:r>
      <w:proofErr w:type="spellStart"/>
      <w:r w:rsidRPr="00D533D7">
        <w:rPr>
          <w:lang w:val="fr-FR"/>
        </w:rPr>
        <w:t>feature</w:t>
      </w:r>
      <w:proofErr w:type="spellEnd"/>
      <w:r w:rsidRPr="00D533D7">
        <w:rPr>
          <w:lang w:val="fr-FR"/>
        </w:rPr>
        <w:t xml:space="preserve">/documentation », l’implémentation se fera pour chaque fonction sur une branche différente. Une fois la fonction implémentée elle sera mise sur la branche « </w:t>
      </w:r>
      <w:proofErr w:type="spellStart"/>
      <w:r w:rsidRPr="00D533D7">
        <w:rPr>
          <w:lang w:val="fr-FR"/>
        </w:rPr>
        <w:t>develop</w:t>
      </w:r>
      <w:proofErr w:type="spellEnd"/>
      <w:r w:rsidRPr="00D533D7">
        <w:rPr>
          <w:lang w:val="fr-FR"/>
        </w:rPr>
        <w:t xml:space="preserve"> ». Gérer git de cette façon a pour avantage de pouvoir travailler sur plusieurs fonctionnalités à la fois sans engendrer conflit entre les différentes versions.</w:t>
      </w:r>
    </w:p>
    <w:sectPr w:rsidR="002F37CC" w:rsidRPr="00F43847"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DF338" w14:textId="77777777" w:rsidR="00CB4A61" w:rsidRDefault="00CB4A61" w:rsidP="00103DB4">
      <w:pPr>
        <w:spacing w:after="0" w:line="240" w:lineRule="auto"/>
      </w:pPr>
      <w:r>
        <w:separator/>
      </w:r>
    </w:p>
  </w:endnote>
  <w:endnote w:type="continuationSeparator" w:id="0">
    <w:p w14:paraId="76176EFB" w14:textId="77777777" w:rsidR="00CB4A61" w:rsidRDefault="00CB4A61"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1336AF40"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677FF7">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7341FF">
      <w:rPr>
        <w:noProof/>
        <w:color w:val="0070C0"/>
      </w:rPr>
      <w:t>14.05.2024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8A41E" w14:textId="77777777" w:rsidR="00CB4A61" w:rsidRDefault="00CB4A61" w:rsidP="00103DB4">
      <w:pPr>
        <w:spacing w:after="0" w:line="240" w:lineRule="auto"/>
      </w:pPr>
      <w:r>
        <w:separator/>
      </w:r>
    </w:p>
  </w:footnote>
  <w:footnote w:type="continuationSeparator" w:id="0">
    <w:p w14:paraId="34EBF1EC" w14:textId="77777777" w:rsidR="00CB4A61" w:rsidRDefault="00CB4A61"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7"/>
  </w:num>
  <w:num w:numId="5">
    <w:abstractNumId w:val="11"/>
  </w:num>
  <w:num w:numId="6">
    <w:abstractNumId w:val="7"/>
  </w:num>
  <w:num w:numId="7">
    <w:abstractNumId w:val="7"/>
  </w:num>
  <w:num w:numId="8">
    <w:abstractNumId w:val="7"/>
  </w:num>
  <w:num w:numId="9">
    <w:abstractNumId w:val="12"/>
  </w:num>
  <w:num w:numId="10">
    <w:abstractNumId w:val="4"/>
  </w:num>
  <w:num w:numId="11">
    <w:abstractNumId w:val="9"/>
  </w:num>
  <w:num w:numId="12">
    <w:abstractNumId w:val="1"/>
  </w:num>
  <w:num w:numId="13">
    <w:abstractNumId w:val="2"/>
  </w:num>
  <w:num w:numId="14">
    <w:abstractNumId w:val="0"/>
  </w:num>
  <w:num w:numId="15">
    <w:abstractNumId w:val="3"/>
  </w:num>
  <w:num w:numId="16">
    <w:abstractNumId w:val="6"/>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characterSpacingControl w:val="doNotCompress"/>
  <w:hdrShapeDefaults>
    <o:shapedefaults v:ext="edit" spidmax="20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4BFE"/>
    <w:rsid w:val="00055EF1"/>
    <w:rsid w:val="00062F3F"/>
    <w:rsid w:val="00065CCE"/>
    <w:rsid w:val="00067923"/>
    <w:rsid w:val="00067CC0"/>
    <w:rsid w:val="0008197B"/>
    <w:rsid w:val="00085CA7"/>
    <w:rsid w:val="00086BE7"/>
    <w:rsid w:val="00090E6D"/>
    <w:rsid w:val="00093CDE"/>
    <w:rsid w:val="00095D09"/>
    <w:rsid w:val="000A01F5"/>
    <w:rsid w:val="000A03E8"/>
    <w:rsid w:val="000A4E90"/>
    <w:rsid w:val="000B059F"/>
    <w:rsid w:val="000B0F9F"/>
    <w:rsid w:val="000B1F20"/>
    <w:rsid w:val="000B2C7E"/>
    <w:rsid w:val="000B4F7E"/>
    <w:rsid w:val="000B76B5"/>
    <w:rsid w:val="000B7A38"/>
    <w:rsid w:val="000C0061"/>
    <w:rsid w:val="000C379A"/>
    <w:rsid w:val="000C653D"/>
    <w:rsid w:val="000C69CE"/>
    <w:rsid w:val="000C6A49"/>
    <w:rsid w:val="000C7F7E"/>
    <w:rsid w:val="000D1F50"/>
    <w:rsid w:val="000D449B"/>
    <w:rsid w:val="000E2464"/>
    <w:rsid w:val="000E2689"/>
    <w:rsid w:val="000E322B"/>
    <w:rsid w:val="000E3359"/>
    <w:rsid w:val="000F2ACC"/>
    <w:rsid w:val="000F5737"/>
    <w:rsid w:val="00102A65"/>
    <w:rsid w:val="00103BCE"/>
    <w:rsid w:val="00103DB4"/>
    <w:rsid w:val="00106154"/>
    <w:rsid w:val="0010636F"/>
    <w:rsid w:val="00106A87"/>
    <w:rsid w:val="0010730B"/>
    <w:rsid w:val="00110F6B"/>
    <w:rsid w:val="00116209"/>
    <w:rsid w:val="00116E16"/>
    <w:rsid w:val="001220BE"/>
    <w:rsid w:val="00126AFA"/>
    <w:rsid w:val="00130F14"/>
    <w:rsid w:val="001328D2"/>
    <w:rsid w:val="00135B2F"/>
    <w:rsid w:val="001415DA"/>
    <w:rsid w:val="001427BE"/>
    <w:rsid w:val="00143274"/>
    <w:rsid w:val="00150D25"/>
    <w:rsid w:val="00155C02"/>
    <w:rsid w:val="00156924"/>
    <w:rsid w:val="0015752F"/>
    <w:rsid w:val="001604CA"/>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E20"/>
    <w:rsid w:val="001C6B6D"/>
    <w:rsid w:val="001C78A1"/>
    <w:rsid w:val="001C7AB8"/>
    <w:rsid w:val="001D0B5A"/>
    <w:rsid w:val="001D0F8F"/>
    <w:rsid w:val="001D46D0"/>
    <w:rsid w:val="001D4CD7"/>
    <w:rsid w:val="001D6716"/>
    <w:rsid w:val="001E0B7B"/>
    <w:rsid w:val="001E4EA5"/>
    <w:rsid w:val="001E555A"/>
    <w:rsid w:val="001F25DC"/>
    <w:rsid w:val="001F5D61"/>
    <w:rsid w:val="001F7872"/>
    <w:rsid w:val="002009F0"/>
    <w:rsid w:val="00201722"/>
    <w:rsid w:val="00204644"/>
    <w:rsid w:val="0020511F"/>
    <w:rsid w:val="00213FDA"/>
    <w:rsid w:val="002148A3"/>
    <w:rsid w:val="002148EF"/>
    <w:rsid w:val="00221961"/>
    <w:rsid w:val="0022231A"/>
    <w:rsid w:val="002264A7"/>
    <w:rsid w:val="00227906"/>
    <w:rsid w:val="00234F53"/>
    <w:rsid w:val="00235BC0"/>
    <w:rsid w:val="00242CE9"/>
    <w:rsid w:val="00243044"/>
    <w:rsid w:val="00244DF5"/>
    <w:rsid w:val="00245B24"/>
    <w:rsid w:val="00250383"/>
    <w:rsid w:val="002612C2"/>
    <w:rsid w:val="0028007D"/>
    <w:rsid w:val="00280655"/>
    <w:rsid w:val="00285634"/>
    <w:rsid w:val="0029386C"/>
    <w:rsid w:val="00293B4B"/>
    <w:rsid w:val="00293E00"/>
    <w:rsid w:val="002A313C"/>
    <w:rsid w:val="002A3E3A"/>
    <w:rsid w:val="002B6430"/>
    <w:rsid w:val="002C7569"/>
    <w:rsid w:val="002D0004"/>
    <w:rsid w:val="002D583D"/>
    <w:rsid w:val="002D6292"/>
    <w:rsid w:val="002D6D0F"/>
    <w:rsid w:val="002E1EC0"/>
    <w:rsid w:val="002E5E71"/>
    <w:rsid w:val="002F16CC"/>
    <w:rsid w:val="002F1E33"/>
    <w:rsid w:val="002F2971"/>
    <w:rsid w:val="002F37CC"/>
    <w:rsid w:val="002F3DD9"/>
    <w:rsid w:val="002F528D"/>
    <w:rsid w:val="002F591C"/>
    <w:rsid w:val="002F6E2C"/>
    <w:rsid w:val="002F6EFC"/>
    <w:rsid w:val="00300DB7"/>
    <w:rsid w:val="0030358A"/>
    <w:rsid w:val="00307D5C"/>
    <w:rsid w:val="003166B2"/>
    <w:rsid w:val="00316B5F"/>
    <w:rsid w:val="003176B3"/>
    <w:rsid w:val="00320052"/>
    <w:rsid w:val="003209E6"/>
    <w:rsid w:val="003228DF"/>
    <w:rsid w:val="003256A1"/>
    <w:rsid w:val="00325C65"/>
    <w:rsid w:val="00326B0A"/>
    <w:rsid w:val="003321AD"/>
    <w:rsid w:val="00333454"/>
    <w:rsid w:val="003334F7"/>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80D57"/>
    <w:rsid w:val="003851E8"/>
    <w:rsid w:val="00390768"/>
    <w:rsid w:val="0039198C"/>
    <w:rsid w:val="003926B1"/>
    <w:rsid w:val="00392A19"/>
    <w:rsid w:val="00392D89"/>
    <w:rsid w:val="003A3C78"/>
    <w:rsid w:val="003A6586"/>
    <w:rsid w:val="003B1753"/>
    <w:rsid w:val="003B6E03"/>
    <w:rsid w:val="003B6F04"/>
    <w:rsid w:val="003B77D0"/>
    <w:rsid w:val="003C0B6E"/>
    <w:rsid w:val="003C7512"/>
    <w:rsid w:val="003C7C4F"/>
    <w:rsid w:val="003D08F0"/>
    <w:rsid w:val="003D0FD0"/>
    <w:rsid w:val="003D39FD"/>
    <w:rsid w:val="003D5F07"/>
    <w:rsid w:val="003D7E46"/>
    <w:rsid w:val="003E52A5"/>
    <w:rsid w:val="003E65C1"/>
    <w:rsid w:val="003F08E7"/>
    <w:rsid w:val="003F384A"/>
    <w:rsid w:val="004004EA"/>
    <w:rsid w:val="0040176D"/>
    <w:rsid w:val="00402DD8"/>
    <w:rsid w:val="004030B4"/>
    <w:rsid w:val="00404ADB"/>
    <w:rsid w:val="0040590E"/>
    <w:rsid w:val="00405CD6"/>
    <w:rsid w:val="00406AEE"/>
    <w:rsid w:val="0040769C"/>
    <w:rsid w:val="00407853"/>
    <w:rsid w:val="00414ACF"/>
    <w:rsid w:val="00415732"/>
    <w:rsid w:val="00416A07"/>
    <w:rsid w:val="00423AEB"/>
    <w:rsid w:val="00425879"/>
    <w:rsid w:val="0042765F"/>
    <w:rsid w:val="0043296F"/>
    <w:rsid w:val="004349C9"/>
    <w:rsid w:val="0043618D"/>
    <w:rsid w:val="004364C2"/>
    <w:rsid w:val="004428BC"/>
    <w:rsid w:val="00443720"/>
    <w:rsid w:val="00444217"/>
    <w:rsid w:val="0044476C"/>
    <w:rsid w:val="00450C04"/>
    <w:rsid w:val="00452838"/>
    <w:rsid w:val="004604CF"/>
    <w:rsid w:val="00460FDF"/>
    <w:rsid w:val="00461D69"/>
    <w:rsid w:val="004666C7"/>
    <w:rsid w:val="00467E1E"/>
    <w:rsid w:val="0047439D"/>
    <w:rsid w:val="0047501B"/>
    <w:rsid w:val="004827BC"/>
    <w:rsid w:val="00483540"/>
    <w:rsid w:val="00483FC8"/>
    <w:rsid w:val="00484B87"/>
    <w:rsid w:val="0048547F"/>
    <w:rsid w:val="004858D9"/>
    <w:rsid w:val="00486609"/>
    <w:rsid w:val="0048707F"/>
    <w:rsid w:val="004961B5"/>
    <w:rsid w:val="004A7BA5"/>
    <w:rsid w:val="004B3419"/>
    <w:rsid w:val="004C3E7F"/>
    <w:rsid w:val="004C64D9"/>
    <w:rsid w:val="004C67CF"/>
    <w:rsid w:val="004C6A31"/>
    <w:rsid w:val="004D2C93"/>
    <w:rsid w:val="004D663B"/>
    <w:rsid w:val="004D6A6F"/>
    <w:rsid w:val="004D6D6D"/>
    <w:rsid w:val="004D6DE2"/>
    <w:rsid w:val="004E0B9E"/>
    <w:rsid w:val="004E3A97"/>
    <w:rsid w:val="004E4F8A"/>
    <w:rsid w:val="004E5F13"/>
    <w:rsid w:val="004E719C"/>
    <w:rsid w:val="004E7D8D"/>
    <w:rsid w:val="004F1A53"/>
    <w:rsid w:val="004F25B6"/>
    <w:rsid w:val="004F3E01"/>
    <w:rsid w:val="00501CDB"/>
    <w:rsid w:val="00503CA9"/>
    <w:rsid w:val="0051040D"/>
    <w:rsid w:val="00523C54"/>
    <w:rsid w:val="00523E33"/>
    <w:rsid w:val="0052655C"/>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39B7"/>
    <w:rsid w:val="005D5CDA"/>
    <w:rsid w:val="005E3793"/>
    <w:rsid w:val="005E3E89"/>
    <w:rsid w:val="005E4D6E"/>
    <w:rsid w:val="005E701F"/>
    <w:rsid w:val="005F29D9"/>
    <w:rsid w:val="005F3581"/>
    <w:rsid w:val="0060052B"/>
    <w:rsid w:val="00600585"/>
    <w:rsid w:val="006055C9"/>
    <w:rsid w:val="00605BE5"/>
    <w:rsid w:val="00611241"/>
    <w:rsid w:val="00614931"/>
    <w:rsid w:val="006168A9"/>
    <w:rsid w:val="00621671"/>
    <w:rsid w:val="006254B9"/>
    <w:rsid w:val="0063079A"/>
    <w:rsid w:val="00630EF3"/>
    <w:rsid w:val="00634A3E"/>
    <w:rsid w:val="00636E29"/>
    <w:rsid w:val="00641CA3"/>
    <w:rsid w:val="00643DEB"/>
    <w:rsid w:val="00652138"/>
    <w:rsid w:val="00653148"/>
    <w:rsid w:val="006566A5"/>
    <w:rsid w:val="00662956"/>
    <w:rsid w:val="0066540B"/>
    <w:rsid w:val="006719D7"/>
    <w:rsid w:val="00672735"/>
    <w:rsid w:val="006765A5"/>
    <w:rsid w:val="00677FF7"/>
    <w:rsid w:val="00680046"/>
    <w:rsid w:val="00682641"/>
    <w:rsid w:val="00683207"/>
    <w:rsid w:val="00683C2D"/>
    <w:rsid w:val="00684968"/>
    <w:rsid w:val="00686A26"/>
    <w:rsid w:val="006944A7"/>
    <w:rsid w:val="00696E0D"/>
    <w:rsid w:val="00696F6E"/>
    <w:rsid w:val="00697152"/>
    <w:rsid w:val="00697FB0"/>
    <w:rsid w:val="006A34D0"/>
    <w:rsid w:val="006A3737"/>
    <w:rsid w:val="006B0E52"/>
    <w:rsid w:val="006B2C00"/>
    <w:rsid w:val="006C0814"/>
    <w:rsid w:val="006C1DFB"/>
    <w:rsid w:val="006C686E"/>
    <w:rsid w:val="006D00C3"/>
    <w:rsid w:val="006D2803"/>
    <w:rsid w:val="006D696F"/>
    <w:rsid w:val="006D6B56"/>
    <w:rsid w:val="006D73F2"/>
    <w:rsid w:val="006D780B"/>
    <w:rsid w:val="006F2E56"/>
    <w:rsid w:val="006F79A6"/>
    <w:rsid w:val="00701625"/>
    <w:rsid w:val="00704610"/>
    <w:rsid w:val="00714624"/>
    <w:rsid w:val="00720F83"/>
    <w:rsid w:val="00727CD5"/>
    <w:rsid w:val="007316BA"/>
    <w:rsid w:val="00731A86"/>
    <w:rsid w:val="0073336C"/>
    <w:rsid w:val="007341FF"/>
    <w:rsid w:val="00737096"/>
    <w:rsid w:val="00746C55"/>
    <w:rsid w:val="007471F4"/>
    <w:rsid w:val="00750342"/>
    <w:rsid w:val="0075199A"/>
    <w:rsid w:val="00751C75"/>
    <w:rsid w:val="007526EF"/>
    <w:rsid w:val="007544A6"/>
    <w:rsid w:val="007553EF"/>
    <w:rsid w:val="0075663A"/>
    <w:rsid w:val="00762589"/>
    <w:rsid w:val="00770C97"/>
    <w:rsid w:val="00771837"/>
    <w:rsid w:val="00771E29"/>
    <w:rsid w:val="0077704D"/>
    <w:rsid w:val="00777DB8"/>
    <w:rsid w:val="00777DC3"/>
    <w:rsid w:val="00782F33"/>
    <w:rsid w:val="007835C0"/>
    <w:rsid w:val="007865BD"/>
    <w:rsid w:val="007928C3"/>
    <w:rsid w:val="007A0E0E"/>
    <w:rsid w:val="007A6CC0"/>
    <w:rsid w:val="007A7471"/>
    <w:rsid w:val="007B1CF4"/>
    <w:rsid w:val="007C0734"/>
    <w:rsid w:val="007C354D"/>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1F97"/>
    <w:rsid w:val="00804F97"/>
    <w:rsid w:val="0081217E"/>
    <w:rsid w:val="008168CB"/>
    <w:rsid w:val="008233A6"/>
    <w:rsid w:val="0083065B"/>
    <w:rsid w:val="00832ED5"/>
    <w:rsid w:val="00834051"/>
    <w:rsid w:val="00837D73"/>
    <w:rsid w:val="008406AC"/>
    <w:rsid w:val="00841AE1"/>
    <w:rsid w:val="00844844"/>
    <w:rsid w:val="00845A77"/>
    <w:rsid w:val="00846F7D"/>
    <w:rsid w:val="008502C8"/>
    <w:rsid w:val="00852172"/>
    <w:rsid w:val="008545AA"/>
    <w:rsid w:val="00854E6B"/>
    <w:rsid w:val="008641F4"/>
    <w:rsid w:val="00871F49"/>
    <w:rsid w:val="008745E2"/>
    <w:rsid w:val="00876EAA"/>
    <w:rsid w:val="00877DCA"/>
    <w:rsid w:val="00881781"/>
    <w:rsid w:val="008833AF"/>
    <w:rsid w:val="00883902"/>
    <w:rsid w:val="00885698"/>
    <w:rsid w:val="00887DA2"/>
    <w:rsid w:val="0089021F"/>
    <w:rsid w:val="008A1C85"/>
    <w:rsid w:val="008A1F0B"/>
    <w:rsid w:val="008A28FA"/>
    <w:rsid w:val="008A6252"/>
    <w:rsid w:val="008B3750"/>
    <w:rsid w:val="008B45FA"/>
    <w:rsid w:val="008B504A"/>
    <w:rsid w:val="008B51D2"/>
    <w:rsid w:val="008B58E9"/>
    <w:rsid w:val="008B5C95"/>
    <w:rsid w:val="008B5DDB"/>
    <w:rsid w:val="008B7E29"/>
    <w:rsid w:val="008C3F65"/>
    <w:rsid w:val="008C4B42"/>
    <w:rsid w:val="008C4D35"/>
    <w:rsid w:val="008C761C"/>
    <w:rsid w:val="008D10B0"/>
    <w:rsid w:val="008E1F31"/>
    <w:rsid w:val="008E340B"/>
    <w:rsid w:val="008E375C"/>
    <w:rsid w:val="008E4E57"/>
    <w:rsid w:val="008E59AC"/>
    <w:rsid w:val="008E63D5"/>
    <w:rsid w:val="008E7711"/>
    <w:rsid w:val="008F1CEE"/>
    <w:rsid w:val="0090095D"/>
    <w:rsid w:val="00900D18"/>
    <w:rsid w:val="00901C6C"/>
    <w:rsid w:val="00904804"/>
    <w:rsid w:val="00906D51"/>
    <w:rsid w:val="00907DBD"/>
    <w:rsid w:val="0091013A"/>
    <w:rsid w:val="0091098C"/>
    <w:rsid w:val="00917B9B"/>
    <w:rsid w:val="00921BA8"/>
    <w:rsid w:val="00937036"/>
    <w:rsid w:val="009445A3"/>
    <w:rsid w:val="00947FB2"/>
    <w:rsid w:val="00956F7B"/>
    <w:rsid w:val="00960406"/>
    <w:rsid w:val="00960C91"/>
    <w:rsid w:val="00966930"/>
    <w:rsid w:val="00975625"/>
    <w:rsid w:val="009856ED"/>
    <w:rsid w:val="00993362"/>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076B"/>
    <w:rsid w:val="009D12ED"/>
    <w:rsid w:val="009D2F48"/>
    <w:rsid w:val="009D3BAF"/>
    <w:rsid w:val="009D5C7D"/>
    <w:rsid w:val="009D7D30"/>
    <w:rsid w:val="009E0181"/>
    <w:rsid w:val="009E760F"/>
    <w:rsid w:val="009F0A76"/>
    <w:rsid w:val="009F3AA1"/>
    <w:rsid w:val="009F5AF0"/>
    <w:rsid w:val="009F7DB5"/>
    <w:rsid w:val="009F7DF7"/>
    <w:rsid w:val="00A029E4"/>
    <w:rsid w:val="00A03CEA"/>
    <w:rsid w:val="00A10D0D"/>
    <w:rsid w:val="00A114C5"/>
    <w:rsid w:val="00A12B22"/>
    <w:rsid w:val="00A17A3B"/>
    <w:rsid w:val="00A22D29"/>
    <w:rsid w:val="00A238D1"/>
    <w:rsid w:val="00A248F3"/>
    <w:rsid w:val="00A31630"/>
    <w:rsid w:val="00A3734B"/>
    <w:rsid w:val="00A4091D"/>
    <w:rsid w:val="00A427BC"/>
    <w:rsid w:val="00A42BB1"/>
    <w:rsid w:val="00A449D5"/>
    <w:rsid w:val="00A46620"/>
    <w:rsid w:val="00A5665C"/>
    <w:rsid w:val="00A626BB"/>
    <w:rsid w:val="00A62C34"/>
    <w:rsid w:val="00A63B55"/>
    <w:rsid w:val="00A652DA"/>
    <w:rsid w:val="00A67BA5"/>
    <w:rsid w:val="00A72155"/>
    <w:rsid w:val="00A736C6"/>
    <w:rsid w:val="00A81B8D"/>
    <w:rsid w:val="00A81E74"/>
    <w:rsid w:val="00A9427A"/>
    <w:rsid w:val="00AA1367"/>
    <w:rsid w:val="00AA2B46"/>
    <w:rsid w:val="00AB08CE"/>
    <w:rsid w:val="00AB6889"/>
    <w:rsid w:val="00AB6FDA"/>
    <w:rsid w:val="00AC4377"/>
    <w:rsid w:val="00AC6166"/>
    <w:rsid w:val="00AC62F0"/>
    <w:rsid w:val="00AC70CF"/>
    <w:rsid w:val="00AC74BB"/>
    <w:rsid w:val="00AC7FAD"/>
    <w:rsid w:val="00AD3FE8"/>
    <w:rsid w:val="00AE2E89"/>
    <w:rsid w:val="00AE3AE5"/>
    <w:rsid w:val="00AE5D93"/>
    <w:rsid w:val="00AF052F"/>
    <w:rsid w:val="00AF1127"/>
    <w:rsid w:val="00AF27A4"/>
    <w:rsid w:val="00B00D6E"/>
    <w:rsid w:val="00B03183"/>
    <w:rsid w:val="00B07EC4"/>
    <w:rsid w:val="00B10623"/>
    <w:rsid w:val="00B13A56"/>
    <w:rsid w:val="00B13C43"/>
    <w:rsid w:val="00B3079C"/>
    <w:rsid w:val="00B30E11"/>
    <w:rsid w:val="00B50CC6"/>
    <w:rsid w:val="00B5182B"/>
    <w:rsid w:val="00B51DC5"/>
    <w:rsid w:val="00B52D4B"/>
    <w:rsid w:val="00B56948"/>
    <w:rsid w:val="00B76846"/>
    <w:rsid w:val="00B80658"/>
    <w:rsid w:val="00B81683"/>
    <w:rsid w:val="00B82463"/>
    <w:rsid w:val="00B8515F"/>
    <w:rsid w:val="00B86652"/>
    <w:rsid w:val="00B86CC9"/>
    <w:rsid w:val="00B929E9"/>
    <w:rsid w:val="00B94AC6"/>
    <w:rsid w:val="00B94F0D"/>
    <w:rsid w:val="00BA1931"/>
    <w:rsid w:val="00BA25DB"/>
    <w:rsid w:val="00BA64ED"/>
    <w:rsid w:val="00BA777C"/>
    <w:rsid w:val="00BB2B84"/>
    <w:rsid w:val="00BB3203"/>
    <w:rsid w:val="00BC15CF"/>
    <w:rsid w:val="00BC31CD"/>
    <w:rsid w:val="00BC33AF"/>
    <w:rsid w:val="00BC4F09"/>
    <w:rsid w:val="00BD062F"/>
    <w:rsid w:val="00BD7285"/>
    <w:rsid w:val="00BE3C44"/>
    <w:rsid w:val="00BE4CAD"/>
    <w:rsid w:val="00BE5E66"/>
    <w:rsid w:val="00BF0725"/>
    <w:rsid w:val="00BF3EEA"/>
    <w:rsid w:val="00BF6476"/>
    <w:rsid w:val="00C017D7"/>
    <w:rsid w:val="00C01A52"/>
    <w:rsid w:val="00C07FA2"/>
    <w:rsid w:val="00C138C5"/>
    <w:rsid w:val="00C20378"/>
    <w:rsid w:val="00C20E56"/>
    <w:rsid w:val="00C22CA9"/>
    <w:rsid w:val="00C2766E"/>
    <w:rsid w:val="00C30C21"/>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0087"/>
    <w:rsid w:val="00C62BE0"/>
    <w:rsid w:val="00C63D54"/>
    <w:rsid w:val="00C65F71"/>
    <w:rsid w:val="00C67A85"/>
    <w:rsid w:val="00C7160A"/>
    <w:rsid w:val="00C730EF"/>
    <w:rsid w:val="00C738B0"/>
    <w:rsid w:val="00C80314"/>
    <w:rsid w:val="00C813F7"/>
    <w:rsid w:val="00C90787"/>
    <w:rsid w:val="00CA16AC"/>
    <w:rsid w:val="00CA59CA"/>
    <w:rsid w:val="00CB4A61"/>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33D7"/>
    <w:rsid w:val="00D54255"/>
    <w:rsid w:val="00D62DA1"/>
    <w:rsid w:val="00D651E1"/>
    <w:rsid w:val="00D65AC3"/>
    <w:rsid w:val="00D735E3"/>
    <w:rsid w:val="00D75BA1"/>
    <w:rsid w:val="00D772DE"/>
    <w:rsid w:val="00D80A31"/>
    <w:rsid w:val="00D82894"/>
    <w:rsid w:val="00D8598C"/>
    <w:rsid w:val="00D9014C"/>
    <w:rsid w:val="00D90B55"/>
    <w:rsid w:val="00D9227C"/>
    <w:rsid w:val="00D940B7"/>
    <w:rsid w:val="00D94ABC"/>
    <w:rsid w:val="00D95415"/>
    <w:rsid w:val="00D9581B"/>
    <w:rsid w:val="00DA106B"/>
    <w:rsid w:val="00DA207D"/>
    <w:rsid w:val="00DA3602"/>
    <w:rsid w:val="00DA761A"/>
    <w:rsid w:val="00DB0F8D"/>
    <w:rsid w:val="00DB4C37"/>
    <w:rsid w:val="00DC6A18"/>
    <w:rsid w:val="00DD40EF"/>
    <w:rsid w:val="00DD4BA9"/>
    <w:rsid w:val="00DE3487"/>
    <w:rsid w:val="00DE4D36"/>
    <w:rsid w:val="00DE6541"/>
    <w:rsid w:val="00DE6C59"/>
    <w:rsid w:val="00DE71C4"/>
    <w:rsid w:val="00DF6A2C"/>
    <w:rsid w:val="00E0028C"/>
    <w:rsid w:val="00E015FF"/>
    <w:rsid w:val="00E0294E"/>
    <w:rsid w:val="00E03F13"/>
    <w:rsid w:val="00E0430C"/>
    <w:rsid w:val="00E045F3"/>
    <w:rsid w:val="00E06581"/>
    <w:rsid w:val="00E16EC9"/>
    <w:rsid w:val="00E21C93"/>
    <w:rsid w:val="00E23398"/>
    <w:rsid w:val="00E23471"/>
    <w:rsid w:val="00E23A41"/>
    <w:rsid w:val="00E2473C"/>
    <w:rsid w:val="00E266BD"/>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72279"/>
    <w:rsid w:val="00E7368C"/>
    <w:rsid w:val="00E74B86"/>
    <w:rsid w:val="00E76787"/>
    <w:rsid w:val="00E82FE1"/>
    <w:rsid w:val="00E84D60"/>
    <w:rsid w:val="00E8510E"/>
    <w:rsid w:val="00E85479"/>
    <w:rsid w:val="00E93090"/>
    <w:rsid w:val="00EA0320"/>
    <w:rsid w:val="00EA05A9"/>
    <w:rsid w:val="00EA1F20"/>
    <w:rsid w:val="00EC0C82"/>
    <w:rsid w:val="00ED0AD7"/>
    <w:rsid w:val="00ED535A"/>
    <w:rsid w:val="00ED540A"/>
    <w:rsid w:val="00ED7D60"/>
    <w:rsid w:val="00EE3D43"/>
    <w:rsid w:val="00EE4EAA"/>
    <w:rsid w:val="00EE65F7"/>
    <w:rsid w:val="00EE6DD3"/>
    <w:rsid w:val="00EF0788"/>
    <w:rsid w:val="00EF2572"/>
    <w:rsid w:val="00EF2E20"/>
    <w:rsid w:val="00EF4D4F"/>
    <w:rsid w:val="00EF5791"/>
    <w:rsid w:val="00F001CF"/>
    <w:rsid w:val="00F0217C"/>
    <w:rsid w:val="00F10375"/>
    <w:rsid w:val="00F11BAF"/>
    <w:rsid w:val="00F136C3"/>
    <w:rsid w:val="00F14D78"/>
    <w:rsid w:val="00F163A2"/>
    <w:rsid w:val="00F16D17"/>
    <w:rsid w:val="00F2752A"/>
    <w:rsid w:val="00F31148"/>
    <w:rsid w:val="00F33CB5"/>
    <w:rsid w:val="00F37F17"/>
    <w:rsid w:val="00F41471"/>
    <w:rsid w:val="00F41B42"/>
    <w:rsid w:val="00F43847"/>
    <w:rsid w:val="00F44477"/>
    <w:rsid w:val="00F45B43"/>
    <w:rsid w:val="00F50BE0"/>
    <w:rsid w:val="00F52E52"/>
    <w:rsid w:val="00F57834"/>
    <w:rsid w:val="00F61C89"/>
    <w:rsid w:val="00F65A25"/>
    <w:rsid w:val="00F66C90"/>
    <w:rsid w:val="00F73955"/>
    <w:rsid w:val="00F8413F"/>
    <w:rsid w:val="00F87AA6"/>
    <w:rsid w:val="00F9018E"/>
    <w:rsid w:val="00F90A93"/>
    <w:rsid w:val="00F964EB"/>
    <w:rsid w:val="00FA401B"/>
    <w:rsid w:val="00FB2275"/>
    <w:rsid w:val="00FB36C7"/>
    <w:rsid w:val="00FB6DA2"/>
    <w:rsid w:val="00FB6FBD"/>
    <w:rsid w:val="00FC4FF0"/>
    <w:rsid w:val="00FC7E14"/>
    <w:rsid w:val="00FD5731"/>
    <w:rsid w:val="00FE0B21"/>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5.emf"/><Relationship Id="rId50" Type="http://schemas.openxmlformats.org/officeDocument/2006/relationships/oleObject" Target="embeddings/oleObject9.bin"/><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 Type="http://schemas.openxmlformats.org/officeDocument/2006/relationships/settings" Target="settings.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Raphael.favre@eduvaud.ch"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theme" Target="theme/theme1.xml"/><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140616"/>
    <w:rsid w:val="00336E33"/>
    <w:rsid w:val="0040160A"/>
    <w:rsid w:val="00514A2E"/>
    <w:rsid w:val="00835E67"/>
    <w:rsid w:val="00A57404"/>
    <w:rsid w:val="00B71A1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117</TotalTime>
  <Pages>26</Pages>
  <Words>1462</Words>
  <Characters>8046</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59</cp:revision>
  <cp:lastPrinted>2024-05-07T13:38:00Z</cp:lastPrinted>
  <dcterms:created xsi:type="dcterms:W3CDTF">2024-05-07T13:22:00Z</dcterms:created>
  <dcterms:modified xsi:type="dcterms:W3CDTF">2024-05-14T08:33:00Z</dcterms:modified>
</cp:coreProperties>
</file>