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2"/>
        </w:rPr>
        <w:id w:val="2007622814"/>
        <w:docPartObj>
          <w:docPartGallery w:val="Cover Pages"/>
          <w:docPartUnique/>
        </w:docPartObj>
      </w:sdtPr>
      <w:sdtEndPr>
        <w:rPr>
          <w:rFonts w:eastAsiaTheme="minorEastAsia"/>
        </w:rPr>
      </w:sdtEndPr>
      <w:sdtContent>
        <w:p w14:paraId="59BA5870" w14:textId="77777777" w:rsidR="00103DB4" w:rsidRDefault="00103DB4">
          <w:pPr>
            <w:pStyle w:val="Sansinterligne"/>
          </w:pPr>
          <w:r>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14T00:00:00Z">
                                      <w:dateFormat w:val="dd/MM/yyyy"/>
                                      <w:lid w:val="fr-FR"/>
                                      <w:storeMappedDataAs w:val="dateTime"/>
                                      <w:calendar w:val="gregorian"/>
                                    </w:date>
                                  </w:sdtPr>
                                  <w:sdtEndPr/>
                                  <w:sdtContent>
                                    <w:p w14:paraId="00707069" w14:textId="133DC6A9" w:rsidR="00103DB4" w:rsidRDefault="002F144B">
                                      <w:pPr>
                                        <w:pStyle w:val="Sansinterligne"/>
                                        <w:jc w:val="right"/>
                                        <w:rPr>
                                          <w:color w:val="FFFFFF" w:themeColor="background1"/>
                                          <w:sz w:val="28"/>
                                          <w:szCs w:val="28"/>
                                        </w:rPr>
                                      </w:pPr>
                                      <w:r>
                                        <w:rPr>
                                          <w:color w:val="FFFFFF" w:themeColor="background1"/>
                                          <w:sz w:val="28"/>
                                          <w:szCs w:val="28"/>
                                          <w:lang w:val="fr-FR"/>
                                        </w:rPr>
                                        <w:t>14/05/2024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14T00:00:00Z">
                                <w:dateFormat w:val="dd/MM/yyyy"/>
                                <w:lid w:val="fr-FR"/>
                                <w:storeMappedDataAs w:val="dateTime"/>
                                <w:calendar w:val="gregorian"/>
                              </w:date>
                            </w:sdtPr>
                            <w:sdtEndPr/>
                            <w:sdtContent>
                              <w:p w14:paraId="00707069" w14:textId="133DC6A9" w:rsidR="00103DB4" w:rsidRDefault="002F144B">
                                <w:pPr>
                                  <w:pStyle w:val="Sansinterligne"/>
                                  <w:jc w:val="right"/>
                                  <w:rPr>
                                    <w:color w:val="FFFFFF" w:themeColor="background1"/>
                                    <w:sz w:val="28"/>
                                    <w:szCs w:val="28"/>
                                  </w:rPr>
                                </w:pPr>
                                <w:r>
                                  <w:rPr>
                                    <w:color w:val="FFFFFF" w:themeColor="background1"/>
                                    <w:sz w:val="28"/>
                                    <w:szCs w:val="28"/>
                                    <w:lang w:val="fr-FR"/>
                                  </w:rPr>
                                  <w:t>14/05/2024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BA5F8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BA5F80">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BA5F8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BA5F80">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5BB03E9F" w:rsidR="00103DB4" w:rsidRDefault="00BA5F8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BA5F8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5BB03E9F" w:rsidR="00103DB4" w:rsidRDefault="00BA5F8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BA5F8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77777777" w:rsidR="00103DB4" w:rsidRPr="00CC4C62" w:rsidRDefault="00103DB4" w:rsidP="00103DB4">
          <w:pPr>
            <w:rPr>
              <w:rFonts w:asciiTheme="majorHAnsi" w:eastAsiaTheme="majorEastAsia" w:hAnsiTheme="majorHAnsi" w:cstheme="majorBidi"/>
              <w:color w:val="2F5496" w:themeColor="accent1" w:themeShade="BF"/>
              <w:sz w:val="32"/>
              <w:szCs w:val="32"/>
            </w:rPr>
          </w:pPr>
          <w:r>
            <w:br w:type="page"/>
          </w:r>
        </w:p>
      </w:sdtContent>
    </w:sdt>
    <w:sdt>
      <w:sdtPr>
        <w:rPr>
          <w:rFonts w:eastAsiaTheme="minorHAnsi"/>
          <w:lang w:val="fr-FR"/>
        </w:rPr>
        <w:id w:val="-1485929508"/>
        <w:docPartObj>
          <w:docPartGallery w:val="Table of Contents"/>
          <w:docPartUnique/>
        </w:docPartObj>
      </w:sdtPr>
      <w:sdtEndPr>
        <w:rPr>
          <w:rFonts w:eastAsiaTheme="minorEastAsia"/>
        </w:rPr>
      </w:sdtEndPr>
      <w:sdtContent>
        <w:p w14:paraId="0B43272E" w14:textId="77777777" w:rsidR="00103DB4" w:rsidRPr="00F9018E" w:rsidRDefault="00103DB4" w:rsidP="00F9018E">
          <w:pPr>
            <w:rPr>
              <w:rStyle w:val="Lienhypertexte"/>
              <w:rFonts w:cs="Times New Roman"/>
              <w:caps/>
              <w:noProof/>
              <w:color w:val="auto"/>
              <w:u w:val="none"/>
              <w:lang w:val="fr-FR" w:eastAsia="fr-CH"/>
            </w:rPr>
          </w:pPr>
          <w:r w:rsidRPr="00F9018E">
            <w:rPr>
              <w:rStyle w:val="Lienhypertexte"/>
              <w:rFonts w:cs="Times New Roman"/>
              <w:caps/>
              <w:noProof/>
              <w:color w:val="auto"/>
              <w:u w:val="none"/>
              <w:lang w:eastAsia="fr-CH"/>
            </w:rPr>
            <w:t>Table des matières</w:t>
          </w:r>
        </w:p>
        <w:p w14:paraId="6D486B8E" w14:textId="39203143" w:rsidR="00C906F3" w:rsidRDefault="00CD0F9D">
          <w:pPr>
            <w:pStyle w:val="TM1"/>
            <w:tabs>
              <w:tab w:val="left" w:pos="440"/>
              <w:tab w:val="right" w:leader="dot" w:pos="9062"/>
            </w:tabs>
            <w:rPr>
              <w:rFonts w:cstheme="minorBidi"/>
              <w:noProof/>
              <w:szCs w:val="22"/>
            </w:rPr>
          </w:pPr>
          <w:r>
            <w:fldChar w:fldCharType="begin"/>
          </w:r>
          <w:r>
            <w:instrText xml:space="preserve"> TOC \o "1-3" \h \z \u </w:instrText>
          </w:r>
          <w:r>
            <w:fldChar w:fldCharType="separate"/>
          </w:r>
          <w:hyperlink w:anchor="_Toc166591533" w:history="1">
            <w:r w:rsidR="00C906F3" w:rsidRPr="00863DCE">
              <w:rPr>
                <w:rStyle w:val="Lienhypertexte"/>
                <w:noProof/>
                <w:lang w:val="fr-FR"/>
              </w:rPr>
              <w:t>1</w:t>
            </w:r>
            <w:r w:rsidR="00C906F3">
              <w:rPr>
                <w:rFonts w:cstheme="minorBidi"/>
                <w:noProof/>
                <w:szCs w:val="22"/>
              </w:rPr>
              <w:tab/>
            </w:r>
            <w:r w:rsidR="00C906F3" w:rsidRPr="00863DCE">
              <w:rPr>
                <w:rStyle w:val="Lienhypertexte"/>
                <w:noProof/>
                <w:lang w:val="fr-FR"/>
              </w:rPr>
              <w:t>Analyse préliminaire</w:t>
            </w:r>
            <w:r w:rsidR="00C906F3">
              <w:rPr>
                <w:noProof/>
                <w:webHidden/>
              </w:rPr>
              <w:tab/>
            </w:r>
            <w:r w:rsidR="00C906F3">
              <w:rPr>
                <w:noProof/>
                <w:webHidden/>
              </w:rPr>
              <w:fldChar w:fldCharType="begin"/>
            </w:r>
            <w:r w:rsidR="00C906F3">
              <w:rPr>
                <w:noProof/>
                <w:webHidden/>
              </w:rPr>
              <w:instrText xml:space="preserve"> PAGEREF _Toc166591533 \h </w:instrText>
            </w:r>
            <w:r w:rsidR="00C906F3">
              <w:rPr>
                <w:noProof/>
                <w:webHidden/>
              </w:rPr>
            </w:r>
            <w:r w:rsidR="00C906F3">
              <w:rPr>
                <w:noProof/>
                <w:webHidden/>
              </w:rPr>
              <w:fldChar w:fldCharType="separate"/>
            </w:r>
            <w:r w:rsidR="00B0385F">
              <w:rPr>
                <w:noProof/>
                <w:webHidden/>
              </w:rPr>
              <w:t>2</w:t>
            </w:r>
            <w:r w:rsidR="00C906F3">
              <w:rPr>
                <w:noProof/>
                <w:webHidden/>
              </w:rPr>
              <w:fldChar w:fldCharType="end"/>
            </w:r>
          </w:hyperlink>
        </w:p>
        <w:p w14:paraId="0E5325AB" w14:textId="03064DB9" w:rsidR="00C906F3" w:rsidRDefault="00C906F3">
          <w:pPr>
            <w:pStyle w:val="TM2"/>
            <w:tabs>
              <w:tab w:val="left" w:pos="880"/>
              <w:tab w:val="right" w:leader="dot" w:pos="9062"/>
            </w:tabs>
            <w:rPr>
              <w:rFonts w:cstheme="minorBidi"/>
              <w:noProof/>
              <w:szCs w:val="22"/>
            </w:rPr>
          </w:pPr>
          <w:hyperlink w:anchor="_Toc166591534" w:history="1">
            <w:r w:rsidRPr="00863DCE">
              <w:rPr>
                <w:rStyle w:val="Lienhypertexte"/>
                <w:noProof/>
                <w:lang w:val="fr-FR"/>
              </w:rPr>
              <w:t>1.1</w:t>
            </w:r>
            <w:r>
              <w:rPr>
                <w:rFonts w:cstheme="minorBidi"/>
                <w:noProof/>
                <w:szCs w:val="22"/>
              </w:rPr>
              <w:tab/>
            </w:r>
            <w:r w:rsidRPr="00863DCE">
              <w:rPr>
                <w:rStyle w:val="Lienhypertexte"/>
                <w:noProof/>
                <w:lang w:val="fr-FR"/>
              </w:rPr>
              <w:t>Introduction</w:t>
            </w:r>
            <w:r>
              <w:rPr>
                <w:noProof/>
                <w:webHidden/>
              </w:rPr>
              <w:tab/>
            </w:r>
            <w:r>
              <w:rPr>
                <w:noProof/>
                <w:webHidden/>
              </w:rPr>
              <w:fldChar w:fldCharType="begin"/>
            </w:r>
            <w:r>
              <w:rPr>
                <w:noProof/>
                <w:webHidden/>
              </w:rPr>
              <w:instrText xml:space="preserve"> PAGEREF _Toc166591534 \h </w:instrText>
            </w:r>
            <w:r>
              <w:rPr>
                <w:noProof/>
                <w:webHidden/>
              </w:rPr>
            </w:r>
            <w:r>
              <w:rPr>
                <w:noProof/>
                <w:webHidden/>
              </w:rPr>
              <w:fldChar w:fldCharType="separate"/>
            </w:r>
            <w:r w:rsidR="00B0385F">
              <w:rPr>
                <w:noProof/>
                <w:webHidden/>
              </w:rPr>
              <w:t>2</w:t>
            </w:r>
            <w:r>
              <w:rPr>
                <w:noProof/>
                <w:webHidden/>
              </w:rPr>
              <w:fldChar w:fldCharType="end"/>
            </w:r>
          </w:hyperlink>
        </w:p>
        <w:p w14:paraId="26D8C6FF" w14:textId="7192E8CA" w:rsidR="00C906F3" w:rsidRDefault="00C906F3">
          <w:pPr>
            <w:pStyle w:val="TM2"/>
            <w:tabs>
              <w:tab w:val="left" w:pos="880"/>
              <w:tab w:val="right" w:leader="dot" w:pos="9062"/>
            </w:tabs>
            <w:rPr>
              <w:rFonts w:cstheme="minorBidi"/>
              <w:noProof/>
              <w:szCs w:val="22"/>
            </w:rPr>
          </w:pPr>
          <w:hyperlink w:anchor="_Toc166591535" w:history="1">
            <w:r w:rsidRPr="00863DCE">
              <w:rPr>
                <w:rStyle w:val="Lienhypertexte"/>
                <w:noProof/>
                <w:lang w:val="fr-FR"/>
              </w:rPr>
              <w:t>1.2</w:t>
            </w:r>
            <w:r>
              <w:rPr>
                <w:rFonts w:cstheme="minorBidi"/>
                <w:noProof/>
                <w:szCs w:val="22"/>
              </w:rPr>
              <w:tab/>
            </w:r>
            <w:r w:rsidRPr="00863DCE">
              <w:rPr>
                <w:rStyle w:val="Lienhypertexte"/>
                <w:noProof/>
                <w:lang w:val="fr-FR"/>
              </w:rPr>
              <w:t>Objectif</w:t>
            </w:r>
            <w:r>
              <w:rPr>
                <w:noProof/>
                <w:webHidden/>
              </w:rPr>
              <w:tab/>
            </w:r>
            <w:r>
              <w:rPr>
                <w:noProof/>
                <w:webHidden/>
              </w:rPr>
              <w:fldChar w:fldCharType="begin"/>
            </w:r>
            <w:r>
              <w:rPr>
                <w:noProof/>
                <w:webHidden/>
              </w:rPr>
              <w:instrText xml:space="preserve"> PAGEREF _Toc166591535 \h </w:instrText>
            </w:r>
            <w:r>
              <w:rPr>
                <w:noProof/>
                <w:webHidden/>
              </w:rPr>
            </w:r>
            <w:r>
              <w:rPr>
                <w:noProof/>
                <w:webHidden/>
              </w:rPr>
              <w:fldChar w:fldCharType="separate"/>
            </w:r>
            <w:r w:rsidR="00B0385F">
              <w:rPr>
                <w:noProof/>
                <w:webHidden/>
              </w:rPr>
              <w:t>2</w:t>
            </w:r>
            <w:r>
              <w:rPr>
                <w:noProof/>
                <w:webHidden/>
              </w:rPr>
              <w:fldChar w:fldCharType="end"/>
            </w:r>
          </w:hyperlink>
        </w:p>
        <w:p w14:paraId="6556EF1D" w14:textId="1FC504B9" w:rsidR="00C906F3" w:rsidRDefault="00C906F3">
          <w:pPr>
            <w:pStyle w:val="TM2"/>
            <w:tabs>
              <w:tab w:val="left" w:pos="880"/>
              <w:tab w:val="right" w:leader="dot" w:pos="9062"/>
            </w:tabs>
            <w:rPr>
              <w:rFonts w:cstheme="minorBidi"/>
              <w:noProof/>
              <w:szCs w:val="22"/>
            </w:rPr>
          </w:pPr>
          <w:hyperlink w:anchor="_Toc166591536" w:history="1">
            <w:r w:rsidRPr="00863DCE">
              <w:rPr>
                <w:rStyle w:val="Lienhypertexte"/>
                <w:noProof/>
                <w:lang w:val="fr-FR"/>
              </w:rPr>
              <w:t>1.3</w:t>
            </w:r>
            <w:r>
              <w:rPr>
                <w:rFonts w:cstheme="minorBidi"/>
                <w:noProof/>
                <w:szCs w:val="22"/>
              </w:rPr>
              <w:tab/>
            </w:r>
            <w:r w:rsidRPr="00863DCE">
              <w:rPr>
                <w:rStyle w:val="Lienhypertexte"/>
                <w:noProof/>
                <w:lang w:val="fr-FR"/>
              </w:rPr>
              <w:t>Organisation</w:t>
            </w:r>
            <w:r>
              <w:rPr>
                <w:noProof/>
                <w:webHidden/>
              </w:rPr>
              <w:tab/>
            </w:r>
            <w:r>
              <w:rPr>
                <w:noProof/>
                <w:webHidden/>
              </w:rPr>
              <w:fldChar w:fldCharType="begin"/>
            </w:r>
            <w:r>
              <w:rPr>
                <w:noProof/>
                <w:webHidden/>
              </w:rPr>
              <w:instrText xml:space="preserve"> PAGEREF _Toc166591536 \h </w:instrText>
            </w:r>
            <w:r>
              <w:rPr>
                <w:noProof/>
                <w:webHidden/>
              </w:rPr>
            </w:r>
            <w:r>
              <w:rPr>
                <w:noProof/>
                <w:webHidden/>
              </w:rPr>
              <w:fldChar w:fldCharType="separate"/>
            </w:r>
            <w:r w:rsidR="00B0385F">
              <w:rPr>
                <w:noProof/>
                <w:webHidden/>
              </w:rPr>
              <w:t>2</w:t>
            </w:r>
            <w:r>
              <w:rPr>
                <w:noProof/>
                <w:webHidden/>
              </w:rPr>
              <w:fldChar w:fldCharType="end"/>
            </w:r>
          </w:hyperlink>
        </w:p>
        <w:p w14:paraId="53201A81" w14:textId="5EC3DA3B" w:rsidR="00C906F3" w:rsidRDefault="00C906F3">
          <w:pPr>
            <w:pStyle w:val="TM2"/>
            <w:tabs>
              <w:tab w:val="left" w:pos="880"/>
              <w:tab w:val="right" w:leader="dot" w:pos="9062"/>
            </w:tabs>
            <w:rPr>
              <w:rFonts w:cstheme="minorBidi"/>
              <w:noProof/>
              <w:szCs w:val="22"/>
            </w:rPr>
          </w:pPr>
          <w:hyperlink w:anchor="_Toc166591537" w:history="1">
            <w:r w:rsidRPr="00863DCE">
              <w:rPr>
                <w:rStyle w:val="Lienhypertexte"/>
                <w:noProof/>
                <w:lang w:val="fr-FR"/>
              </w:rPr>
              <w:t>1.4</w:t>
            </w:r>
            <w:r>
              <w:rPr>
                <w:rFonts w:cstheme="minorBidi"/>
                <w:noProof/>
                <w:szCs w:val="22"/>
              </w:rPr>
              <w:tab/>
            </w:r>
            <w:r w:rsidRPr="00863DCE">
              <w:rPr>
                <w:rStyle w:val="Lienhypertexte"/>
                <w:noProof/>
                <w:lang w:val="fr-FR"/>
              </w:rPr>
              <w:t>Fonctionnalité</w:t>
            </w:r>
            <w:r>
              <w:rPr>
                <w:noProof/>
                <w:webHidden/>
              </w:rPr>
              <w:tab/>
            </w:r>
            <w:r>
              <w:rPr>
                <w:noProof/>
                <w:webHidden/>
              </w:rPr>
              <w:fldChar w:fldCharType="begin"/>
            </w:r>
            <w:r>
              <w:rPr>
                <w:noProof/>
                <w:webHidden/>
              </w:rPr>
              <w:instrText xml:space="preserve"> PAGEREF _Toc166591537 \h </w:instrText>
            </w:r>
            <w:r>
              <w:rPr>
                <w:noProof/>
                <w:webHidden/>
              </w:rPr>
            </w:r>
            <w:r>
              <w:rPr>
                <w:noProof/>
                <w:webHidden/>
              </w:rPr>
              <w:fldChar w:fldCharType="separate"/>
            </w:r>
            <w:r w:rsidR="00B0385F">
              <w:rPr>
                <w:noProof/>
                <w:webHidden/>
              </w:rPr>
              <w:t>2</w:t>
            </w:r>
            <w:r>
              <w:rPr>
                <w:noProof/>
                <w:webHidden/>
              </w:rPr>
              <w:fldChar w:fldCharType="end"/>
            </w:r>
          </w:hyperlink>
        </w:p>
        <w:p w14:paraId="11A5A115" w14:textId="518C13DE" w:rsidR="00C906F3" w:rsidRDefault="00C906F3">
          <w:pPr>
            <w:pStyle w:val="TM2"/>
            <w:tabs>
              <w:tab w:val="left" w:pos="880"/>
              <w:tab w:val="right" w:leader="dot" w:pos="9062"/>
            </w:tabs>
            <w:rPr>
              <w:rFonts w:cstheme="minorBidi"/>
              <w:noProof/>
              <w:szCs w:val="22"/>
            </w:rPr>
          </w:pPr>
          <w:hyperlink w:anchor="_Toc166591538" w:history="1">
            <w:r w:rsidRPr="00863DCE">
              <w:rPr>
                <w:rStyle w:val="Lienhypertexte"/>
                <w:noProof/>
                <w:lang w:val="fr-FR"/>
              </w:rPr>
              <w:t>1.5</w:t>
            </w:r>
            <w:r>
              <w:rPr>
                <w:rFonts w:cstheme="minorBidi"/>
                <w:noProof/>
                <w:szCs w:val="22"/>
              </w:rPr>
              <w:tab/>
            </w:r>
            <w:r w:rsidRPr="00863DCE">
              <w:rPr>
                <w:rStyle w:val="Lienhypertexte"/>
                <w:noProof/>
                <w:lang w:val="fr-FR"/>
              </w:rPr>
              <w:t>Planification initiale</w:t>
            </w:r>
            <w:r>
              <w:rPr>
                <w:noProof/>
                <w:webHidden/>
              </w:rPr>
              <w:tab/>
            </w:r>
            <w:r>
              <w:rPr>
                <w:noProof/>
                <w:webHidden/>
              </w:rPr>
              <w:fldChar w:fldCharType="begin"/>
            </w:r>
            <w:r>
              <w:rPr>
                <w:noProof/>
                <w:webHidden/>
              </w:rPr>
              <w:instrText xml:space="preserve"> PAGEREF _Toc166591538 \h </w:instrText>
            </w:r>
            <w:r>
              <w:rPr>
                <w:noProof/>
                <w:webHidden/>
              </w:rPr>
            </w:r>
            <w:r>
              <w:rPr>
                <w:noProof/>
                <w:webHidden/>
              </w:rPr>
              <w:fldChar w:fldCharType="separate"/>
            </w:r>
            <w:r w:rsidR="00B0385F">
              <w:rPr>
                <w:noProof/>
                <w:webHidden/>
              </w:rPr>
              <w:t>3</w:t>
            </w:r>
            <w:r>
              <w:rPr>
                <w:noProof/>
                <w:webHidden/>
              </w:rPr>
              <w:fldChar w:fldCharType="end"/>
            </w:r>
          </w:hyperlink>
        </w:p>
        <w:p w14:paraId="1A214A6B" w14:textId="706D888E" w:rsidR="00C906F3" w:rsidRDefault="00C906F3">
          <w:pPr>
            <w:pStyle w:val="TM1"/>
            <w:tabs>
              <w:tab w:val="left" w:pos="440"/>
              <w:tab w:val="right" w:leader="dot" w:pos="9062"/>
            </w:tabs>
            <w:rPr>
              <w:rFonts w:cstheme="minorBidi"/>
              <w:noProof/>
              <w:szCs w:val="22"/>
            </w:rPr>
          </w:pPr>
          <w:hyperlink w:anchor="_Toc166591539" w:history="1">
            <w:r w:rsidRPr="00863DCE">
              <w:rPr>
                <w:rStyle w:val="Lienhypertexte"/>
                <w:noProof/>
                <w:lang w:val="fr-FR"/>
              </w:rPr>
              <w:t>2</w:t>
            </w:r>
            <w:r>
              <w:rPr>
                <w:rFonts w:cstheme="minorBidi"/>
                <w:noProof/>
                <w:szCs w:val="22"/>
              </w:rPr>
              <w:tab/>
            </w:r>
            <w:r w:rsidRPr="00863DCE">
              <w:rPr>
                <w:rStyle w:val="Lienhypertexte"/>
                <w:noProof/>
                <w:lang w:val="fr-FR"/>
              </w:rPr>
              <w:t>Analyse/Conception</w:t>
            </w:r>
            <w:r>
              <w:rPr>
                <w:noProof/>
                <w:webHidden/>
              </w:rPr>
              <w:tab/>
            </w:r>
            <w:r>
              <w:rPr>
                <w:noProof/>
                <w:webHidden/>
              </w:rPr>
              <w:fldChar w:fldCharType="begin"/>
            </w:r>
            <w:r>
              <w:rPr>
                <w:noProof/>
                <w:webHidden/>
              </w:rPr>
              <w:instrText xml:space="preserve"> PAGEREF _Toc166591539 \h </w:instrText>
            </w:r>
            <w:r>
              <w:rPr>
                <w:noProof/>
                <w:webHidden/>
              </w:rPr>
            </w:r>
            <w:r>
              <w:rPr>
                <w:noProof/>
                <w:webHidden/>
              </w:rPr>
              <w:fldChar w:fldCharType="separate"/>
            </w:r>
            <w:r w:rsidR="00B0385F">
              <w:rPr>
                <w:noProof/>
                <w:webHidden/>
              </w:rPr>
              <w:t>6</w:t>
            </w:r>
            <w:r>
              <w:rPr>
                <w:noProof/>
                <w:webHidden/>
              </w:rPr>
              <w:fldChar w:fldCharType="end"/>
            </w:r>
          </w:hyperlink>
        </w:p>
        <w:p w14:paraId="0A30AFA9" w14:textId="26C79E9F" w:rsidR="00C906F3" w:rsidRDefault="00C906F3">
          <w:pPr>
            <w:pStyle w:val="TM2"/>
            <w:tabs>
              <w:tab w:val="left" w:pos="880"/>
              <w:tab w:val="right" w:leader="dot" w:pos="9062"/>
            </w:tabs>
            <w:rPr>
              <w:rFonts w:cstheme="minorBidi"/>
              <w:noProof/>
              <w:szCs w:val="22"/>
            </w:rPr>
          </w:pPr>
          <w:hyperlink w:anchor="_Toc166591540" w:history="1">
            <w:r w:rsidRPr="00863DCE">
              <w:rPr>
                <w:rStyle w:val="Lienhypertexte"/>
                <w:noProof/>
                <w:lang w:val="fr-FR"/>
              </w:rPr>
              <w:t>2.1</w:t>
            </w:r>
            <w:r>
              <w:rPr>
                <w:rFonts w:cstheme="minorBidi"/>
                <w:noProof/>
                <w:szCs w:val="22"/>
              </w:rPr>
              <w:tab/>
            </w:r>
            <w:r w:rsidRPr="00863DCE">
              <w:rPr>
                <w:rStyle w:val="Lienhypertexte"/>
                <w:noProof/>
                <w:lang w:val="fr-FR"/>
              </w:rPr>
              <w:t>Dossier de conception</w:t>
            </w:r>
            <w:r>
              <w:rPr>
                <w:noProof/>
                <w:webHidden/>
              </w:rPr>
              <w:tab/>
            </w:r>
            <w:r>
              <w:rPr>
                <w:noProof/>
                <w:webHidden/>
              </w:rPr>
              <w:fldChar w:fldCharType="begin"/>
            </w:r>
            <w:r>
              <w:rPr>
                <w:noProof/>
                <w:webHidden/>
              </w:rPr>
              <w:instrText xml:space="preserve"> PAGEREF _Toc166591540 \h </w:instrText>
            </w:r>
            <w:r>
              <w:rPr>
                <w:noProof/>
                <w:webHidden/>
              </w:rPr>
            </w:r>
            <w:r>
              <w:rPr>
                <w:noProof/>
                <w:webHidden/>
              </w:rPr>
              <w:fldChar w:fldCharType="separate"/>
            </w:r>
            <w:r w:rsidR="00B0385F">
              <w:rPr>
                <w:noProof/>
                <w:webHidden/>
              </w:rPr>
              <w:t>6</w:t>
            </w:r>
            <w:r>
              <w:rPr>
                <w:noProof/>
                <w:webHidden/>
              </w:rPr>
              <w:fldChar w:fldCharType="end"/>
            </w:r>
          </w:hyperlink>
        </w:p>
        <w:p w14:paraId="08CF9022" w14:textId="182AAA4F" w:rsidR="00C906F3" w:rsidRDefault="00C906F3">
          <w:pPr>
            <w:pStyle w:val="TM3"/>
            <w:tabs>
              <w:tab w:val="left" w:pos="1320"/>
              <w:tab w:val="right" w:leader="dot" w:pos="9062"/>
            </w:tabs>
            <w:rPr>
              <w:rFonts w:cstheme="minorBidi"/>
              <w:noProof/>
              <w:szCs w:val="22"/>
            </w:rPr>
          </w:pPr>
          <w:hyperlink w:anchor="_Toc166591541" w:history="1">
            <w:r w:rsidRPr="00863DCE">
              <w:rPr>
                <w:rStyle w:val="Lienhypertexte"/>
                <w:noProof/>
              </w:rPr>
              <w:t>2.1.1</w:t>
            </w:r>
            <w:r>
              <w:rPr>
                <w:rFonts w:cstheme="minorBidi"/>
                <w:noProof/>
                <w:szCs w:val="22"/>
              </w:rPr>
              <w:tab/>
            </w:r>
            <w:r w:rsidRPr="00863DCE">
              <w:rPr>
                <w:rStyle w:val="Lienhypertexte"/>
                <w:noProof/>
              </w:rPr>
              <w:t>Choix du matériel</w:t>
            </w:r>
            <w:r>
              <w:rPr>
                <w:noProof/>
                <w:webHidden/>
              </w:rPr>
              <w:tab/>
            </w:r>
            <w:r>
              <w:rPr>
                <w:noProof/>
                <w:webHidden/>
              </w:rPr>
              <w:fldChar w:fldCharType="begin"/>
            </w:r>
            <w:r>
              <w:rPr>
                <w:noProof/>
                <w:webHidden/>
              </w:rPr>
              <w:instrText xml:space="preserve"> PAGEREF _Toc166591541 \h </w:instrText>
            </w:r>
            <w:r>
              <w:rPr>
                <w:noProof/>
                <w:webHidden/>
              </w:rPr>
            </w:r>
            <w:r>
              <w:rPr>
                <w:noProof/>
                <w:webHidden/>
              </w:rPr>
              <w:fldChar w:fldCharType="separate"/>
            </w:r>
            <w:r w:rsidR="00B0385F">
              <w:rPr>
                <w:noProof/>
                <w:webHidden/>
              </w:rPr>
              <w:t>6</w:t>
            </w:r>
            <w:r>
              <w:rPr>
                <w:noProof/>
                <w:webHidden/>
              </w:rPr>
              <w:fldChar w:fldCharType="end"/>
            </w:r>
          </w:hyperlink>
        </w:p>
        <w:p w14:paraId="1DD92280" w14:textId="67CB7CE3" w:rsidR="00C906F3" w:rsidRDefault="00C906F3">
          <w:pPr>
            <w:pStyle w:val="TM3"/>
            <w:tabs>
              <w:tab w:val="left" w:pos="1320"/>
              <w:tab w:val="right" w:leader="dot" w:pos="9062"/>
            </w:tabs>
            <w:rPr>
              <w:rFonts w:cstheme="minorBidi"/>
              <w:noProof/>
              <w:szCs w:val="22"/>
            </w:rPr>
          </w:pPr>
          <w:hyperlink w:anchor="_Toc166591542" w:history="1">
            <w:r w:rsidRPr="00863DCE">
              <w:rPr>
                <w:rStyle w:val="Lienhypertexte"/>
                <w:noProof/>
              </w:rPr>
              <w:t>2.1.2</w:t>
            </w:r>
            <w:r>
              <w:rPr>
                <w:rFonts w:cstheme="minorBidi"/>
                <w:noProof/>
                <w:szCs w:val="22"/>
              </w:rPr>
              <w:tab/>
            </w:r>
            <w:r w:rsidRPr="00863DCE">
              <w:rPr>
                <w:rStyle w:val="Lienhypertexte"/>
                <w:noProof/>
              </w:rPr>
              <w:t>Choix du système d’exploitation</w:t>
            </w:r>
            <w:r>
              <w:rPr>
                <w:noProof/>
                <w:webHidden/>
              </w:rPr>
              <w:tab/>
            </w:r>
            <w:r>
              <w:rPr>
                <w:noProof/>
                <w:webHidden/>
              </w:rPr>
              <w:fldChar w:fldCharType="begin"/>
            </w:r>
            <w:r>
              <w:rPr>
                <w:noProof/>
                <w:webHidden/>
              </w:rPr>
              <w:instrText xml:space="preserve"> PAGEREF _Toc166591542 \h </w:instrText>
            </w:r>
            <w:r>
              <w:rPr>
                <w:noProof/>
                <w:webHidden/>
              </w:rPr>
            </w:r>
            <w:r>
              <w:rPr>
                <w:noProof/>
                <w:webHidden/>
              </w:rPr>
              <w:fldChar w:fldCharType="separate"/>
            </w:r>
            <w:r w:rsidR="00B0385F">
              <w:rPr>
                <w:noProof/>
                <w:webHidden/>
              </w:rPr>
              <w:t>6</w:t>
            </w:r>
            <w:r>
              <w:rPr>
                <w:noProof/>
                <w:webHidden/>
              </w:rPr>
              <w:fldChar w:fldCharType="end"/>
            </w:r>
          </w:hyperlink>
        </w:p>
        <w:p w14:paraId="2E0D3A2E" w14:textId="2FCD8834" w:rsidR="00C906F3" w:rsidRDefault="00C906F3">
          <w:pPr>
            <w:pStyle w:val="TM3"/>
            <w:tabs>
              <w:tab w:val="left" w:pos="1320"/>
              <w:tab w:val="right" w:leader="dot" w:pos="9062"/>
            </w:tabs>
            <w:rPr>
              <w:rFonts w:cstheme="minorBidi"/>
              <w:noProof/>
              <w:szCs w:val="22"/>
            </w:rPr>
          </w:pPr>
          <w:hyperlink w:anchor="_Toc166591543" w:history="1">
            <w:r w:rsidRPr="00863DCE">
              <w:rPr>
                <w:rStyle w:val="Lienhypertexte"/>
                <w:noProof/>
              </w:rPr>
              <w:t>2.1.3</w:t>
            </w:r>
            <w:r>
              <w:rPr>
                <w:rFonts w:cstheme="minorBidi"/>
                <w:noProof/>
                <w:szCs w:val="22"/>
              </w:rPr>
              <w:tab/>
            </w:r>
            <w:r w:rsidRPr="00863DCE">
              <w:rPr>
                <w:rStyle w:val="Lienhypertexte"/>
                <w:noProof/>
                <w:shd w:val="clear" w:color="auto" w:fill="FFFFFF"/>
              </w:rPr>
              <w:t>Choix des outils logiciel</w:t>
            </w:r>
            <w:r>
              <w:rPr>
                <w:noProof/>
                <w:webHidden/>
              </w:rPr>
              <w:tab/>
            </w:r>
            <w:r>
              <w:rPr>
                <w:noProof/>
                <w:webHidden/>
              </w:rPr>
              <w:fldChar w:fldCharType="begin"/>
            </w:r>
            <w:r>
              <w:rPr>
                <w:noProof/>
                <w:webHidden/>
              </w:rPr>
              <w:instrText xml:space="preserve"> PAGEREF _Toc166591543 \h </w:instrText>
            </w:r>
            <w:r>
              <w:rPr>
                <w:noProof/>
                <w:webHidden/>
              </w:rPr>
            </w:r>
            <w:r>
              <w:rPr>
                <w:noProof/>
                <w:webHidden/>
              </w:rPr>
              <w:fldChar w:fldCharType="separate"/>
            </w:r>
            <w:r w:rsidR="00B0385F">
              <w:rPr>
                <w:noProof/>
                <w:webHidden/>
              </w:rPr>
              <w:t>6</w:t>
            </w:r>
            <w:r>
              <w:rPr>
                <w:noProof/>
                <w:webHidden/>
              </w:rPr>
              <w:fldChar w:fldCharType="end"/>
            </w:r>
          </w:hyperlink>
        </w:p>
        <w:p w14:paraId="4C7DBA98" w14:textId="3F2A1AB8" w:rsidR="00C906F3" w:rsidRDefault="00C906F3">
          <w:pPr>
            <w:pStyle w:val="TM2"/>
            <w:tabs>
              <w:tab w:val="left" w:pos="880"/>
              <w:tab w:val="right" w:leader="dot" w:pos="9062"/>
            </w:tabs>
            <w:rPr>
              <w:rFonts w:cstheme="minorBidi"/>
              <w:noProof/>
              <w:szCs w:val="22"/>
            </w:rPr>
          </w:pPr>
          <w:hyperlink w:anchor="_Toc166591544" w:history="1">
            <w:r w:rsidRPr="00863DCE">
              <w:rPr>
                <w:rStyle w:val="Lienhypertexte"/>
                <w:noProof/>
              </w:rPr>
              <w:t>2.2</w:t>
            </w:r>
            <w:r>
              <w:rPr>
                <w:rFonts w:cstheme="minorBidi"/>
                <w:noProof/>
                <w:szCs w:val="22"/>
              </w:rPr>
              <w:tab/>
            </w:r>
            <w:r w:rsidRPr="00863DCE">
              <w:rPr>
                <w:rStyle w:val="Lienhypertexte"/>
                <w:noProof/>
              </w:rPr>
              <w:t>Planification</w:t>
            </w:r>
            <w:r>
              <w:rPr>
                <w:noProof/>
                <w:webHidden/>
              </w:rPr>
              <w:tab/>
            </w:r>
            <w:r>
              <w:rPr>
                <w:noProof/>
                <w:webHidden/>
              </w:rPr>
              <w:fldChar w:fldCharType="begin"/>
            </w:r>
            <w:r>
              <w:rPr>
                <w:noProof/>
                <w:webHidden/>
              </w:rPr>
              <w:instrText xml:space="preserve"> PAGEREF _Toc166591544 \h </w:instrText>
            </w:r>
            <w:r>
              <w:rPr>
                <w:noProof/>
                <w:webHidden/>
              </w:rPr>
            </w:r>
            <w:r>
              <w:rPr>
                <w:noProof/>
                <w:webHidden/>
              </w:rPr>
              <w:fldChar w:fldCharType="separate"/>
            </w:r>
            <w:r w:rsidR="00B0385F">
              <w:rPr>
                <w:noProof/>
                <w:webHidden/>
              </w:rPr>
              <w:t>7</w:t>
            </w:r>
            <w:r>
              <w:rPr>
                <w:noProof/>
                <w:webHidden/>
              </w:rPr>
              <w:fldChar w:fldCharType="end"/>
            </w:r>
          </w:hyperlink>
        </w:p>
        <w:p w14:paraId="0E6C48CA" w14:textId="0B8937F9" w:rsidR="00C906F3" w:rsidRDefault="00C906F3">
          <w:pPr>
            <w:pStyle w:val="TM2"/>
            <w:tabs>
              <w:tab w:val="left" w:pos="880"/>
              <w:tab w:val="right" w:leader="dot" w:pos="9062"/>
            </w:tabs>
            <w:rPr>
              <w:rFonts w:cstheme="minorBidi"/>
              <w:noProof/>
              <w:szCs w:val="22"/>
            </w:rPr>
          </w:pPr>
          <w:hyperlink w:anchor="_Toc166591545" w:history="1">
            <w:r w:rsidRPr="00863DCE">
              <w:rPr>
                <w:rStyle w:val="Lienhypertexte"/>
                <w:noProof/>
                <w:lang w:val="fr-FR"/>
              </w:rPr>
              <w:t>2.3</w:t>
            </w:r>
            <w:r>
              <w:rPr>
                <w:rFonts w:cstheme="minorBidi"/>
                <w:noProof/>
                <w:szCs w:val="22"/>
              </w:rPr>
              <w:tab/>
            </w:r>
            <w:r w:rsidRPr="00863DCE">
              <w:rPr>
                <w:rStyle w:val="Lienhypertexte"/>
                <w:noProof/>
                <w:lang w:val="fr-FR"/>
              </w:rPr>
              <w:t>Concept</w:t>
            </w:r>
            <w:r>
              <w:rPr>
                <w:noProof/>
                <w:webHidden/>
              </w:rPr>
              <w:tab/>
            </w:r>
            <w:r>
              <w:rPr>
                <w:noProof/>
                <w:webHidden/>
              </w:rPr>
              <w:fldChar w:fldCharType="begin"/>
            </w:r>
            <w:r>
              <w:rPr>
                <w:noProof/>
                <w:webHidden/>
              </w:rPr>
              <w:instrText xml:space="preserve"> PAGEREF _Toc166591545 \h </w:instrText>
            </w:r>
            <w:r>
              <w:rPr>
                <w:noProof/>
                <w:webHidden/>
              </w:rPr>
            </w:r>
            <w:r>
              <w:rPr>
                <w:noProof/>
                <w:webHidden/>
              </w:rPr>
              <w:fldChar w:fldCharType="separate"/>
            </w:r>
            <w:r w:rsidR="00B0385F">
              <w:rPr>
                <w:noProof/>
                <w:webHidden/>
              </w:rPr>
              <w:t>8</w:t>
            </w:r>
            <w:r>
              <w:rPr>
                <w:noProof/>
                <w:webHidden/>
              </w:rPr>
              <w:fldChar w:fldCharType="end"/>
            </w:r>
          </w:hyperlink>
        </w:p>
        <w:p w14:paraId="6B31329D" w14:textId="51720279" w:rsidR="00C906F3" w:rsidRDefault="00C906F3">
          <w:pPr>
            <w:pStyle w:val="TM3"/>
            <w:tabs>
              <w:tab w:val="left" w:pos="1320"/>
              <w:tab w:val="right" w:leader="dot" w:pos="9062"/>
            </w:tabs>
            <w:rPr>
              <w:rFonts w:cstheme="minorBidi"/>
              <w:noProof/>
              <w:szCs w:val="22"/>
            </w:rPr>
          </w:pPr>
          <w:hyperlink w:anchor="_Toc166591546" w:history="1">
            <w:r w:rsidRPr="00863DCE">
              <w:rPr>
                <w:rStyle w:val="Lienhypertexte"/>
                <w:noProof/>
                <w:lang w:val="fr-FR"/>
              </w:rPr>
              <w:t>2.3.1</w:t>
            </w:r>
            <w:r>
              <w:rPr>
                <w:rFonts w:cstheme="minorBidi"/>
                <w:noProof/>
                <w:szCs w:val="22"/>
              </w:rPr>
              <w:tab/>
            </w:r>
            <w:r w:rsidRPr="00863DCE">
              <w:rPr>
                <w:rStyle w:val="Lienhypertexte"/>
                <w:noProof/>
                <w:lang w:val="fr-FR"/>
              </w:rPr>
              <w:t>Use Case</w:t>
            </w:r>
            <w:r>
              <w:rPr>
                <w:noProof/>
                <w:webHidden/>
              </w:rPr>
              <w:tab/>
            </w:r>
            <w:r>
              <w:rPr>
                <w:noProof/>
                <w:webHidden/>
              </w:rPr>
              <w:fldChar w:fldCharType="begin"/>
            </w:r>
            <w:r>
              <w:rPr>
                <w:noProof/>
                <w:webHidden/>
              </w:rPr>
              <w:instrText xml:space="preserve"> PAGEREF _Toc166591546 \h </w:instrText>
            </w:r>
            <w:r>
              <w:rPr>
                <w:noProof/>
                <w:webHidden/>
              </w:rPr>
            </w:r>
            <w:r>
              <w:rPr>
                <w:noProof/>
                <w:webHidden/>
              </w:rPr>
              <w:fldChar w:fldCharType="separate"/>
            </w:r>
            <w:r w:rsidR="00B0385F">
              <w:rPr>
                <w:noProof/>
                <w:webHidden/>
              </w:rPr>
              <w:t>8</w:t>
            </w:r>
            <w:r>
              <w:rPr>
                <w:noProof/>
                <w:webHidden/>
              </w:rPr>
              <w:fldChar w:fldCharType="end"/>
            </w:r>
          </w:hyperlink>
        </w:p>
        <w:p w14:paraId="596FAAF1" w14:textId="2D0209E2" w:rsidR="00C906F3" w:rsidRDefault="00C906F3">
          <w:pPr>
            <w:pStyle w:val="TM3"/>
            <w:tabs>
              <w:tab w:val="left" w:pos="1320"/>
              <w:tab w:val="right" w:leader="dot" w:pos="9062"/>
            </w:tabs>
            <w:rPr>
              <w:rFonts w:cstheme="minorBidi"/>
              <w:noProof/>
              <w:szCs w:val="22"/>
            </w:rPr>
          </w:pPr>
          <w:hyperlink w:anchor="_Toc166591547" w:history="1">
            <w:r w:rsidRPr="00863DCE">
              <w:rPr>
                <w:rStyle w:val="Lienhypertexte"/>
                <w:noProof/>
                <w:lang w:val="fr-FR"/>
              </w:rPr>
              <w:t>2.3.2</w:t>
            </w:r>
            <w:r>
              <w:rPr>
                <w:rFonts w:cstheme="minorBidi"/>
                <w:noProof/>
                <w:szCs w:val="22"/>
              </w:rPr>
              <w:tab/>
            </w:r>
            <w:r w:rsidRPr="00863DCE">
              <w:rPr>
                <w:rStyle w:val="Lienhypertexte"/>
                <w:noProof/>
                <w:lang w:val="fr-FR"/>
              </w:rPr>
              <w:t>Scénario</w:t>
            </w:r>
            <w:r>
              <w:rPr>
                <w:noProof/>
                <w:webHidden/>
              </w:rPr>
              <w:tab/>
            </w:r>
            <w:r>
              <w:rPr>
                <w:noProof/>
                <w:webHidden/>
              </w:rPr>
              <w:fldChar w:fldCharType="begin"/>
            </w:r>
            <w:r>
              <w:rPr>
                <w:noProof/>
                <w:webHidden/>
              </w:rPr>
              <w:instrText xml:space="preserve"> PAGEREF _Toc166591547 \h </w:instrText>
            </w:r>
            <w:r>
              <w:rPr>
                <w:noProof/>
                <w:webHidden/>
              </w:rPr>
            </w:r>
            <w:r>
              <w:rPr>
                <w:noProof/>
                <w:webHidden/>
              </w:rPr>
              <w:fldChar w:fldCharType="separate"/>
            </w:r>
            <w:r w:rsidR="00B0385F">
              <w:rPr>
                <w:noProof/>
                <w:webHidden/>
              </w:rPr>
              <w:t>9</w:t>
            </w:r>
            <w:r>
              <w:rPr>
                <w:noProof/>
                <w:webHidden/>
              </w:rPr>
              <w:fldChar w:fldCharType="end"/>
            </w:r>
          </w:hyperlink>
        </w:p>
        <w:p w14:paraId="2BFDCDC6" w14:textId="768652C2" w:rsidR="00C906F3" w:rsidRDefault="00C906F3">
          <w:pPr>
            <w:pStyle w:val="TM3"/>
            <w:tabs>
              <w:tab w:val="left" w:pos="1320"/>
              <w:tab w:val="right" w:leader="dot" w:pos="9062"/>
            </w:tabs>
            <w:rPr>
              <w:rFonts w:cstheme="minorBidi"/>
              <w:noProof/>
              <w:szCs w:val="22"/>
            </w:rPr>
          </w:pPr>
          <w:hyperlink w:anchor="_Toc166591548" w:history="1">
            <w:r w:rsidRPr="00863DCE">
              <w:rPr>
                <w:rStyle w:val="Lienhypertexte"/>
                <w:noProof/>
                <w:lang w:val="fr-FR"/>
              </w:rPr>
              <w:t>2.3.3</w:t>
            </w:r>
            <w:r>
              <w:rPr>
                <w:rFonts w:cstheme="minorBidi"/>
                <w:noProof/>
                <w:szCs w:val="22"/>
              </w:rPr>
              <w:tab/>
            </w:r>
            <w:r w:rsidRPr="00863DCE">
              <w:rPr>
                <w:rStyle w:val="Lienhypertexte"/>
                <w:noProof/>
                <w:lang w:val="fr-FR"/>
              </w:rPr>
              <w:t>Maquette</w:t>
            </w:r>
            <w:r>
              <w:rPr>
                <w:noProof/>
                <w:webHidden/>
              </w:rPr>
              <w:tab/>
            </w:r>
            <w:r>
              <w:rPr>
                <w:noProof/>
                <w:webHidden/>
              </w:rPr>
              <w:fldChar w:fldCharType="begin"/>
            </w:r>
            <w:r>
              <w:rPr>
                <w:noProof/>
                <w:webHidden/>
              </w:rPr>
              <w:instrText xml:space="preserve"> PAGEREF _Toc166591548 \h </w:instrText>
            </w:r>
            <w:r>
              <w:rPr>
                <w:noProof/>
                <w:webHidden/>
              </w:rPr>
            </w:r>
            <w:r>
              <w:rPr>
                <w:noProof/>
                <w:webHidden/>
              </w:rPr>
              <w:fldChar w:fldCharType="separate"/>
            </w:r>
            <w:r w:rsidR="00B0385F">
              <w:rPr>
                <w:noProof/>
                <w:webHidden/>
              </w:rPr>
              <w:t>18</w:t>
            </w:r>
            <w:r>
              <w:rPr>
                <w:noProof/>
                <w:webHidden/>
              </w:rPr>
              <w:fldChar w:fldCharType="end"/>
            </w:r>
          </w:hyperlink>
        </w:p>
        <w:p w14:paraId="42CBDFD3" w14:textId="1D756F7B" w:rsidR="00C906F3" w:rsidRDefault="00C906F3">
          <w:pPr>
            <w:pStyle w:val="TM3"/>
            <w:tabs>
              <w:tab w:val="left" w:pos="1320"/>
              <w:tab w:val="right" w:leader="dot" w:pos="9062"/>
            </w:tabs>
            <w:rPr>
              <w:rFonts w:cstheme="minorBidi"/>
              <w:noProof/>
              <w:szCs w:val="22"/>
            </w:rPr>
          </w:pPr>
          <w:hyperlink w:anchor="_Toc166591549" w:history="1">
            <w:r w:rsidRPr="00863DCE">
              <w:rPr>
                <w:rStyle w:val="Lienhypertexte"/>
                <w:noProof/>
                <w:lang w:val="fr-FR"/>
              </w:rPr>
              <w:t>2.3.4</w:t>
            </w:r>
            <w:r>
              <w:rPr>
                <w:rFonts w:cstheme="minorBidi"/>
                <w:noProof/>
                <w:szCs w:val="22"/>
              </w:rPr>
              <w:tab/>
            </w:r>
            <w:r w:rsidRPr="00863DCE">
              <w:rPr>
                <w:rStyle w:val="Lienhypertexte"/>
                <w:noProof/>
                <w:lang w:val="fr-FR"/>
              </w:rPr>
              <w:t>MCD</w:t>
            </w:r>
            <w:r>
              <w:rPr>
                <w:noProof/>
                <w:webHidden/>
              </w:rPr>
              <w:tab/>
            </w:r>
            <w:r>
              <w:rPr>
                <w:noProof/>
                <w:webHidden/>
              </w:rPr>
              <w:fldChar w:fldCharType="begin"/>
            </w:r>
            <w:r>
              <w:rPr>
                <w:noProof/>
                <w:webHidden/>
              </w:rPr>
              <w:instrText xml:space="preserve"> PAGEREF _Toc166591549 \h </w:instrText>
            </w:r>
            <w:r>
              <w:rPr>
                <w:noProof/>
                <w:webHidden/>
              </w:rPr>
            </w:r>
            <w:r>
              <w:rPr>
                <w:noProof/>
                <w:webHidden/>
              </w:rPr>
              <w:fldChar w:fldCharType="separate"/>
            </w:r>
            <w:r w:rsidR="00B0385F">
              <w:rPr>
                <w:noProof/>
                <w:webHidden/>
              </w:rPr>
              <w:t>24</w:t>
            </w:r>
            <w:r>
              <w:rPr>
                <w:noProof/>
                <w:webHidden/>
              </w:rPr>
              <w:fldChar w:fldCharType="end"/>
            </w:r>
          </w:hyperlink>
        </w:p>
        <w:p w14:paraId="225672A7" w14:textId="3C94F509" w:rsidR="00C906F3" w:rsidRDefault="00C906F3">
          <w:pPr>
            <w:pStyle w:val="TM3"/>
            <w:tabs>
              <w:tab w:val="left" w:pos="1320"/>
              <w:tab w:val="right" w:leader="dot" w:pos="9062"/>
            </w:tabs>
            <w:rPr>
              <w:rFonts w:cstheme="minorBidi"/>
              <w:noProof/>
              <w:szCs w:val="22"/>
            </w:rPr>
          </w:pPr>
          <w:hyperlink w:anchor="_Toc166591550" w:history="1">
            <w:r w:rsidRPr="00863DCE">
              <w:rPr>
                <w:rStyle w:val="Lienhypertexte"/>
                <w:noProof/>
                <w:lang w:val="fr-FR"/>
              </w:rPr>
              <w:t>2.3.5</w:t>
            </w:r>
            <w:r>
              <w:rPr>
                <w:rFonts w:cstheme="minorBidi"/>
                <w:noProof/>
                <w:szCs w:val="22"/>
              </w:rPr>
              <w:tab/>
            </w:r>
            <w:r w:rsidRPr="00863DCE">
              <w:rPr>
                <w:rStyle w:val="Lienhypertexte"/>
                <w:noProof/>
                <w:lang w:val="fr-FR"/>
              </w:rPr>
              <w:t>MLD</w:t>
            </w:r>
            <w:r>
              <w:rPr>
                <w:noProof/>
                <w:webHidden/>
              </w:rPr>
              <w:tab/>
            </w:r>
            <w:r>
              <w:rPr>
                <w:noProof/>
                <w:webHidden/>
              </w:rPr>
              <w:fldChar w:fldCharType="begin"/>
            </w:r>
            <w:r>
              <w:rPr>
                <w:noProof/>
                <w:webHidden/>
              </w:rPr>
              <w:instrText xml:space="preserve"> PAGEREF _Toc166591550 \h </w:instrText>
            </w:r>
            <w:r>
              <w:rPr>
                <w:noProof/>
                <w:webHidden/>
              </w:rPr>
            </w:r>
            <w:r>
              <w:rPr>
                <w:noProof/>
                <w:webHidden/>
              </w:rPr>
              <w:fldChar w:fldCharType="separate"/>
            </w:r>
            <w:r w:rsidR="00B0385F">
              <w:rPr>
                <w:noProof/>
                <w:webHidden/>
              </w:rPr>
              <w:t>25</w:t>
            </w:r>
            <w:r>
              <w:rPr>
                <w:noProof/>
                <w:webHidden/>
              </w:rPr>
              <w:fldChar w:fldCharType="end"/>
            </w:r>
          </w:hyperlink>
        </w:p>
        <w:p w14:paraId="697931B4" w14:textId="6164338A" w:rsidR="00C906F3" w:rsidRDefault="00C906F3">
          <w:pPr>
            <w:pStyle w:val="TM2"/>
            <w:tabs>
              <w:tab w:val="left" w:pos="880"/>
              <w:tab w:val="right" w:leader="dot" w:pos="9062"/>
            </w:tabs>
            <w:rPr>
              <w:rFonts w:cstheme="minorBidi"/>
              <w:noProof/>
              <w:szCs w:val="22"/>
            </w:rPr>
          </w:pPr>
          <w:hyperlink w:anchor="_Toc166591551" w:history="1">
            <w:r w:rsidRPr="00863DCE">
              <w:rPr>
                <w:rStyle w:val="Lienhypertexte"/>
                <w:noProof/>
                <w:lang w:val="fr-FR"/>
              </w:rPr>
              <w:t>2.4</w:t>
            </w:r>
            <w:r>
              <w:rPr>
                <w:rFonts w:cstheme="minorBidi"/>
                <w:noProof/>
                <w:szCs w:val="22"/>
              </w:rPr>
              <w:tab/>
            </w:r>
            <w:r w:rsidRPr="00863DCE">
              <w:rPr>
                <w:rStyle w:val="Lienhypertexte"/>
                <w:noProof/>
                <w:lang w:val="fr-FR"/>
              </w:rPr>
              <w:t>Stratégie de test</w:t>
            </w:r>
            <w:r>
              <w:rPr>
                <w:noProof/>
                <w:webHidden/>
              </w:rPr>
              <w:tab/>
            </w:r>
            <w:r>
              <w:rPr>
                <w:noProof/>
                <w:webHidden/>
              </w:rPr>
              <w:fldChar w:fldCharType="begin"/>
            </w:r>
            <w:r>
              <w:rPr>
                <w:noProof/>
                <w:webHidden/>
              </w:rPr>
              <w:instrText xml:space="preserve"> PAGEREF _Toc166591551 \h </w:instrText>
            </w:r>
            <w:r>
              <w:rPr>
                <w:noProof/>
                <w:webHidden/>
              </w:rPr>
            </w:r>
            <w:r>
              <w:rPr>
                <w:noProof/>
                <w:webHidden/>
              </w:rPr>
              <w:fldChar w:fldCharType="separate"/>
            </w:r>
            <w:r w:rsidR="00B0385F">
              <w:rPr>
                <w:noProof/>
                <w:webHidden/>
              </w:rPr>
              <w:t>26</w:t>
            </w:r>
            <w:r>
              <w:rPr>
                <w:noProof/>
                <w:webHidden/>
              </w:rPr>
              <w:fldChar w:fldCharType="end"/>
            </w:r>
          </w:hyperlink>
        </w:p>
        <w:p w14:paraId="6974B9B4" w14:textId="6F724FFB" w:rsidR="00C906F3" w:rsidRDefault="00C906F3">
          <w:pPr>
            <w:pStyle w:val="TM2"/>
            <w:tabs>
              <w:tab w:val="left" w:pos="880"/>
              <w:tab w:val="right" w:leader="dot" w:pos="9062"/>
            </w:tabs>
            <w:rPr>
              <w:rFonts w:cstheme="minorBidi"/>
              <w:noProof/>
              <w:szCs w:val="22"/>
            </w:rPr>
          </w:pPr>
          <w:hyperlink w:anchor="_Toc166591552" w:history="1">
            <w:r w:rsidRPr="00863DCE">
              <w:rPr>
                <w:rStyle w:val="Lienhypertexte"/>
                <w:noProof/>
                <w:lang w:val="fr-FR"/>
              </w:rPr>
              <w:t>2.5</w:t>
            </w:r>
            <w:r>
              <w:rPr>
                <w:rFonts w:cstheme="minorBidi"/>
                <w:noProof/>
                <w:szCs w:val="22"/>
              </w:rPr>
              <w:tab/>
            </w:r>
            <w:r w:rsidRPr="00863DCE">
              <w:rPr>
                <w:rStyle w:val="Lienhypertexte"/>
                <w:noProof/>
                <w:lang w:val="fr-FR"/>
              </w:rPr>
              <w:t>Risque technique</w:t>
            </w:r>
            <w:r>
              <w:rPr>
                <w:noProof/>
                <w:webHidden/>
              </w:rPr>
              <w:tab/>
            </w:r>
            <w:r>
              <w:rPr>
                <w:noProof/>
                <w:webHidden/>
              </w:rPr>
              <w:fldChar w:fldCharType="begin"/>
            </w:r>
            <w:r>
              <w:rPr>
                <w:noProof/>
                <w:webHidden/>
              </w:rPr>
              <w:instrText xml:space="preserve"> PAGEREF _Toc166591552 \h </w:instrText>
            </w:r>
            <w:r>
              <w:rPr>
                <w:noProof/>
                <w:webHidden/>
              </w:rPr>
            </w:r>
            <w:r>
              <w:rPr>
                <w:noProof/>
                <w:webHidden/>
              </w:rPr>
              <w:fldChar w:fldCharType="separate"/>
            </w:r>
            <w:r w:rsidR="00B0385F">
              <w:rPr>
                <w:noProof/>
                <w:webHidden/>
              </w:rPr>
              <w:t>26</w:t>
            </w:r>
            <w:r>
              <w:rPr>
                <w:noProof/>
                <w:webHidden/>
              </w:rPr>
              <w:fldChar w:fldCharType="end"/>
            </w:r>
          </w:hyperlink>
        </w:p>
        <w:p w14:paraId="3E051D23" w14:textId="5164CB3D" w:rsidR="00C906F3" w:rsidRDefault="00C906F3">
          <w:pPr>
            <w:pStyle w:val="TM1"/>
            <w:tabs>
              <w:tab w:val="left" w:pos="440"/>
              <w:tab w:val="right" w:leader="dot" w:pos="9062"/>
            </w:tabs>
            <w:rPr>
              <w:rFonts w:cstheme="minorBidi"/>
              <w:noProof/>
              <w:szCs w:val="22"/>
            </w:rPr>
          </w:pPr>
          <w:hyperlink w:anchor="_Toc166591553" w:history="1">
            <w:r w:rsidRPr="00863DCE">
              <w:rPr>
                <w:rStyle w:val="Lienhypertexte"/>
                <w:noProof/>
                <w:lang w:val="fr-FR"/>
              </w:rPr>
              <w:t>3</w:t>
            </w:r>
            <w:r>
              <w:rPr>
                <w:rFonts w:cstheme="minorBidi"/>
                <w:noProof/>
                <w:szCs w:val="22"/>
              </w:rPr>
              <w:tab/>
            </w:r>
            <w:r w:rsidRPr="00863DCE">
              <w:rPr>
                <w:rStyle w:val="Lienhypertexte"/>
                <w:noProof/>
                <w:lang w:val="fr-FR"/>
              </w:rPr>
              <w:t>Réalisation</w:t>
            </w:r>
            <w:r>
              <w:rPr>
                <w:noProof/>
                <w:webHidden/>
              </w:rPr>
              <w:tab/>
            </w:r>
            <w:r>
              <w:rPr>
                <w:noProof/>
                <w:webHidden/>
              </w:rPr>
              <w:fldChar w:fldCharType="begin"/>
            </w:r>
            <w:r>
              <w:rPr>
                <w:noProof/>
                <w:webHidden/>
              </w:rPr>
              <w:instrText xml:space="preserve"> PAGEREF _Toc166591553 \h </w:instrText>
            </w:r>
            <w:r>
              <w:rPr>
                <w:noProof/>
                <w:webHidden/>
              </w:rPr>
            </w:r>
            <w:r>
              <w:rPr>
                <w:noProof/>
                <w:webHidden/>
              </w:rPr>
              <w:fldChar w:fldCharType="separate"/>
            </w:r>
            <w:r w:rsidR="00B0385F">
              <w:rPr>
                <w:noProof/>
                <w:webHidden/>
              </w:rPr>
              <w:t>26</w:t>
            </w:r>
            <w:r>
              <w:rPr>
                <w:noProof/>
                <w:webHidden/>
              </w:rPr>
              <w:fldChar w:fldCharType="end"/>
            </w:r>
          </w:hyperlink>
        </w:p>
        <w:p w14:paraId="653B8D06" w14:textId="7BE324A0" w:rsidR="00C906F3" w:rsidRDefault="00C906F3">
          <w:pPr>
            <w:pStyle w:val="TM2"/>
            <w:tabs>
              <w:tab w:val="left" w:pos="880"/>
              <w:tab w:val="right" w:leader="dot" w:pos="9062"/>
            </w:tabs>
            <w:rPr>
              <w:rFonts w:cstheme="minorBidi"/>
              <w:noProof/>
              <w:szCs w:val="22"/>
            </w:rPr>
          </w:pPr>
          <w:hyperlink w:anchor="_Toc166591554" w:history="1">
            <w:r w:rsidRPr="00863DCE">
              <w:rPr>
                <w:rStyle w:val="Lienhypertexte"/>
                <w:noProof/>
                <w:lang w:val="fr-FR"/>
              </w:rPr>
              <w:t>3.1</w:t>
            </w:r>
            <w:r>
              <w:rPr>
                <w:rFonts w:cstheme="minorBidi"/>
                <w:noProof/>
                <w:szCs w:val="22"/>
              </w:rPr>
              <w:tab/>
            </w:r>
            <w:r w:rsidRPr="00863DCE">
              <w:rPr>
                <w:rStyle w:val="Lienhypertexte"/>
                <w:noProof/>
                <w:lang w:val="fr-FR"/>
              </w:rPr>
              <w:t>Avancement du projet</w:t>
            </w:r>
            <w:r>
              <w:rPr>
                <w:noProof/>
                <w:webHidden/>
              </w:rPr>
              <w:tab/>
            </w:r>
            <w:r>
              <w:rPr>
                <w:noProof/>
                <w:webHidden/>
              </w:rPr>
              <w:fldChar w:fldCharType="begin"/>
            </w:r>
            <w:r>
              <w:rPr>
                <w:noProof/>
                <w:webHidden/>
              </w:rPr>
              <w:instrText xml:space="preserve"> PAGEREF _Toc166591554 \h </w:instrText>
            </w:r>
            <w:r>
              <w:rPr>
                <w:noProof/>
                <w:webHidden/>
              </w:rPr>
            </w:r>
            <w:r>
              <w:rPr>
                <w:noProof/>
                <w:webHidden/>
              </w:rPr>
              <w:fldChar w:fldCharType="separate"/>
            </w:r>
            <w:r w:rsidR="00B0385F">
              <w:rPr>
                <w:noProof/>
                <w:webHidden/>
              </w:rPr>
              <w:t>26</w:t>
            </w:r>
            <w:r>
              <w:rPr>
                <w:noProof/>
                <w:webHidden/>
              </w:rPr>
              <w:fldChar w:fldCharType="end"/>
            </w:r>
          </w:hyperlink>
        </w:p>
        <w:p w14:paraId="389DF9B2" w14:textId="490DCCFD" w:rsidR="00C906F3" w:rsidRDefault="00C906F3">
          <w:pPr>
            <w:pStyle w:val="TM2"/>
            <w:tabs>
              <w:tab w:val="left" w:pos="880"/>
              <w:tab w:val="right" w:leader="dot" w:pos="9062"/>
            </w:tabs>
            <w:rPr>
              <w:rFonts w:cstheme="minorBidi"/>
              <w:noProof/>
              <w:szCs w:val="22"/>
            </w:rPr>
          </w:pPr>
          <w:hyperlink w:anchor="_Toc166591555" w:history="1">
            <w:r w:rsidRPr="00863DCE">
              <w:rPr>
                <w:rStyle w:val="Lienhypertexte"/>
                <w:noProof/>
                <w:lang w:val="fr-FR"/>
              </w:rPr>
              <w:t>3.2</w:t>
            </w:r>
            <w:r>
              <w:rPr>
                <w:rFonts w:cstheme="minorBidi"/>
                <w:noProof/>
                <w:szCs w:val="22"/>
              </w:rPr>
              <w:tab/>
            </w:r>
            <w:r w:rsidRPr="00863DCE">
              <w:rPr>
                <w:rStyle w:val="Lienhypertexte"/>
                <w:noProof/>
                <w:lang w:val="fr-FR"/>
              </w:rPr>
              <w:t>Git</w:t>
            </w:r>
            <w:r>
              <w:rPr>
                <w:noProof/>
                <w:webHidden/>
              </w:rPr>
              <w:tab/>
            </w:r>
            <w:r>
              <w:rPr>
                <w:noProof/>
                <w:webHidden/>
              </w:rPr>
              <w:fldChar w:fldCharType="begin"/>
            </w:r>
            <w:r>
              <w:rPr>
                <w:noProof/>
                <w:webHidden/>
              </w:rPr>
              <w:instrText xml:space="preserve"> PAGEREF _Toc166591555 \h </w:instrText>
            </w:r>
            <w:r>
              <w:rPr>
                <w:noProof/>
                <w:webHidden/>
              </w:rPr>
            </w:r>
            <w:r>
              <w:rPr>
                <w:noProof/>
                <w:webHidden/>
              </w:rPr>
              <w:fldChar w:fldCharType="separate"/>
            </w:r>
            <w:r w:rsidR="00B0385F">
              <w:rPr>
                <w:noProof/>
                <w:webHidden/>
              </w:rPr>
              <w:t>29</w:t>
            </w:r>
            <w:r>
              <w:rPr>
                <w:noProof/>
                <w:webHidden/>
              </w:rPr>
              <w:fldChar w:fldCharType="end"/>
            </w:r>
          </w:hyperlink>
        </w:p>
        <w:p w14:paraId="4C67B871" w14:textId="1F80E554" w:rsidR="007316BA" w:rsidRDefault="00CD0F9D" w:rsidP="00103DB4">
          <w:pPr>
            <w:rPr>
              <w:b/>
              <w:bCs/>
              <w:lang w:val="fr-FR"/>
            </w:rPr>
          </w:pPr>
          <w:r>
            <w:rPr>
              <w:rFonts w:cs="Times New Roman"/>
              <w:b/>
              <w:bCs/>
              <w:noProof/>
              <w:lang w:val="fr-FR" w:eastAsia="fr-CH"/>
            </w:rPr>
            <w:fldChar w:fldCharType="end"/>
          </w:r>
        </w:p>
        <w:p w14:paraId="010DF46C" w14:textId="18C71EBD" w:rsidR="002D583D" w:rsidRDefault="00BA5F80" w:rsidP="007316BA">
          <w:pPr>
            <w:rPr>
              <w:lang w:val="fr-FR"/>
            </w:rPr>
          </w:pPr>
        </w:p>
      </w:sdtContent>
    </w:sdt>
    <w:p w14:paraId="66F530E9" w14:textId="77777777" w:rsidR="00201722" w:rsidRDefault="00201722">
      <w:pPr>
        <w:rPr>
          <w:caps/>
          <w:color w:val="FFFFFF" w:themeColor="background1"/>
          <w:spacing w:val="15"/>
          <w:szCs w:val="22"/>
          <w:lang w:val="fr-FR"/>
        </w:rPr>
      </w:pPr>
      <w:r>
        <w:rPr>
          <w:lang w:val="fr-FR"/>
        </w:rPr>
        <w:br w:type="page"/>
      </w:r>
    </w:p>
    <w:p w14:paraId="029F5D6F" w14:textId="43058E51" w:rsidR="00CE3026" w:rsidRDefault="00CE3026" w:rsidP="00201722">
      <w:pPr>
        <w:pStyle w:val="Titre1"/>
        <w:rPr>
          <w:lang w:val="fr-FR"/>
        </w:rPr>
      </w:pPr>
      <w:bookmarkStart w:id="0" w:name="_Toc166591533"/>
      <w:r>
        <w:rPr>
          <w:lang w:val="fr-FR"/>
        </w:rPr>
        <w:lastRenderedPageBreak/>
        <w:t>Analyse préliminaire</w:t>
      </w:r>
      <w:bookmarkEnd w:id="0"/>
    </w:p>
    <w:p w14:paraId="425C6652" w14:textId="7F6E576C" w:rsidR="0054787B" w:rsidRDefault="00CD3931" w:rsidP="00CD3931">
      <w:pPr>
        <w:pStyle w:val="Titre2"/>
        <w:rPr>
          <w:lang w:val="fr-FR"/>
        </w:rPr>
      </w:pPr>
      <w:bookmarkStart w:id="1" w:name="_Toc166591534"/>
      <w:r>
        <w:rPr>
          <w:lang w:val="fr-FR"/>
        </w:rPr>
        <w:t>Introduction</w:t>
      </w:r>
      <w:bookmarkEnd w:id="1"/>
    </w:p>
    <w:p w14:paraId="7C0B445D" w14:textId="7096CECF" w:rsidR="000C0061" w:rsidRPr="000C0061" w:rsidRDefault="00DA761A" w:rsidP="000C0061">
      <w:pPr>
        <w:rPr>
          <w:lang w:val="fr-FR"/>
        </w:rPr>
      </w:pPr>
      <w:r w:rsidRPr="00DA761A">
        <w:rPr>
          <w:lang w:val="fr-FR"/>
        </w:rPr>
        <w:t>Ce projet a pour but de démontrer mes capacités professionnelles acquises au cours de ces quatre années passées au CPNV à apprendre le métier d'informaticien d'entreprise. Ce n'est pas tout, il me permettra aussi de montrer que je sais travailler, communiquer avec des professionnels et donc, par extension, que je suis prêt à rejoindre le monde du travail. Lors de ce projet, je devrai développer un programme faisant office de trousse à outils pour les électroniciens</w:t>
      </w:r>
      <w:r w:rsidR="000C0061">
        <w:rPr>
          <w:lang w:val="fr-FR"/>
        </w:rPr>
        <w:t>.</w:t>
      </w:r>
    </w:p>
    <w:p w14:paraId="1811049F" w14:textId="3C3F94D1" w:rsidR="0054787B" w:rsidRDefault="0054787B" w:rsidP="0054787B">
      <w:pPr>
        <w:pStyle w:val="Titre2"/>
        <w:rPr>
          <w:lang w:val="fr-FR"/>
        </w:rPr>
      </w:pPr>
      <w:bookmarkStart w:id="2" w:name="_Toc166591535"/>
      <w:r>
        <w:rPr>
          <w:lang w:val="fr-FR"/>
        </w:rPr>
        <w:t>Objectif</w:t>
      </w:r>
      <w:bookmarkEnd w:id="2"/>
    </w:p>
    <w:p w14:paraId="304040F9" w14:textId="62B4B89E" w:rsidR="0054787B" w:rsidRPr="003C7C4F" w:rsidRDefault="00D9227C" w:rsidP="003C7C4F">
      <w:pPr>
        <w:pStyle w:val="Paragraphedeliste"/>
        <w:numPr>
          <w:ilvl w:val="0"/>
          <w:numId w:val="17"/>
        </w:numPr>
        <w:rPr>
          <w:lang w:val="fr-FR"/>
        </w:rPr>
      </w:pPr>
      <w:r w:rsidRPr="003C7C4F">
        <w:rPr>
          <w:lang w:val="fr-FR"/>
        </w:rPr>
        <w:t>Démontrer mes capacités à mener à bien un projet</w:t>
      </w:r>
    </w:p>
    <w:p w14:paraId="392030A3" w14:textId="48F38947" w:rsidR="00D9227C" w:rsidRDefault="00E55400" w:rsidP="003C7C4F">
      <w:pPr>
        <w:pStyle w:val="Paragraphedeliste"/>
        <w:numPr>
          <w:ilvl w:val="0"/>
          <w:numId w:val="17"/>
        </w:numPr>
        <w:rPr>
          <w:lang w:val="fr-FR"/>
        </w:rPr>
      </w:pPr>
      <w:r w:rsidRPr="003C7C4F">
        <w:rPr>
          <w:lang w:val="fr-FR"/>
        </w:rPr>
        <w:t xml:space="preserve">Démontrer les capacités acquises au cours de ma formation </w:t>
      </w:r>
    </w:p>
    <w:p w14:paraId="0FF1C70E" w14:textId="2C1C5B06" w:rsidR="007928C3" w:rsidRPr="003C7C4F" w:rsidRDefault="00F73955" w:rsidP="003C7C4F">
      <w:pPr>
        <w:pStyle w:val="Paragraphedeliste"/>
        <w:numPr>
          <w:ilvl w:val="0"/>
          <w:numId w:val="17"/>
        </w:numPr>
        <w:rPr>
          <w:lang w:val="fr-FR"/>
        </w:rPr>
      </w:pPr>
      <w:r>
        <w:rPr>
          <w:lang w:val="fr-FR"/>
        </w:rPr>
        <w:t>Améliorer ma maitrise de Tkinter</w:t>
      </w:r>
    </w:p>
    <w:p w14:paraId="09156983" w14:textId="77777777" w:rsidR="00D735E3" w:rsidRDefault="00D735E3" w:rsidP="00D735E3">
      <w:pPr>
        <w:pStyle w:val="Titre2"/>
        <w:rPr>
          <w:lang w:val="fr-FR"/>
        </w:rPr>
      </w:pPr>
      <w:bookmarkStart w:id="3" w:name="_Toc166591536"/>
      <w:r>
        <w:rPr>
          <w:lang w:val="fr-FR"/>
        </w:rPr>
        <w:t>Organisation</w:t>
      </w:r>
      <w:bookmarkEnd w:id="3"/>
    </w:p>
    <w:tbl>
      <w:tblPr>
        <w:tblStyle w:val="Grilledutableau"/>
        <w:tblW w:w="0" w:type="auto"/>
        <w:tblLook w:val="04A0" w:firstRow="1" w:lastRow="0" w:firstColumn="1" w:lastColumn="0" w:noHBand="0" w:noVBand="1"/>
      </w:tblPr>
      <w:tblGrid>
        <w:gridCol w:w="1584"/>
        <w:gridCol w:w="1603"/>
        <w:gridCol w:w="1560"/>
        <w:gridCol w:w="2689"/>
        <w:gridCol w:w="1626"/>
      </w:tblGrid>
      <w:tr w:rsidR="00D735E3" w:rsidRPr="00EF0788" w14:paraId="15F4F09A" w14:textId="77777777" w:rsidTr="00700EAE">
        <w:tc>
          <w:tcPr>
            <w:tcW w:w="1584" w:type="dxa"/>
            <w:shd w:val="clear" w:color="auto" w:fill="8EAADB" w:themeFill="accent1" w:themeFillTint="99"/>
          </w:tcPr>
          <w:p w14:paraId="157D70B4" w14:textId="77777777" w:rsidR="00D735E3" w:rsidRPr="001A5507" w:rsidRDefault="00D735E3" w:rsidP="00700EAE">
            <w:pPr>
              <w:rPr>
                <w:b/>
                <w:bCs/>
                <w:color w:val="000000" w:themeColor="text1"/>
                <w:lang w:val="fr-FR"/>
              </w:rPr>
            </w:pPr>
            <w:r w:rsidRPr="001A5507">
              <w:rPr>
                <w:b/>
                <w:bCs/>
                <w:color w:val="000000" w:themeColor="text1"/>
                <w:lang w:val="fr-FR"/>
              </w:rPr>
              <w:t>Fonction</w:t>
            </w:r>
          </w:p>
        </w:tc>
        <w:tc>
          <w:tcPr>
            <w:tcW w:w="1603" w:type="dxa"/>
            <w:shd w:val="clear" w:color="auto" w:fill="8EAADB" w:themeFill="accent1" w:themeFillTint="99"/>
          </w:tcPr>
          <w:p w14:paraId="08596004" w14:textId="77777777" w:rsidR="00D735E3" w:rsidRPr="001A5507" w:rsidRDefault="00D735E3" w:rsidP="00700EAE">
            <w:pPr>
              <w:rPr>
                <w:b/>
                <w:bCs/>
                <w:color w:val="000000" w:themeColor="text1"/>
                <w:lang w:val="fr-FR"/>
              </w:rPr>
            </w:pPr>
            <w:r w:rsidRPr="001A5507">
              <w:rPr>
                <w:b/>
                <w:bCs/>
                <w:color w:val="000000" w:themeColor="text1"/>
                <w:lang w:val="fr-FR"/>
              </w:rPr>
              <w:t>Nom</w:t>
            </w:r>
          </w:p>
        </w:tc>
        <w:tc>
          <w:tcPr>
            <w:tcW w:w="1560" w:type="dxa"/>
            <w:shd w:val="clear" w:color="auto" w:fill="8EAADB" w:themeFill="accent1" w:themeFillTint="99"/>
          </w:tcPr>
          <w:p w14:paraId="67C53CE3" w14:textId="77777777" w:rsidR="00D735E3" w:rsidRPr="001A5507" w:rsidRDefault="00D735E3" w:rsidP="00700EAE">
            <w:pPr>
              <w:rPr>
                <w:b/>
                <w:bCs/>
                <w:color w:val="000000" w:themeColor="text1"/>
                <w:lang w:val="fr-FR"/>
              </w:rPr>
            </w:pPr>
            <w:r w:rsidRPr="001A5507">
              <w:rPr>
                <w:b/>
                <w:bCs/>
                <w:color w:val="000000" w:themeColor="text1"/>
                <w:lang w:val="fr-FR"/>
              </w:rPr>
              <w:t>Prénom</w:t>
            </w:r>
          </w:p>
        </w:tc>
        <w:tc>
          <w:tcPr>
            <w:tcW w:w="2689" w:type="dxa"/>
            <w:shd w:val="clear" w:color="auto" w:fill="8EAADB" w:themeFill="accent1" w:themeFillTint="99"/>
          </w:tcPr>
          <w:p w14:paraId="14BDBC97" w14:textId="77777777" w:rsidR="00D735E3" w:rsidRPr="001A5507" w:rsidRDefault="00D735E3" w:rsidP="00700EAE">
            <w:pPr>
              <w:rPr>
                <w:b/>
                <w:bCs/>
                <w:color w:val="000000" w:themeColor="text1"/>
                <w:lang w:val="fr-FR"/>
              </w:rPr>
            </w:pPr>
            <w:r w:rsidRPr="001A5507">
              <w:rPr>
                <w:b/>
                <w:bCs/>
                <w:color w:val="000000" w:themeColor="text1"/>
                <w:lang w:val="fr-FR"/>
              </w:rPr>
              <w:t>Email</w:t>
            </w:r>
          </w:p>
        </w:tc>
        <w:tc>
          <w:tcPr>
            <w:tcW w:w="1626" w:type="dxa"/>
            <w:shd w:val="clear" w:color="auto" w:fill="8EAADB" w:themeFill="accent1" w:themeFillTint="99"/>
          </w:tcPr>
          <w:p w14:paraId="4DF8A474" w14:textId="77777777" w:rsidR="00D735E3" w:rsidRPr="001A5507" w:rsidRDefault="00D735E3" w:rsidP="00700EAE">
            <w:pPr>
              <w:rPr>
                <w:b/>
                <w:bCs/>
                <w:color w:val="000000" w:themeColor="text1"/>
              </w:rPr>
            </w:pPr>
            <w:r w:rsidRPr="001A5507">
              <w:rPr>
                <w:b/>
                <w:bCs/>
                <w:color w:val="000000" w:themeColor="text1"/>
              </w:rPr>
              <w:t xml:space="preserve">Numéro de </w:t>
            </w:r>
          </w:p>
          <w:p w14:paraId="56C9C770" w14:textId="77777777" w:rsidR="00D735E3" w:rsidRPr="001A5507" w:rsidRDefault="00D735E3" w:rsidP="00700EAE">
            <w:pPr>
              <w:rPr>
                <w:b/>
                <w:bCs/>
                <w:color w:val="000000" w:themeColor="text1"/>
                <w:lang w:val="fr-FR"/>
              </w:rPr>
            </w:pPr>
            <w:r w:rsidRPr="001A5507">
              <w:rPr>
                <w:b/>
                <w:bCs/>
                <w:color w:val="000000" w:themeColor="text1"/>
                <w:lang w:val="fr-FR"/>
              </w:rPr>
              <w:t>Téléphone</w:t>
            </w:r>
          </w:p>
        </w:tc>
      </w:tr>
      <w:tr w:rsidR="00D735E3" w14:paraId="09CA512C" w14:textId="77777777" w:rsidTr="00700EAE">
        <w:tc>
          <w:tcPr>
            <w:tcW w:w="1584" w:type="dxa"/>
          </w:tcPr>
          <w:p w14:paraId="70BF0069" w14:textId="77777777" w:rsidR="00D735E3" w:rsidRDefault="00D735E3" w:rsidP="00700EAE">
            <w:pPr>
              <w:jc w:val="center"/>
              <w:rPr>
                <w:lang w:val="fr-FR"/>
              </w:rPr>
            </w:pPr>
            <w:r>
              <w:rPr>
                <w:lang w:val="fr-FR"/>
              </w:rPr>
              <w:t>Chef de projet</w:t>
            </w:r>
          </w:p>
        </w:tc>
        <w:tc>
          <w:tcPr>
            <w:tcW w:w="1603" w:type="dxa"/>
          </w:tcPr>
          <w:p w14:paraId="6A7FAC63" w14:textId="77777777" w:rsidR="00D735E3" w:rsidRDefault="00D735E3" w:rsidP="00700EAE">
            <w:pPr>
              <w:jc w:val="center"/>
              <w:rPr>
                <w:lang w:val="fr-FR"/>
              </w:rPr>
            </w:pPr>
            <w:r>
              <w:rPr>
                <w:lang w:val="fr-FR"/>
              </w:rPr>
              <w:t>Favre</w:t>
            </w:r>
          </w:p>
        </w:tc>
        <w:tc>
          <w:tcPr>
            <w:tcW w:w="1560" w:type="dxa"/>
          </w:tcPr>
          <w:p w14:paraId="3F052FB3" w14:textId="77777777" w:rsidR="00D735E3" w:rsidRDefault="00D735E3" w:rsidP="00700EAE">
            <w:pPr>
              <w:jc w:val="center"/>
              <w:rPr>
                <w:lang w:val="fr-FR"/>
              </w:rPr>
            </w:pPr>
            <w:r>
              <w:rPr>
                <w:lang w:val="fr-FR"/>
              </w:rPr>
              <w:t>Raphaël</w:t>
            </w:r>
          </w:p>
        </w:tc>
        <w:tc>
          <w:tcPr>
            <w:tcW w:w="2689" w:type="dxa"/>
          </w:tcPr>
          <w:p w14:paraId="4503C8C8" w14:textId="3C887CE9" w:rsidR="00D735E3" w:rsidRDefault="00BA5F80" w:rsidP="00700EAE">
            <w:pPr>
              <w:jc w:val="center"/>
              <w:rPr>
                <w:lang w:val="fr-FR"/>
              </w:rPr>
            </w:pPr>
            <w:hyperlink r:id="rId9" w:history="1">
              <w:r w:rsidR="00D735E3" w:rsidRPr="007C59D0">
                <w:rPr>
                  <w:rStyle w:val="Lienhypertexte"/>
                  <w:lang w:val="fr-FR"/>
                </w:rPr>
                <w:t>Raphael.favre@eduvaud.ch</w:t>
              </w:r>
            </w:hyperlink>
          </w:p>
        </w:tc>
        <w:tc>
          <w:tcPr>
            <w:tcW w:w="1626" w:type="dxa"/>
          </w:tcPr>
          <w:p w14:paraId="3D3A89EE" w14:textId="77777777" w:rsidR="00D735E3" w:rsidRDefault="00D735E3" w:rsidP="00700EAE">
            <w:pPr>
              <w:jc w:val="center"/>
              <w:rPr>
                <w:lang w:val="fr-FR"/>
              </w:rPr>
            </w:pPr>
            <w:r>
              <w:rPr>
                <w:lang w:val="fr-FR"/>
              </w:rPr>
              <w:t>076 427 93 59</w:t>
            </w:r>
          </w:p>
        </w:tc>
      </w:tr>
      <w:tr w:rsidR="00D735E3" w14:paraId="68A690FB" w14:textId="77777777" w:rsidTr="00700EAE">
        <w:tc>
          <w:tcPr>
            <w:tcW w:w="1584" w:type="dxa"/>
          </w:tcPr>
          <w:p w14:paraId="3198B311" w14:textId="77777777" w:rsidR="00D735E3" w:rsidRDefault="00D735E3" w:rsidP="00700EAE">
            <w:pPr>
              <w:jc w:val="center"/>
              <w:rPr>
                <w:lang w:val="fr-FR"/>
              </w:rPr>
            </w:pPr>
            <w:r>
              <w:rPr>
                <w:lang w:val="fr-FR"/>
              </w:rPr>
              <w:t>Expert 1</w:t>
            </w:r>
          </w:p>
        </w:tc>
        <w:tc>
          <w:tcPr>
            <w:tcW w:w="1603" w:type="dxa"/>
          </w:tcPr>
          <w:p w14:paraId="4A1A61DA" w14:textId="77777777" w:rsidR="00D735E3" w:rsidRDefault="00D735E3" w:rsidP="00700EAE">
            <w:pPr>
              <w:jc w:val="center"/>
              <w:rPr>
                <w:lang w:val="fr-FR"/>
              </w:rPr>
            </w:pPr>
            <w:r>
              <w:rPr>
                <w:lang w:val="fr-FR"/>
              </w:rPr>
              <w:t>Malherbe</w:t>
            </w:r>
          </w:p>
        </w:tc>
        <w:tc>
          <w:tcPr>
            <w:tcW w:w="1560" w:type="dxa"/>
          </w:tcPr>
          <w:p w14:paraId="7128B764" w14:textId="77777777" w:rsidR="00D735E3" w:rsidRDefault="00D735E3" w:rsidP="00700EAE">
            <w:pPr>
              <w:jc w:val="center"/>
              <w:rPr>
                <w:lang w:val="fr-FR"/>
              </w:rPr>
            </w:pPr>
            <w:r>
              <w:rPr>
                <w:lang w:val="fr-FR"/>
              </w:rPr>
              <w:t>Roger</w:t>
            </w:r>
          </w:p>
        </w:tc>
        <w:tc>
          <w:tcPr>
            <w:tcW w:w="2689" w:type="dxa"/>
          </w:tcPr>
          <w:p w14:paraId="4210774E" w14:textId="5B2CCF0F" w:rsidR="00D735E3" w:rsidRDefault="00BA5F80" w:rsidP="00700EAE">
            <w:pPr>
              <w:jc w:val="center"/>
              <w:rPr>
                <w:lang w:val="fr-FR"/>
              </w:rPr>
            </w:pPr>
            <w:hyperlink r:id="rId10" w:history="1">
              <w:r w:rsidR="00D735E3" w:rsidRPr="007C59D0">
                <w:rPr>
                  <w:rStyle w:val="Lienhypertexte"/>
                  <w:lang w:val="fr-FR"/>
                </w:rPr>
                <w:t>r.malherbe@rmsoft.ch</w:t>
              </w:r>
            </w:hyperlink>
          </w:p>
        </w:tc>
        <w:tc>
          <w:tcPr>
            <w:tcW w:w="1626" w:type="dxa"/>
          </w:tcPr>
          <w:p w14:paraId="0CBDCE78" w14:textId="77777777" w:rsidR="00D735E3" w:rsidRDefault="00D735E3" w:rsidP="00700EAE">
            <w:pPr>
              <w:jc w:val="center"/>
              <w:rPr>
                <w:lang w:val="fr-FR"/>
              </w:rPr>
            </w:pPr>
            <w:r>
              <w:rPr>
                <w:lang w:val="fr-FR"/>
              </w:rPr>
              <w:t>079 230 72 37</w:t>
            </w:r>
          </w:p>
        </w:tc>
      </w:tr>
      <w:tr w:rsidR="00D735E3" w14:paraId="1C71FF91" w14:textId="77777777" w:rsidTr="00700EAE">
        <w:tc>
          <w:tcPr>
            <w:tcW w:w="1584" w:type="dxa"/>
          </w:tcPr>
          <w:p w14:paraId="5914E0A6" w14:textId="77777777" w:rsidR="00D735E3" w:rsidRDefault="00D735E3" w:rsidP="00700EAE">
            <w:pPr>
              <w:jc w:val="center"/>
              <w:rPr>
                <w:lang w:val="fr-FR"/>
              </w:rPr>
            </w:pPr>
            <w:r>
              <w:rPr>
                <w:lang w:val="fr-FR"/>
              </w:rPr>
              <w:t>Expert 2</w:t>
            </w:r>
          </w:p>
        </w:tc>
        <w:tc>
          <w:tcPr>
            <w:tcW w:w="1603" w:type="dxa"/>
          </w:tcPr>
          <w:p w14:paraId="10FB16A0" w14:textId="77777777" w:rsidR="00D735E3" w:rsidRDefault="00D735E3" w:rsidP="00700EAE">
            <w:pPr>
              <w:jc w:val="center"/>
              <w:rPr>
                <w:lang w:val="fr-FR"/>
              </w:rPr>
            </w:pPr>
            <w:r>
              <w:rPr>
                <w:lang w:val="fr-FR"/>
              </w:rPr>
              <w:t>Berny</w:t>
            </w:r>
          </w:p>
        </w:tc>
        <w:tc>
          <w:tcPr>
            <w:tcW w:w="1560" w:type="dxa"/>
          </w:tcPr>
          <w:p w14:paraId="0B9FB532" w14:textId="77777777" w:rsidR="00D735E3" w:rsidRDefault="00D735E3" w:rsidP="00700EAE">
            <w:pPr>
              <w:jc w:val="center"/>
              <w:rPr>
                <w:lang w:val="fr-FR"/>
              </w:rPr>
            </w:pPr>
            <w:r>
              <w:rPr>
                <w:lang w:val="fr-FR"/>
              </w:rPr>
              <w:t>Daniel</w:t>
            </w:r>
          </w:p>
        </w:tc>
        <w:tc>
          <w:tcPr>
            <w:tcW w:w="2689" w:type="dxa"/>
          </w:tcPr>
          <w:p w14:paraId="08F6F411" w14:textId="6110592D" w:rsidR="00D735E3" w:rsidRDefault="00BA5F80" w:rsidP="00700EAE">
            <w:pPr>
              <w:jc w:val="center"/>
              <w:rPr>
                <w:lang w:val="fr-FR"/>
              </w:rPr>
            </w:pPr>
            <w:hyperlink r:id="rId11" w:history="1">
              <w:r w:rsidR="00D735E3" w:rsidRPr="007C59D0">
                <w:rPr>
                  <w:rStyle w:val="Lienhypertexte"/>
                  <w:lang w:val="fr-FR"/>
                </w:rPr>
                <w:t>Daniel.berney@heig-vd.ch</w:t>
              </w:r>
            </w:hyperlink>
          </w:p>
        </w:tc>
        <w:tc>
          <w:tcPr>
            <w:tcW w:w="1626" w:type="dxa"/>
          </w:tcPr>
          <w:p w14:paraId="04FDECCC" w14:textId="77777777" w:rsidR="00D735E3" w:rsidRDefault="00D735E3" w:rsidP="00700EAE">
            <w:pPr>
              <w:jc w:val="center"/>
              <w:rPr>
                <w:lang w:val="fr-FR"/>
              </w:rPr>
            </w:pPr>
            <w:r>
              <w:rPr>
                <w:lang w:val="fr-FR"/>
              </w:rPr>
              <w:t>079 209 87 93</w:t>
            </w:r>
          </w:p>
        </w:tc>
      </w:tr>
      <w:tr w:rsidR="00D735E3" w14:paraId="73FCCBB9" w14:textId="77777777" w:rsidTr="00700EAE">
        <w:tc>
          <w:tcPr>
            <w:tcW w:w="1584" w:type="dxa"/>
          </w:tcPr>
          <w:p w14:paraId="5C660CA8" w14:textId="77777777" w:rsidR="00D735E3" w:rsidRDefault="00D735E3" w:rsidP="00700EAE">
            <w:pPr>
              <w:jc w:val="center"/>
              <w:rPr>
                <w:lang w:val="fr-FR"/>
              </w:rPr>
            </w:pPr>
            <w:r>
              <w:rPr>
                <w:lang w:val="fr-FR"/>
              </w:rPr>
              <w:t>Candidat</w:t>
            </w:r>
          </w:p>
        </w:tc>
        <w:tc>
          <w:tcPr>
            <w:tcW w:w="1603" w:type="dxa"/>
          </w:tcPr>
          <w:p w14:paraId="52005E99" w14:textId="77777777" w:rsidR="00D735E3" w:rsidRDefault="00D735E3" w:rsidP="00700EAE">
            <w:pPr>
              <w:jc w:val="center"/>
              <w:rPr>
                <w:lang w:val="fr-FR"/>
              </w:rPr>
            </w:pPr>
            <w:r>
              <w:rPr>
                <w:lang w:val="fr-FR"/>
              </w:rPr>
              <w:t>Sifate</w:t>
            </w:r>
          </w:p>
        </w:tc>
        <w:tc>
          <w:tcPr>
            <w:tcW w:w="1560" w:type="dxa"/>
          </w:tcPr>
          <w:p w14:paraId="7339FE0D" w14:textId="77777777" w:rsidR="00D735E3" w:rsidRDefault="00D735E3" w:rsidP="00700EAE">
            <w:pPr>
              <w:jc w:val="center"/>
              <w:rPr>
                <w:lang w:val="fr-FR"/>
              </w:rPr>
            </w:pPr>
            <w:r>
              <w:rPr>
                <w:lang w:val="fr-FR"/>
              </w:rPr>
              <w:t>Adam</w:t>
            </w:r>
          </w:p>
        </w:tc>
        <w:tc>
          <w:tcPr>
            <w:tcW w:w="2689" w:type="dxa"/>
          </w:tcPr>
          <w:p w14:paraId="12D43D33" w14:textId="4B39EE4F" w:rsidR="00D735E3" w:rsidRDefault="00BA5F80" w:rsidP="00700EAE">
            <w:pPr>
              <w:jc w:val="center"/>
              <w:rPr>
                <w:lang w:val="fr-FR"/>
              </w:rPr>
            </w:pPr>
            <w:hyperlink r:id="rId12" w:history="1">
              <w:r w:rsidR="00D735E3" w:rsidRPr="007C59D0">
                <w:rPr>
                  <w:rStyle w:val="Lienhypertexte"/>
                  <w:lang w:val="fr-FR"/>
                </w:rPr>
                <w:t>Adam.sifate@eduvaud.ch</w:t>
              </w:r>
            </w:hyperlink>
          </w:p>
        </w:tc>
        <w:tc>
          <w:tcPr>
            <w:tcW w:w="1626" w:type="dxa"/>
          </w:tcPr>
          <w:p w14:paraId="733C8665" w14:textId="77777777" w:rsidR="00D735E3" w:rsidRDefault="00D735E3" w:rsidP="00700EAE">
            <w:pPr>
              <w:jc w:val="center"/>
              <w:rPr>
                <w:lang w:val="fr-FR"/>
              </w:rPr>
            </w:pPr>
            <w:r>
              <w:rPr>
                <w:lang w:val="fr-FR"/>
              </w:rPr>
              <w:t>079 451 89 14</w:t>
            </w:r>
          </w:p>
        </w:tc>
      </w:tr>
    </w:tbl>
    <w:p w14:paraId="3791A9CE" w14:textId="05E04E18" w:rsidR="00AD3FE8" w:rsidRDefault="00AD3FE8" w:rsidP="0054787B">
      <w:pPr>
        <w:rPr>
          <w:lang w:val="fr-FR"/>
        </w:rPr>
      </w:pPr>
    </w:p>
    <w:p w14:paraId="6488C7FE" w14:textId="77777777" w:rsidR="007341FF" w:rsidRDefault="007341FF" w:rsidP="007341FF">
      <w:pPr>
        <w:pStyle w:val="Titre2"/>
        <w:rPr>
          <w:lang w:val="fr-FR"/>
        </w:rPr>
      </w:pPr>
      <w:bookmarkStart w:id="4" w:name="_Toc166591537"/>
      <w:r>
        <w:rPr>
          <w:lang w:val="fr-FR"/>
        </w:rPr>
        <w:t>Fonctionnalité</w:t>
      </w:r>
      <w:bookmarkEnd w:id="4"/>
      <w:r>
        <w:rPr>
          <w:lang w:val="fr-FR"/>
        </w:rPr>
        <w:t xml:space="preserve"> </w:t>
      </w:r>
    </w:p>
    <w:p w14:paraId="6E6D5195" w14:textId="77777777" w:rsidR="007341FF" w:rsidRDefault="007341FF" w:rsidP="007341FF">
      <w:pPr>
        <w:rPr>
          <w:lang w:val="fr-FR"/>
        </w:rPr>
      </w:pPr>
      <w:r>
        <w:rPr>
          <w:lang w:val="fr-FR"/>
        </w:rPr>
        <w:t>Le programme</w:t>
      </w:r>
      <w:r w:rsidRPr="00DA761A">
        <w:rPr>
          <w:lang w:val="fr-FR"/>
        </w:rPr>
        <w:t xml:space="preserve"> leur simplifiera la vie en calculant automatiquement la valeur de la résistance à insérer dans un montage en série avec une LED, leur permettra de trouver la valeur d'une résistance en fonction du temps de charge d'un condensateur et de sa capacité, de trouver la valeur d'un condensateur en fonction de la taille d'une résistance et du temps de charge du condensateur dont on cherche la capacité. Il nous 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0920A38C" w14:textId="77777777" w:rsidR="00AD3FE8" w:rsidRDefault="00AD3FE8">
      <w:pPr>
        <w:rPr>
          <w:lang w:val="fr-FR"/>
        </w:rPr>
      </w:pPr>
      <w:r>
        <w:rPr>
          <w:lang w:val="fr-FR"/>
        </w:rPr>
        <w:br w:type="page"/>
      </w:r>
    </w:p>
    <w:p w14:paraId="3937C0E1" w14:textId="372B50D5" w:rsidR="005F3581" w:rsidRPr="00C01A52" w:rsidRDefault="005F3581" w:rsidP="005F3581">
      <w:pPr>
        <w:pStyle w:val="Titre2"/>
        <w:rPr>
          <w:lang w:val="fr-FR"/>
        </w:rPr>
      </w:pPr>
      <w:bookmarkStart w:id="5" w:name="_Toc166591538"/>
      <w:r>
        <w:rPr>
          <w:lang w:val="fr-FR"/>
        </w:rPr>
        <w:lastRenderedPageBreak/>
        <w:t>P</w:t>
      </w:r>
      <w:r w:rsidR="0054787B">
        <w:rPr>
          <w:lang w:val="fr-FR"/>
        </w:rPr>
        <w:t>l</w:t>
      </w:r>
      <w:r>
        <w:rPr>
          <w:lang w:val="fr-FR"/>
        </w:rPr>
        <w:t>anification</w:t>
      </w:r>
      <w:r w:rsidR="007928C3">
        <w:rPr>
          <w:lang w:val="fr-FR"/>
        </w:rPr>
        <w:t xml:space="preserve"> initial</w:t>
      </w:r>
      <w:r w:rsidR="000A01F5">
        <w:rPr>
          <w:lang w:val="fr-FR"/>
        </w:rPr>
        <w:t>e</w:t>
      </w:r>
      <w:bookmarkEnd w:id="5"/>
    </w:p>
    <w:p w14:paraId="3A5009FB" w14:textId="7B137D05" w:rsidR="005F3581" w:rsidRPr="00D735E3" w:rsidRDefault="005F3581" w:rsidP="005F3581">
      <w:pPr>
        <w:rPr>
          <w:b/>
          <w:bCs/>
          <w:sz w:val="28"/>
          <w:szCs w:val="28"/>
        </w:rPr>
      </w:pPr>
      <w:r w:rsidRPr="00BE047B">
        <w:rPr>
          <w:b/>
          <w:bCs/>
          <w:sz w:val="28"/>
          <w:szCs w:val="28"/>
        </w:rPr>
        <w:t>Code couleur :</w:t>
      </w:r>
    </w:p>
    <w:tbl>
      <w:tblPr>
        <w:tblStyle w:val="Grilledutableau"/>
        <w:tblW w:w="0" w:type="auto"/>
        <w:tblLook w:val="04A0" w:firstRow="1" w:lastRow="0" w:firstColumn="1" w:lastColumn="0" w:noHBand="0" w:noVBand="1"/>
      </w:tblPr>
      <w:tblGrid>
        <w:gridCol w:w="4685"/>
        <w:gridCol w:w="4377"/>
      </w:tblGrid>
      <w:tr w:rsidR="005F3581" w14:paraId="51F87089" w14:textId="77777777" w:rsidTr="00FF2A0F">
        <w:trPr>
          <w:trHeight w:val="213"/>
        </w:trPr>
        <w:tc>
          <w:tcPr>
            <w:tcW w:w="6997" w:type="dxa"/>
            <w:shd w:val="clear" w:color="auto" w:fill="92D050"/>
          </w:tcPr>
          <w:p w14:paraId="2B9BBA00" w14:textId="77777777" w:rsidR="005F3581" w:rsidRDefault="005F3581" w:rsidP="00FF2A0F">
            <w:r>
              <w:t>Analyse</w:t>
            </w:r>
          </w:p>
        </w:tc>
        <w:tc>
          <w:tcPr>
            <w:tcW w:w="6997" w:type="dxa"/>
          </w:tcPr>
          <w:p w14:paraId="103B6759" w14:textId="77777777" w:rsidR="005F3581" w:rsidRDefault="005F3581" w:rsidP="00FF2A0F">
            <w:r>
              <w:t>Vert</w:t>
            </w:r>
          </w:p>
        </w:tc>
      </w:tr>
      <w:tr w:rsidR="005F3581" w14:paraId="49E86016" w14:textId="77777777" w:rsidTr="00FF2A0F">
        <w:tc>
          <w:tcPr>
            <w:tcW w:w="6997" w:type="dxa"/>
            <w:shd w:val="clear" w:color="auto" w:fill="B4C6E7" w:themeFill="accent1" w:themeFillTint="66"/>
          </w:tcPr>
          <w:p w14:paraId="4302223E" w14:textId="77777777" w:rsidR="005F3581" w:rsidRDefault="005F3581" w:rsidP="00FF2A0F">
            <w:r>
              <w:t>Implémentation</w:t>
            </w:r>
          </w:p>
        </w:tc>
        <w:tc>
          <w:tcPr>
            <w:tcW w:w="6997" w:type="dxa"/>
          </w:tcPr>
          <w:p w14:paraId="43E882A2" w14:textId="77777777" w:rsidR="005F3581" w:rsidRDefault="005F3581" w:rsidP="00FF2A0F">
            <w:r>
              <w:t>Bleu claire</w:t>
            </w:r>
          </w:p>
        </w:tc>
      </w:tr>
      <w:tr w:rsidR="005F3581" w14:paraId="47EAD7BB" w14:textId="77777777" w:rsidTr="00FF2A0F">
        <w:tc>
          <w:tcPr>
            <w:tcW w:w="6997" w:type="dxa"/>
            <w:shd w:val="clear" w:color="auto" w:fill="F4B083" w:themeFill="accent2" w:themeFillTint="99"/>
          </w:tcPr>
          <w:p w14:paraId="72BB00A9" w14:textId="77777777" w:rsidR="005F3581" w:rsidRDefault="005F3581" w:rsidP="00FF2A0F">
            <w:r>
              <w:t>Test</w:t>
            </w:r>
          </w:p>
        </w:tc>
        <w:tc>
          <w:tcPr>
            <w:tcW w:w="6997" w:type="dxa"/>
          </w:tcPr>
          <w:p w14:paraId="0B1536FA" w14:textId="77777777" w:rsidR="005F3581" w:rsidRDefault="005F3581" w:rsidP="00FF2A0F">
            <w:r>
              <w:t>Saumon</w:t>
            </w:r>
          </w:p>
        </w:tc>
      </w:tr>
      <w:tr w:rsidR="005F3581" w14:paraId="784B0EDA" w14:textId="77777777" w:rsidTr="00FF2A0F">
        <w:tc>
          <w:tcPr>
            <w:tcW w:w="6997" w:type="dxa"/>
            <w:shd w:val="clear" w:color="auto" w:fill="FFFF00"/>
          </w:tcPr>
          <w:p w14:paraId="176302A5" w14:textId="77777777" w:rsidR="005F3581" w:rsidRDefault="005F3581" w:rsidP="00FF2A0F">
            <w:r>
              <w:t>Documentation</w:t>
            </w:r>
          </w:p>
        </w:tc>
        <w:tc>
          <w:tcPr>
            <w:tcW w:w="6997" w:type="dxa"/>
          </w:tcPr>
          <w:p w14:paraId="4C692206" w14:textId="77777777" w:rsidR="005F3581" w:rsidRDefault="005F3581" w:rsidP="00FF2A0F">
            <w:r>
              <w:t>Jaune</w:t>
            </w:r>
          </w:p>
        </w:tc>
      </w:tr>
    </w:tbl>
    <w:p w14:paraId="7285B6C1" w14:textId="77777777" w:rsidR="005F3581" w:rsidRDefault="005F3581" w:rsidP="005F3581">
      <w:pPr>
        <w:rPr>
          <w:lang w:val="fr-FR"/>
        </w:rPr>
        <w:sectPr w:rsidR="005F3581" w:rsidSect="00F0217C">
          <w:headerReference w:type="default" r:id="rId13"/>
          <w:footerReference w:type="default" r:id="rId14"/>
          <w:pgSz w:w="11906" w:h="16838"/>
          <w:pgMar w:top="1417" w:right="1417" w:bottom="1417" w:left="1417" w:header="708" w:footer="709" w:gutter="0"/>
          <w:pgNumType w:start="0"/>
          <w:cols w:space="708"/>
          <w:titlePg/>
          <w:docGrid w:linePitch="360"/>
        </w:sectPr>
      </w:pPr>
    </w:p>
    <w:p w14:paraId="03469831" w14:textId="77777777" w:rsidR="006F79A6" w:rsidRDefault="005F3581" w:rsidP="006F79A6">
      <w:pPr>
        <w:keepNext/>
      </w:pPr>
      <w:r w:rsidRPr="00362437">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0EC10A2B" w14:textId="5F776720" w:rsidR="005F3581" w:rsidRDefault="006F79A6" w:rsidP="006F79A6">
      <w:pPr>
        <w:pStyle w:val="Lgende"/>
        <w:rPr>
          <w:lang w:val="fr-FR"/>
        </w:rPr>
      </w:pPr>
      <w:r>
        <w:t xml:space="preserve">Figure </w:t>
      </w:r>
      <w:r w:rsidR="00BA5F80">
        <w:fldChar w:fldCharType="begin"/>
      </w:r>
      <w:r w:rsidR="00BA5F80">
        <w:instrText xml:space="preserve"> SEQ Figure \* ARABIC </w:instrText>
      </w:r>
      <w:r w:rsidR="00BA5F80">
        <w:fldChar w:fldCharType="separate"/>
      </w:r>
      <w:r w:rsidR="00B0385F">
        <w:rPr>
          <w:noProof/>
        </w:rPr>
        <w:t>1</w:t>
      </w:r>
      <w:r w:rsidR="00BA5F80">
        <w:rPr>
          <w:noProof/>
        </w:rPr>
        <w:fldChar w:fldCharType="end"/>
      </w:r>
    </w:p>
    <w:p w14:paraId="1EAFD76F" w14:textId="77777777" w:rsidR="005F3581" w:rsidRDefault="005F3581" w:rsidP="005F3581">
      <w:pPr>
        <w:rPr>
          <w:lang w:val="fr-FR"/>
        </w:rPr>
      </w:pPr>
    </w:p>
    <w:p w14:paraId="5B2794F5" w14:textId="77777777" w:rsidR="006F79A6" w:rsidRDefault="005F3581" w:rsidP="006F79A6">
      <w:pPr>
        <w:keepNext/>
      </w:pPr>
      <w:r w:rsidRPr="00A40353">
        <w:rPr>
          <w:noProof/>
        </w:rPr>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5AE87F8F" w14:textId="2984BFC7" w:rsidR="005F3581" w:rsidRDefault="006F79A6" w:rsidP="006F79A6">
      <w:pPr>
        <w:pStyle w:val="Lgende"/>
        <w:rPr>
          <w:lang w:val="fr-FR"/>
        </w:rPr>
        <w:sectPr w:rsidR="005F3581" w:rsidSect="00C01A52">
          <w:footerReference w:type="first" r:id="rId17"/>
          <w:pgSz w:w="16838" w:h="11906" w:orient="landscape"/>
          <w:pgMar w:top="1417" w:right="1417" w:bottom="1417" w:left="1417" w:header="708" w:footer="708" w:gutter="0"/>
          <w:cols w:space="708"/>
          <w:docGrid w:linePitch="360"/>
        </w:sectPr>
      </w:pPr>
      <w:r>
        <w:t xml:space="preserve">Figure </w:t>
      </w:r>
      <w:r w:rsidR="00BA5F80">
        <w:fldChar w:fldCharType="begin"/>
      </w:r>
      <w:r w:rsidR="00BA5F80">
        <w:instrText xml:space="preserve"> SEQ Figure \* ARABIC </w:instrText>
      </w:r>
      <w:r w:rsidR="00BA5F80">
        <w:fldChar w:fldCharType="separate"/>
      </w:r>
      <w:r w:rsidR="00B0385F">
        <w:rPr>
          <w:noProof/>
        </w:rPr>
        <w:t>2</w:t>
      </w:r>
      <w:r w:rsidR="00BA5F80">
        <w:rPr>
          <w:noProof/>
        </w:rPr>
        <w:fldChar w:fldCharType="end"/>
      </w:r>
    </w:p>
    <w:p w14:paraId="585ABBD6" w14:textId="77777777" w:rsidR="00FF3666" w:rsidRPr="00FF3666" w:rsidRDefault="00FF3666" w:rsidP="00FF3666">
      <w:pPr>
        <w:rPr>
          <w:lang w:val="fr-FR"/>
        </w:rPr>
      </w:pPr>
    </w:p>
    <w:p w14:paraId="6E83F97F" w14:textId="6E385846" w:rsidR="007316BA" w:rsidRDefault="002D583D" w:rsidP="00201722">
      <w:pPr>
        <w:pStyle w:val="Titre1"/>
        <w:rPr>
          <w:lang w:val="fr-FR"/>
        </w:rPr>
      </w:pPr>
      <w:bookmarkStart w:id="6" w:name="_Toc166591539"/>
      <w:r>
        <w:rPr>
          <w:lang w:val="fr-FR"/>
        </w:rPr>
        <w:t>Analyse/Conception</w:t>
      </w:r>
      <w:bookmarkEnd w:id="6"/>
    </w:p>
    <w:p w14:paraId="320966D5" w14:textId="77777777" w:rsidR="00CE6275" w:rsidRDefault="00CE6275" w:rsidP="00CE6275">
      <w:pPr>
        <w:rPr>
          <w:lang w:val="fr-FR"/>
        </w:rPr>
      </w:pPr>
    </w:p>
    <w:p w14:paraId="751B2BEA" w14:textId="080E0ED0" w:rsidR="00193A89" w:rsidRDefault="00193A89" w:rsidP="00193A89">
      <w:pPr>
        <w:pStyle w:val="Titre2"/>
        <w:rPr>
          <w:lang w:val="fr-FR"/>
        </w:rPr>
      </w:pPr>
      <w:bookmarkStart w:id="7" w:name="_Toc162531912"/>
      <w:bookmarkStart w:id="8" w:name="_Toc166591540"/>
      <w:r w:rsidRPr="004961B5">
        <w:rPr>
          <w:lang w:val="fr-FR"/>
        </w:rPr>
        <w:t>Dossier de conception</w:t>
      </w:r>
      <w:bookmarkEnd w:id="7"/>
      <w:bookmarkEnd w:id="8"/>
      <w:r w:rsidRPr="004961B5">
        <w:rPr>
          <w:lang w:val="fr-FR"/>
        </w:rPr>
        <w:t xml:space="preserve"> </w:t>
      </w:r>
    </w:p>
    <w:p w14:paraId="2E70A7F8" w14:textId="77777777" w:rsidR="00193A89" w:rsidRDefault="00193A89" w:rsidP="00193A89">
      <w:pPr>
        <w:rPr>
          <w:lang w:val="fr-FR"/>
        </w:rPr>
      </w:pPr>
    </w:p>
    <w:p w14:paraId="2272252C" w14:textId="338050D9" w:rsidR="00193A89" w:rsidRPr="00E42BF8" w:rsidRDefault="00193A89" w:rsidP="00193A89">
      <w:pPr>
        <w:pStyle w:val="Titre3"/>
      </w:pPr>
      <w:bookmarkStart w:id="9" w:name="_Toc162531913"/>
      <w:bookmarkStart w:id="10" w:name="_Toc166591541"/>
      <w:r w:rsidRPr="00110F6B">
        <w:t>Choix du matériel</w:t>
      </w:r>
      <w:bookmarkEnd w:id="9"/>
      <w:bookmarkEnd w:id="10"/>
      <w:r w:rsidRPr="00110F6B">
        <w:t xml:space="preserve"> </w:t>
      </w:r>
    </w:p>
    <w:p w14:paraId="3D29AA66" w14:textId="642636B5"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Le TPI</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devant obligatoirement être</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effectuer en </w:t>
      </w:r>
      <w:r w:rsidR="0044476C">
        <w:rPr>
          <w:rFonts w:ascii="Segoe UI" w:hAnsi="Segoe UI" w:cs="Segoe UI"/>
          <w:color w:val="0D0D0D"/>
          <w:shd w:val="clear" w:color="auto" w:fill="FFFFFF"/>
        </w:rPr>
        <w:t>classe le</w:t>
      </w:r>
      <w:r>
        <w:rPr>
          <w:rFonts w:ascii="Segoe UI" w:hAnsi="Segoe UI" w:cs="Segoe UI"/>
          <w:color w:val="0D0D0D"/>
          <w:shd w:val="clear" w:color="auto" w:fill="FFFFFF"/>
        </w:rPr>
        <w:t xml:space="preserve"> </w:t>
      </w:r>
      <w:r w:rsidR="0044476C">
        <w:rPr>
          <w:rFonts w:ascii="Segoe UI" w:hAnsi="Segoe UI" w:cs="Segoe UI"/>
          <w:color w:val="0D0D0D"/>
          <w:shd w:val="clear" w:color="auto" w:fill="FFFFFF"/>
        </w:rPr>
        <w:t>matérielle utiliser</w:t>
      </w:r>
      <w:r>
        <w:rPr>
          <w:rFonts w:ascii="Segoe UI" w:hAnsi="Segoe UI" w:cs="Segoe UI"/>
          <w:color w:val="0D0D0D"/>
          <w:shd w:val="clear" w:color="auto" w:fill="FFFFFF"/>
        </w:rPr>
        <w:t xml:space="preserve"> sera uniquement le PC mis </w:t>
      </w:r>
      <w:r w:rsidR="0044476C">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pour plus </w:t>
      </w:r>
      <w:r w:rsidR="0044476C">
        <w:rPr>
          <w:rFonts w:ascii="Segoe UI" w:hAnsi="Segoe UI" w:cs="Segoe UI"/>
          <w:color w:val="0D0D0D"/>
          <w:shd w:val="clear" w:color="auto" w:fill="FFFFFF"/>
        </w:rPr>
        <w:t>d’information</w:t>
      </w:r>
      <w:r>
        <w:rPr>
          <w:rFonts w:ascii="Segoe UI" w:hAnsi="Segoe UI" w:cs="Segoe UI"/>
          <w:color w:val="0D0D0D"/>
          <w:shd w:val="clear" w:color="auto" w:fill="FFFFFF"/>
        </w:rPr>
        <w:t xml:space="preserve"> sur le matérielle merci de prendre contact avec le support du CPNV pour leur demandez les spécifications du poste utiliser (poste SC-C214-PC14)</w:t>
      </w:r>
    </w:p>
    <w:p w14:paraId="3D89CF70" w14:textId="223E8C45" w:rsidR="00193A89" w:rsidRPr="003D0FD0" w:rsidRDefault="00193A89" w:rsidP="00193A89">
      <w:pPr>
        <w:pStyle w:val="Titre3"/>
      </w:pPr>
      <w:bookmarkStart w:id="11" w:name="_Toc162531914"/>
      <w:bookmarkStart w:id="12" w:name="_Toc166591542"/>
      <w:r w:rsidRPr="00026A68">
        <w:t>Choix du système d’exploitation</w:t>
      </w:r>
      <w:bookmarkEnd w:id="11"/>
      <w:bookmarkEnd w:id="12"/>
    </w:p>
    <w:p w14:paraId="37F3F0EB" w14:textId="53389BE9"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 xml:space="preserve">Les postes mis </w:t>
      </w:r>
      <w:r w:rsidR="008B51D2">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fonctionnement nativement avec Windows 10</w:t>
      </w:r>
      <w:r w:rsidR="008B51D2">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8B51D2">
        <w:rPr>
          <w:rFonts w:ascii="Segoe UI" w:hAnsi="Segoe UI" w:cs="Segoe UI"/>
          <w:color w:val="0D0D0D"/>
          <w:shd w:val="clear" w:color="auto" w:fill="FFFFFF"/>
        </w:rPr>
        <w:t>P</w:t>
      </w:r>
      <w:r>
        <w:rPr>
          <w:rFonts w:ascii="Segoe UI" w:hAnsi="Segoe UI" w:cs="Segoe UI"/>
          <w:color w:val="0D0D0D"/>
          <w:shd w:val="clear" w:color="auto" w:fill="FFFFFF"/>
        </w:rPr>
        <w:t xml:space="preserve">ython fonctionnement avec tous les systèmes </w:t>
      </w:r>
      <w:r w:rsidR="00682641">
        <w:rPr>
          <w:rFonts w:ascii="Segoe UI" w:hAnsi="Segoe UI" w:cs="Segoe UI"/>
          <w:color w:val="0D0D0D"/>
          <w:shd w:val="clear" w:color="auto" w:fill="FFFFFF"/>
        </w:rPr>
        <w:t>d’exploitation</w:t>
      </w:r>
      <w:r>
        <w:rPr>
          <w:rFonts w:ascii="Segoe UI" w:hAnsi="Segoe UI" w:cs="Segoe UI"/>
          <w:color w:val="0D0D0D"/>
          <w:shd w:val="clear" w:color="auto" w:fill="FFFFFF"/>
        </w:rPr>
        <w:t xml:space="preserve"> il n y a pas de raisons pour utiliser un autre système.</w:t>
      </w:r>
    </w:p>
    <w:p w14:paraId="5AB3DE49" w14:textId="41BA079C" w:rsidR="00193A89" w:rsidRPr="003D0FD0" w:rsidRDefault="00193A89" w:rsidP="00193A89">
      <w:pPr>
        <w:pStyle w:val="Titre3"/>
        <w:rPr>
          <w:shd w:val="clear" w:color="auto" w:fill="FFFFFF"/>
        </w:rPr>
      </w:pPr>
      <w:bookmarkStart w:id="13" w:name="_Toc162531915"/>
      <w:bookmarkStart w:id="14" w:name="_Toc166591543"/>
      <w:r>
        <w:rPr>
          <w:shd w:val="clear" w:color="auto" w:fill="FFFFFF"/>
        </w:rPr>
        <w:t>Choix des outils logiciel</w:t>
      </w:r>
      <w:bookmarkEnd w:id="13"/>
      <w:bookmarkEnd w:id="14"/>
      <w:r>
        <w:rPr>
          <w:shd w:val="clear" w:color="auto" w:fill="FFFFFF"/>
        </w:rPr>
        <w:t xml:space="preserve"> </w:t>
      </w:r>
    </w:p>
    <w:p w14:paraId="1FC6007E" w14:textId="26F953D2" w:rsidR="00193A89" w:rsidRDefault="00193A89" w:rsidP="00193A89">
      <w:pPr>
        <w:pStyle w:val="Titre4"/>
      </w:pPr>
      <w:r>
        <w:t>Visual Studio</w:t>
      </w:r>
    </w:p>
    <w:p w14:paraId="472BFE06" w14:textId="00735C2A" w:rsidR="00193A89" w:rsidRDefault="00193A89" w:rsidP="00193A89">
      <w:r>
        <w:t xml:space="preserve">Pour l’implémentation de mon code j’ai opté pour Visual studio avec les extensions Pylance, Python, Python Debugger me permettant </w:t>
      </w:r>
      <w:r w:rsidR="008B51D2">
        <w:t>d’avoir</w:t>
      </w:r>
      <w:r>
        <w:t xml:space="preserve"> un environnement de développement complet</w:t>
      </w:r>
    </w:p>
    <w:p w14:paraId="5837F881" w14:textId="47CDD34A" w:rsidR="00193A89" w:rsidRDefault="00193A89" w:rsidP="00193A89">
      <w:pPr>
        <w:pStyle w:val="Titre4"/>
      </w:pPr>
      <w:r>
        <w:t>Mysql Workbench 8.0 CE</w:t>
      </w:r>
    </w:p>
    <w:p w14:paraId="76454DE4" w14:textId="6EDA0AE2" w:rsidR="00193A89" w:rsidRDefault="00193A89" w:rsidP="00193A89">
      <w:r w:rsidRPr="007A6CC0">
        <w:t>MySQL Workbench permet de générer automatiquement le script de création de base de données à partir du MLD, ce qui permet d'économiser un temps précieux.</w:t>
      </w:r>
      <w:r>
        <w:t xml:space="preserve"> C’est pourquoi </w:t>
      </w:r>
      <w:r w:rsidR="00BE5E66">
        <w:t>j’ai</w:t>
      </w:r>
      <w:r>
        <w:t xml:space="preserve"> opté pour se logiciel</w:t>
      </w:r>
    </w:p>
    <w:p w14:paraId="5BCA2CA5" w14:textId="77777777" w:rsidR="00193A89" w:rsidRDefault="00193A89" w:rsidP="00193A89">
      <w:pPr>
        <w:pStyle w:val="Titre4"/>
      </w:pPr>
      <w:r>
        <w:t>Suite Office</w:t>
      </w:r>
    </w:p>
    <w:p w14:paraId="761FA9DA" w14:textId="77777777" w:rsidR="00193A89" w:rsidRDefault="00193A89" w:rsidP="00193A89"/>
    <w:p w14:paraId="77B30B01" w14:textId="3D7C02CE" w:rsidR="00193A89" w:rsidRDefault="00193A89" w:rsidP="00193A89">
      <w:r>
        <w:t xml:space="preserve">J’ai choisi d’utiliser la suite office car il s’agit </w:t>
      </w:r>
      <w:r w:rsidR="008641F4">
        <w:t>de la seule suite bureautique</w:t>
      </w:r>
      <w:r>
        <w:t xml:space="preserve"> utilisable de façons correcte sur </w:t>
      </w:r>
      <w:r w:rsidR="008641F4">
        <w:t>Windows</w:t>
      </w:r>
      <w:r>
        <w:t xml:space="preserve"> </w:t>
      </w:r>
    </w:p>
    <w:p w14:paraId="3F23C152" w14:textId="35063AA0" w:rsidR="00193A89" w:rsidRDefault="00193A89" w:rsidP="00193A89">
      <w:pPr>
        <w:pStyle w:val="Titre4"/>
      </w:pPr>
      <w:r>
        <w:t>Visio</w:t>
      </w:r>
    </w:p>
    <w:p w14:paraId="0217908E" w14:textId="77777777" w:rsidR="00E045F3" w:rsidRDefault="00193A89" w:rsidP="00193A89">
      <w:r w:rsidRPr="00731A86">
        <w:t xml:space="preserve">Visio offre la possibilité de créer </w:t>
      </w:r>
      <w:r>
        <w:t>tous</w:t>
      </w:r>
      <w:r w:rsidRPr="00731A86">
        <w:t xml:space="preserve"> types de maquettes et de diagrammes, ce qui permet d'utiliser un seul logiciel pour toutes les maquettes du projet.</w:t>
      </w:r>
    </w:p>
    <w:p w14:paraId="793A9059" w14:textId="44BF8E32" w:rsidR="00394421" w:rsidRDefault="00394421" w:rsidP="00394421">
      <w:pPr>
        <w:pStyle w:val="Titre2"/>
      </w:pPr>
      <w:bookmarkStart w:id="15" w:name="_Toc166591544"/>
      <w:r>
        <w:lastRenderedPageBreak/>
        <w:t>Planification</w:t>
      </w:r>
      <w:bookmarkEnd w:id="15"/>
    </w:p>
    <w:p w14:paraId="382C02A8" w14:textId="77777777" w:rsidR="00394421" w:rsidRDefault="00394421" w:rsidP="00193A89"/>
    <w:p w14:paraId="77883740" w14:textId="56C0A94E" w:rsidR="00394421" w:rsidRDefault="00394421" w:rsidP="00193A89">
      <w:pPr>
        <w:sectPr w:rsidR="00394421" w:rsidSect="00C01A52">
          <w:pgSz w:w="11906" w:h="16838"/>
          <w:pgMar w:top="1417" w:right="1417" w:bottom="1417" w:left="1417" w:header="708" w:footer="708" w:gutter="0"/>
          <w:cols w:space="708"/>
          <w:docGrid w:linePitch="360"/>
        </w:sectPr>
      </w:pPr>
    </w:p>
    <w:p w14:paraId="05783A51" w14:textId="3FF4DE6C" w:rsidR="00E045F3" w:rsidRDefault="00E045F3" w:rsidP="00E045F3">
      <w:pPr>
        <w:pStyle w:val="Titre2"/>
        <w:rPr>
          <w:lang w:val="fr-FR"/>
        </w:rPr>
      </w:pPr>
      <w:bookmarkStart w:id="16" w:name="_Toc166591545"/>
      <w:r>
        <w:rPr>
          <w:lang w:val="fr-FR"/>
        </w:rPr>
        <w:lastRenderedPageBreak/>
        <w:t>Concept</w:t>
      </w:r>
      <w:bookmarkEnd w:id="16"/>
    </w:p>
    <w:p w14:paraId="4B833B2D" w14:textId="54126778" w:rsidR="00E045F3" w:rsidRPr="00E045F3" w:rsidRDefault="00E045F3" w:rsidP="00E045F3">
      <w:pPr>
        <w:pStyle w:val="Titre3"/>
        <w:rPr>
          <w:lang w:val="fr-FR"/>
        </w:rPr>
      </w:pPr>
      <w:bookmarkStart w:id="17" w:name="_Toc166591546"/>
      <w:r>
        <w:rPr>
          <w:lang w:val="fr-FR"/>
        </w:rPr>
        <w:t>Use Case</w:t>
      </w:r>
      <w:bookmarkEnd w:id="17"/>
    </w:p>
    <w:p w14:paraId="16EFEC61" w14:textId="634A6BFC" w:rsidR="003166B2" w:rsidRDefault="00E045F3" w:rsidP="003166B2">
      <w:pPr>
        <w:keepNext/>
      </w:pPr>
      <w:r>
        <w:rPr>
          <w:noProof/>
        </w:rPr>
        <mc:AlternateContent>
          <mc:Choice Requires="wps">
            <w:drawing>
              <wp:anchor distT="0" distB="0" distL="114300" distR="114300" simplePos="0" relativeHeight="251664384" behindDoc="1" locked="0" layoutInCell="1" allowOverlap="1" wp14:anchorId="391D86A7" wp14:editId="3065F213">
                <wp:simplePos x="0" y="0"/>
                <wp:positionH relativeFrom="column">
                  <wp:posOffset>-4445</wp:posOffset>
                </wp:positionH>
                <wp:positionV relativeFrom="paragraph">
                  <wp:posOffset>4034790</wp:posOffset>
                </wp:positionV>
                <wp:extent cx="787019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7870190" cy="635"/>
                        </a:xfrm>
                        <a:prstGeom prst="rect">
                          <a:avLst/>
                        </a:prstGeom>
                        <a:solidFill>
                          <a:prstClr val="white"/>
                        </a:solidFill>
                        <a:ln>
                          <a:noFill/>
                        </a:ln>
                      </wps:spPr>
                      <wps:txbx>
                        <w:txbxContent>
                          <w:p w14:paraId="44C99F19" w14:textId="293A2659" w:rsidR="00E045F3" w:rsidRPr="004D4403" w:rsidRDefault="00E045F3" w:rsidP="00E045F3">
                            <w:pPr>
                              <w:pStyle w:val="Lgende"/>
                              <w:rPr>
                                <w:noProof/>
                                <w:szCs w:val="20"/>
                              </w:rPr>
                            </w:pPr>
                            <w:r>
                              <w:t xml:space="preserve">Figure </w:t>
                            </w:r>
                            <w:fldSimple w:instr=" SEQ Figure \* ARABIC ">
                              <w:r w:rsidR="00B0385F">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86A7" id="Zone de texte 48" o:spid="_x0000_s1057" type="#_x0000_t202" style="position:absolute;margin-left:-.35pt;margin-top:317.7pt;width:619.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DNGgIAAD8EAAAOAAAAZHJzL2Uyb0RvYy54bWysU8Fu2zAMvQ/YPwi6L05arO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d7fT2ScKSYrdXH+M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" stroked="f">
                <v:textbox style="mso-fit-shape-to-text:t" inset="0,0,0,0">
                  <w:txbxContent>
                    <w:p w14:paraId="44C99F19" w14:textId="293A2659" w:rsidR="00E045F3" w:rsidRPr="004D4403" w:rsidRDefault="00E045F3" w:rsidP="00E045F3">
                      <w:pPr>
                        <w:pStyle w:val="Lgende"/>
                        <w:rPr>
                          <w:noProof/>
                          <w:szCs w:val="20"/>
                        </w:rPr>
                      </w:pPr>
                      <w:r>
                        <w:t xml:space="preserve">Figure </w:t>
                      </w:r>
                      <w:fldSimple w:instr=" SEQ Figure \* ARABIC ">
                        <w:r w:rsidR="00B0385F">
                          <w:rPr>
                            <w:noProof/>
                          </w:rPr>
                          <w:t>3</w:t>
                        </w:r>
                      </w:fldSimple>
                    </w:p>
                  </w:txbxContent>
                </v:textbox>
                <w10:wrap type="tight"/>
              </v:shape>
            </w:pict>
          </mc:Fallback>
        </mc:AlternateContent>
      </w:r>
      <w:r w:rsidR="003166B2">
        <w:rPr>
          <w:noProof/>
        </w:rPr>
        <w:drawing>
          <wp:anchor distT="0" distB="0" distL="114300" distR="114300" simplePos="0" relativeHeight="251662336" behindDoc="1" locked="0" layoutInCell="1" allowOverlap="1" wp14:anchorId="3577A2D4" wp14:editId="2CCE8726">
            <wp:simplePos x="0" y="0"/>
            <wp:positionH relativeFrom="column">
              <wp:posOffset>-4445</wp:posOffset>
            </wp:positionH>
            <wp:positionV relativeFrom="paragraph">
              <wp:posOffset>-3810</wp:posOffset>
            </wp:positionV>
            <wp:extent cx="7870190" cy="3981450"/>
            <wp:effectExtent l="0" t="0" r="0" b="0"/>
            <wp:wrapTight wrapText="bothSides">
              <wp:wrapPolygon edited="0">
                <wp:start x="0" y="0"/>
                <wp:lineTo x="0" y="21497"/>
                <wp:lineTo x="21541" y="21497"/>
                <wp:lineTo x="21541" y="0"/>
                <wp:lineTo x="0" y="0"/>
              </wp:wrapPolygon>
            </wp:wrapTight>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rotWithShape="1">
                    <a:blip r:embed="rId18">
                      <a:extLst>
                        <a:ext uri="{28A0092B-C50C-407E-A947-70E740481C1C}">
                          <a14:useLocalDpi xmlns:a14="http://schemas.microsoft.com/office/drawing/2010/main" val="0"/>
                        </a:ext>
                      </a:extLst>
                    </a:blip>
                    <a:srcRect b="25220"/>
                    <a:stretch/>
                  </pic:blipFill>
                  <pic:spPr bwMode="auto">
                    <a:xfrm>
                      <a:off x="0" y="0"/>
                      <a:ext cx="787019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B9F54" w14:textId="530E3FB5" w:rsidR="003166B2" w:rsidRDefault="003166B2" w:rsidP="003166B2">
      <w:pPr>
        <w:rPr>
          <w:noProof/>
        </w:rPr>
        <w:sectPr w:rsidR="003166B2" w:rsidSect="003166B2">
          <w:footerReference w:type="first" r:id="rId19"/>
          <w:pgSz w:w="16838" w:h="11906" w:orient="landscape"/>
          <w:pgMar w:top="1417" w:right="1417" w:bottom="1417" w:left="1417" w:header="708" w:footer="708" w:gutter="0"/>
          <w:cols w:space="708"/>
          <w:docGrid w:linePitch="360"/>
        </w:sectPr>
      </w:pPr>
      <w:r>
        <w:t xml:space="preserve">Figure </w:t>
      </w:r>
      <w:fldSimple w:instr=" SEQ Figure \* ARABIC ">
        <w:r w:rsidR="00B0385F">
          <w:rPr>
            <w:noProof/>
          </w:rPr>
          <w:t>4</w:t>
        </w:r>
      </w:fldSimple>
    </w:p>
    <w:p w14:paraId="3B3CB626" w14:textId="0D4BF160" w:rsidR="003166B2" w:rsidRPr="003166B2" w:rsidRDefault="003166B2" w:rsidP="003166B2">
      <w:pPr>
        <w:rPr>
          <w:lang w:val="fr-FR"/>
        </w:rPr>
      </w:pPr>
    </w:p>
    <w:p w14:paraId="22399771" w14:textId="4A37CADB" w:rsidR="00B13C43" w:rsidRDefault="00A449D5" w:rsidP="00A449D5">
      <w:pPr>
        <w:pStyle w:val="Titre3"/>
        <w:rPr>
          <w:lang w:val="fr-FR"/>
        </w:rPr>
      </w:pPr>
      <w:bookmarkStart w:id="18" w:name="_Toc166591547"/>
      <w:r>
        <w:rPr>
          <w:lang w:val="fr-FR"/>
        </w:rPr>
        <w:t>Scénario</w:t>
      </w:r>
      <w:bookmarkEnd w:id="18"/>
    </w:p>
    <w:p w14:paraId="58B169C7" w14:textId="2FA1B025" w:rsidR="00B13C43" w:rsidRDefault="000B4F7E" w:rsidP="00B13C43">
      <w:pPr>
        <w:rPr>
          <w:lang w:val="fr-FR"/>
        </w:rPr>
      </w:pPr>
      <w:r w:rsidRPr="00D4259C">
        <w:rPr>
          <w:noProof/>
        </w:rPr>
        <w:drawing>
          <wp:anchor distT="0" distB="0" distL="114300" distR="114300" simplePos="0" relativeHeight="251666432" behindDoc="1" locked="0" layoutInCell="1" allowOverlap="1" wp14:anchorId="45A511CD" wp14:editId="3F92002A">
            <wp:simplePos x="0" y="0"/>
            <wp:positionH relativeFrom="column">
              <wp:posOffset>-1298</wp:posOffset>
            </wp:positionH>
            <wp:positionV relativeFrom="paragraph">
              <wp:posOffset>323850</wp:posOffset>
            </wp:positionV>
            <wp:extent cx="6822220" cy="4669806"/>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6537"/>
                    <a:stretch/>
                  </pic:blipFill>
                  <pic:spPr bwMode="auto">
                    <a:xfrm>
                      <a:off x="0" y="0"/>
                      <a:ext cx="6841829" cy="4683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8A591" w14:textId="2CB44B76" w:rsidR="006F79A6" w:rsidRDefault="000B4F7E" w:rsidP="006F79A6">
      <w:pPr>
        <w:keepNext/>
        <w:tabs>
          <w:tab w:val="left" w:pos="1815"/>
        </w:tabs>
      </w:pPr>
      <w:r>
        <w:br w:type="textWrapping" w:clear="all"/>
      </w:r>
    </w:p>
    <w:p w14:paraId="68C93345" w14:textId="4BF2E4B4" w:rsidR="00B13C43" w:rsidRDefault="000B4F7E" w:rsidP="000B4F7E">
      <w:pPr>
        <w:pStyle w:val="Lgende"/>
        <w:jc w:val="center"/>
        <w:rPr>
          <w:lang w:val="fr-FR"/>
        </w:rPr>
      </w:pPr>
      <w:r>
        <w:rPr>
          <w:noProof/>
        </w:rPr>
        <mc:AlternateContent>
          <mc:Choice Requires="wps">
            <w:drawing>
              <wp:anchor distT="0" distB="0" distL="114300" distR="114300" simplePos="0" relativeHeight="251668480" behindDoc="1" locked="0" layoutInCell="1" allowOverlap="1" wp14:anchorId="0564BF9E" wp14:editId="76F1285C">
                <wp:simplePos x="0" y="0"/>
                <wp:positionH relativeFrom="column">
                  <wp:posOffset>4299833</wp:posOffset>
                </wp:positionH>
                <wp:positionV relativeFrom="paragraph">
                  <wp:posOffset>4045889</wp:posOffset>
                </wp:positionV>
                <wp:extent cx="6066790" cy="238539"/>
                <wp:effectExtent l="0" t="0" r="0" b="9525"/>
                <wp:wrapNone/>
                <wp:docPr id="59" name="Zone de texte 59"/>
                <wp:cNvGraphicFramePr/>
                <a:graphic xmlns:a="http://schemas.openxmlformats.org/drawingml/2006/main">
                  <a:graphicData uri="http://schemas.microsoft.com/office/word/2010/wordprocessingShape">
                    <wps:wsp>
                      <wps:cNvSpPr txBox="1"/>
                      <wps:spPr>
                        <a:xfrm>
                          <a:off x="0" y="0"/>
                          <a:ext cx="6066790" cy="238539"/>
                        </a:xfrm>
                        <a:prstGeom prst="rect">
                          <a:avLst/>
                        </a:prstGeom>
                        <a:solidFill>
                          <a:prstClr val="white"/>
                        </a:solidFill>
                        <a:ln>
                          <a:noFill/>
                        </a:ln>
                      </wps:spPr>
                      <wps:txbx>
                        <w:txbxContent>
                          <w:p w14:paraId="1C9141E0" w14:textId="1F01C70D" w:rsidR="000B4F7E" w:rsidRPr="002A4608" w:rsidRDefault="000B4F7E" w:rsidP="000B4F7E">
                            <w:pPr>
                              <w:pStyle w:val="Lgende"/>
                              <w:rPr>
                                <w:szCs w:val="20"/>
                              </w:rPr>
                            </w:pPr>
                            <w:r>
                              <w:t xml:space="preserve">Figure </w:t>
                            </w:r>
                            <w:fldSimple w:instr=" SEQ Figure \* ARABIC ">
                              <w:r w:rsidR="00B0385F">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4BF9E" id="Zone de texte 59" o:spid="_x0000_s1058" type="#_x0000_t202" style="position:absolute;left:0;text-align:left;margin-left:338.55pt;margin-top:318.55pt;width:477.7pt;height:18.8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" stroked="f">
                <v:textbox inset="0,0,0,0">
                  <w:txbxContent>
                    <w:p w14:paraId="1C9141E0" w14:textId="1F01C70D" w:rsidR="000B4F7E" w:rsidRPr="002A4608" w:rsidRDefault="000B4F7E" w:rsidP="000B4F7E">
                      <w:pPr>
                        <w:pStyle w:val="Lgende"/>
                        <w:rPr>
                          <w:szCs w:val="20"/>
                        </w:rPr>
                      </w:pPr>
                      <w:r>
                        <w:t xml:space="preserve">Figure </w:t>
                      </w:r>
                      <w:fldSimple w:instr=" SEQ Figure \* ARABIC ">
                        <w:r w:rsidR="00B0385F">
                          <w:rPr>
                            <w:noProof/>
                          </w:rPr>
                          <w:t>5</w:t>
                        </w:r>
                      </w:fldSimple>
                    </w:p>
                  </w:txbxContent>
                </v:textbox>
              </v:shape>
            </w:pict>
          </mc:Fallback>
        </mc:AlternateContent>
      </w:r>
    </w:p>
    <w:p w14:paraId="3456D048" w14:textId="77777777" w:rsidR="000B4F7E" w:rsidRPr="000B4F7E" w:rsidRDefault="000B4F7E" w:rsidP="000B4F7E">
      <w:pPr>
        <w:rPr>
          <w:lang w:val="fr-FR"/>
        </w:rPr>
      </w:pPr>
    </w:p>
    <w:p w14:paraId="5597A517" w14:textId="77777777" w:rsidR="000B4F7E" w:rsidRPr="000B4F7E" w:rsidRDefault="000B4F7E" w:rsidP="000B4F7E">
      <w:pPr>
        <w:rPr>
          <w:lang w:val="fr-FR"/>
        </w:rPr>
      </w:pPr>
    </w:p>
    <w:p w14:paraId="220C4311" w14:textId="77777777" w:rsidR="000B4F7E" w:rsidRPr="000B4F7E" w:rsidRDefault="000B4F7E" w:rsidP="000B4F7E">
      <w:pPr>
        <w:rPr>
          <w:lang w:val="fr-FR"/>
        </w:rPr>
      </w:pPr>
    </w:p>
    <w:p w14:paraId="7A1E4AF5" w14:textId="77777777" w:rsidR="000B4F7E" w:rsidRPr="000B4F7E" w:rsidRDefault="000B4F7E" w:rsidP="000B4F7E">
      <w:pPr>
        <w:rPr>
          <w:lang w:val="fr-FR"/>
        </w:rPr>
      </w:pPr>
    </w:p>
    <w:p w14:paraId="4F0C36C8" w14:textId="77777777" w:rsidR="000B4F7E" w:rsidRPr="000B4F7E" w:rsidRDefault="000B4F7E" w:rsidP="000B4F7E">
      <w:pPr>
        <w:rPr>
          <w:lang w:val="fr-FR"/>
        </w:rPr>
      </w:pPr>
    </w:p>
    <w:p w14:paraId="31CD5B24" w14:textId="77777777" w:rsidR="000B4F7E" w:rsidRPr="000B4F7E" w:rsidRDefault="000B4F7E" w:rsidP="000B4F7E">
      <w:pPr>
        <w:rPr>
          <w:lang w:val="fr-FR"/>
        </w:rPr>
      </w:pPr>
    </w:p>
    <w:p w14:paraId="3DE3AAE9" w14:textId="77777777" w:rsidR="000B4F7E" w:rsidRPr="000B4F7E" w:rsidRDefault="000B4F7E" w:rsidP="000B4F7E">
      <w:pPr>
        <w:rPr>
          <w:lang w:val="fr-FR"/>
        </w:rPr>
      </w:pPr>
    </w:p>
    <w:p w14:paraId="1472591E" w14:textId="77777777" w:rsidR="000B4F7E" w:rsidRPr="000B4F7E" w:rsidRDefault="000B4F7E" w:rsidP="000B4F7E">
      <w:pPr>
        <w:rPr>
          <w:lang w:val="fr-FR"/>
        </w:rPr>
      </w:pPr>
    </w:p>
    <w:p w14:paraId="61F21520" w14:textId="77777777" w:rsidR="000B4F7E" w:rsidRPr="000B4F7E" w:rsidRDefault="000B4F7E" w:rsidP="000B4F7E">
      <w:pPr>
        <w:rPr>
          <w:lang w:val="fr-FR"/>
        </w:rPr>
      </w:pPr>
    </w:p>
    <w:p w14:paraId="5EEEB9FC" w14:textId="77777777" w:rsidR="000B4F7E" w:rsidRPr="000B4F7E" w:rsidRDefault="000B4F7E" w:rsidP="000B4F7E">
      <w:pPr>
        <w:rPr>
          <w:lang w:val="fr-FR"/>
        </w:rPr>
      </w:pPr>
    </w:p>
    <w:p w14:paraId="50777EA0" w14:textId="1341A189" w:rsidR="000B4F7E" w:rsidRPr="000B4F7E" w:rsidRDefault="000B4F7E" w:rsidP="000B4F7E">
      <w:pPr>
        <w:tabs>
          <w:tab w:val="left" w:pos="11770"/>
        </w:tabs>
        <w:rPr>
          <w:lang w:val="fr-FR"/>
        </w:rPr>
      </w:pPr>
      <w:r>
        <w:rPr>
          <w:lang w:val="fr-FR"/>
        </w:rPr>
        <w:tab/>
      </w:r>
    </w:p>
    <w:p w14:paraId="0DF039E5" w14:textId="12B4A23A" w:rsidR="006F79A6" w:rsidRDefault="00D4259C" w:rsidP="006F79A6">
      <w:pPr>
        <w:keepNext/>
        <w:tabs>
          <w:tab w:val="left" w:pos="1815"/>
        </w:tabs>
      </w:pPr>
      <w:r w:rsidRPr="00D4259C">
        <w:rPr>
          <w:noProof/>
        </w:rPr>
        <w:lastRenderedPageBreak/>
        <w:drawing>
          <wp:inline distT="0" distB="0" distL="0" distR="0" wp14:anchorId="36C04D88" wp14:editId="304E01F5">
            <wp:extent cx="8198859" cy="535918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08577" cy="5365532"/>
                    </a:xfrm>
                    <a:prstGeom prst="rect">
                      <a:avLst/>
                    </a:prstGeom>
                  </pic:spPr>
                </pic:pic>
              </a:graphicData>
            </a:graphic>
          </wp:inline>
        </w:drawing>
      </w:r>
    </w:p>
    <w:p w14:paraId="53E9B34C" w14:textId="706BD443" w:rsidR="006F79A6" w:rsidRDefault="006F79A6" w:rsidP="000B4F7E">
      <w:pPr>
        <w:pStyle w:val="Lgende"/>
        <w:jc w:val="center"/>
      </w:pPr>
      <w:r>
        <w:t xml:space="preserve">Figure </w:t>
      </w:r>
      <w:r w:rsidR="00BA5F80">
        <w:fldChar w:fldCharType="begin"/>
      </w:r>
      <w:r w:rsidR="00BA5F80">
        <w:instrText xml:space="preserve"> SEQ Figure \* ARABIC </w:instrText>
      </w:r>
      <w:r w:rsidR="00BA5F80">
        <w:fldChar w:fldCharType="separate"/>
      </w:r>
      <w:r w:rsidR="00B0385F">
        <w:rPr>
          <w:noProof/>
        </w:rPr>
        <w:t>6</w:t>
      </w:r>
      <w:r w:rsidR="00BA5F80">
        <w:rPr>
          <w:noProof/>
        </w:rPr>
        <w:fldChar w:fldCharType="end"/>
      </w:r>
    </w:p>
    <w:p w14:paraId="6413E478" w14:textId="41E15DEF" w:rsidR="00E0028C" w:rsidRDefault="007835C0" w:rsidP="00E0028C">
      <w:pPr>
        <w:keepNext/>
        <w:tabs>
          <w:tab w:val="left" w:pos="1815"/>
        </w:tabs>
      </w:pPr>
      <w:r w:rsidRPr="007835C0">
        <w:rPr>
          <w:noProof/>
        </w:rPr>
        <w:lastRenderedPageBreak/>
        <w:drawing>
          <wp:inline distT="0" distB="0" distL="0" distR="0" wp14:anchorId="7DDD7B27" wp14:editId="707B97E4">
            <wp:extent cx="8611263" cy="5409402"/>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9405" cy="5414516"/>
                    </a:xfrm>
                    <a:prstGeom prst="rect">
                      <a:avLst/>
                    </a:prstGeom>
                  </pic:spPr>
                </pic:pic>
              </a:graphicData>
            </a:graphic>
          </wp:inline>
        </w:drawing>
      </w:r>
    </w:p>
    <w:p w14:paraId="6A30B8DE" w14:textId="63E82A18" w:rsidR="00E0028C" w:rsidRDefault="00E0028C" w:rsidP="000B4F7E">
      <w:pPr>
        <w:pStyle w:val="Lgende"/>
        <w:jc w:val="center"/>
        <w:rPr>
          <w:noProof/>
        </w:rPr>
      </w:pPr>
      <w:r>
        <w:t xml:space="preserve">Figure </w:t>
      </w:r>
      <w:r w:rsidR="00BA5F80">
        <w:fldChar w:fldCharType="begin"/>
      </w:r>
      <w:r w:rsidR="00BA5F80">
        <w:instrText xml:space="preserve"> SEQ Figure \* ARABIC </w:instrText>
      </w:r>
      <w:r w:rsidR="00BA5F80">
        <w:fldChar w:fldCharType="separate"/>
      </w:r>
      <w:r w:rsidR="00B0385F">
        <w:rPr>
          <w:noProof/>
        </w:rPr>
        <w:t>7</w:t>
      </w:r>
      <w:r w:rsidR="00BA5F80">
        <w:rPr>
          <w:noProof/>
        </w:rPr>
        <w:fldChar w:fldCharType="end"/>
      </w:r>
    </w:p>
    <w:p w14:paraId="6AF5FF0A" w14:textId="77777777" w:rsidR="007835C0" w:rsidRDefault="007835C0" w:rsidP="007835C0">
      <w:pPr>
        <w:keepNext/>
      </w:pPr>
      <w:r w:rsidRPr="007835C0">
        <w:rPr>
          <w:noProof/>
        </w:rPr>
        <w:lastRenderedPageBreak/>
        <w:drawing>
          <wp:inline distT="0" distB="0" distL="0" distR="0" wp14:anchorId="3163C98B" wp14:editId="21A7B6CA">
            <wp:extent cx="8892540" cy="3150870"/>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92540" cy="3150870"/>
                    </a:xfrm>
                    <a:prstGeom prst="rect">
                      <a:avLst/>
                    </a:prstGeom>
                  </pic:spPr>
                </pic:pic>
              </a:graphicData>
            </a:graphic>
          </wp:inline>
        </w:drawing>
      </w:r>
    </w:p>
    <w:p w14:paraId="31F50B3A" w14:textId="674D0F7B" w:rsidR="007835C0" w:rsidRPr="007835C0" w:rsidRDefault="007835C0" w:rsidP="000B4F7E">
      <w:pPr>
        <w:pStyle w:val="Lgende"/>
        <w:jc w:val="center"/>
      </w:pPr>
      <w:r>
        <w:t xml:space="preserve">Figure </w:t>
      </w:r>
      <w:fldSimple w:instr=" SEQ Figure \* ARABIC ">
        <w:r w:rsidR="00B0385F">
          <w:rPr>
            <w:noProof/>
          </w:rPr>
          <w:t>8</w:t>
        </w:r>
      </w:fldSimple>
    </w:p>
    <w:p w14:paraId="6D12B9B3" w14:textId="228021B4" w:rsidR="00E0028C" w:rsidRDefault="000E3359" w:rsidP="00E0028C">
      <w:pPr>
        <w:keepNext/>
        <w:tabs>
          <w:tab w:val="left" w:pos="1815"/>
        </w:tabs>
      </w:pPr>
      <w:r w:rsidRPr="000E3359">
        <w:rPr>
          <w:noProof/>
        </w:rPr>
        <w:lastRenderedPageBreak/>
        <w:drawing>
          <wp:inline distT="0" distB="0" distL="0" distR="0" wp14:anchorId="2899B448" wp14:editId="791A7992">
            <wp:extent cx="8643068" cy="5323844"/>
            <wp:effectExtent l="0" t="0" r="571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45887" cy="5325580"/>
                    </a:xfrm>
                    <a:prstGeom prst="rect">
                      <a:avLst/>
                    </a:prstGeom>
                  </pic:spPr>
                </pic:pic>
              </a:graphicData>
            </a:graphic>
          </wp:inline>
        </w:drawing>
      </w:r>
    </w:p>
    <w:p w14:paraId="026AF188" w14:textId="24F45E24" w:rsidR="00E0028C" w:rsidRDefault="00E0028C" w:rsidP="000B4F7E">
      <w:pPr>
        <w:pStyle w:val="Lgende"/>
        <w:jc w:val="center"/>
      </w:pPr>
      <w:r>
        <w:t xml:space="preserve">Figure </w:t>
      </w:r>
      <w:r w:rsidR="00BA5F80">
        <w:fldChar w:fldCharType="begin"/>
      </w:r>
      <w:r w:rsidR="00BA5F80">
        <w:instrText xml:space="preserve"> SEQ Figure \* ARABIC </w:instrText>
      </w:r>
      <w:r w:rsidR="00BA5F80">
        <w:fldChar w:fldCharType="separate"/>
      </w:r>
      <w:r w:rsidR="00B0385F">
        <w:rPr>
          <w:noProof/>
        </w:rPr>
        <w:t>9</w:t>
      </w:r>
      <w:r w:rsidR="00BA5F80">
        <w:rPr>
          <w:noProof/>
        </w:rPr>
        <w:fldChar w:fldCharType="end"/>
      </w:r>
    </w:p>
    <w:p w14:paraId="3BF2EAF4" w14:textId="77777777" w:rsidR="00E0028C" w:rsidRDefault="006765A5" w:rsidP="00E0028C">
      <w:pPr>
        <w:keepNext/>
        <w:tabs>
          <w:tab w:val="left" w:pos="1815"/>
        </w:tabs>
      </w:pPr>
      <w:r w:rsidRPr="006765A5">
        <w:rPr>
          <w:noProof/>
        </w:rPr>
        <w:lastRenderedPageBreak/>
        <w:t xml:space="preserve"> </w:t>
      </w:r>
      <w:r>
        <w:rPr>
          <w:noProof/>
        </w:rPr>
        <w:drawing>
          <wp:inline distT="0" distB="0" distL="0" distR="0" wp14:anchorId="267713DF" wp14:editId="53002B6A">
            <wp:extent cx="9229725" cy="5155306"/>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7316" cy="5165132"/>
                    </a:xfrm>
                    <a:prstGeom prst="rect">
                      <a:avLst/>
                    </a:prstGeom>
                  </pic:spPr>
                </pic:pic>
              </a:graphicData>
            </a:graphic>
          </wp:inline>
        </w:drawing>
      </w:r>
    </w:p>
    <w:p w14:paraId="53DB6928" w14:textId="0DB2A205" w:rsidR="006765A5" w:rsidRDefault="00E0028C" w:rsidP="000B4F7E">
      <w:pPr>
        <w:pStyle w:val="Lgende"/>
        <w:jc w:val="center"/>
        <w:rPr>
          <w:noProof/>
        </w:rPr>
      </w:pPr>
      <w:r>
        <w:t xml:space="preserve">Figure </w:t>
      </w:r>
      <w:r w:rsidR="00BA5F80">
        <w:fldChar w:fldCharType="begin"/>
      </w:r>
      <w:r w:rsidR="00BA5F80">
        <w:instrText xml:space="preserve"> SEQ Figure \* ARABIC </w:instrText>
      </w:r>
      <w:r w:rsidR="00BA5F80">
        <w:fldChar w:fldCharType="separate"/>
      </w:r>
      <w:r w:rsidR="00B0385F">
        <w:rPr>
          <w:noProof/>
        </w:rPr>
        <w:t>10</w:t>
      </w:r>
      <w:r w:rsidR="00BA5F80">
        <w:rPr>
          <w:noProof/>
        </w:rPr>
        <w:fldChar w:fldCharType="end"/>
      </w:r>
    </w:p>
    <w:p w14:paraId="6A95CB90" w14:textId="77777777" w:rsidR="00E0028C" w:rsidRDefault="005D39B7" w:rsidP="00E0028C">
      <w:pPr>
        <w:keepNext/>
        <w:tabs>
          <w:tab w:val="left" w:pos="1815"/>
        </w:tabs>
      </w:pPr>
      <w:r>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4796155"/>
                    </a:xfrm>
                    <a:prstGeom prst="rect">
                      <a:avLst/>
                    </a:prstGeom>
                  </pic:spPr>
                </pic:pic>
              </a:graphicData>
            </a:graphic>
          </wp:inline>
        </w:drawing>
      </w:r>
    </w:p>
    <w:p w14:paraId="78983419" w14:textId="6A9C79C0" w:rsidR="009445A3" w:rsidRDefault="00E0028C" w:rsidP="000B4F7E">
      <w:pPr>
        <w:pStyle w:val="Lgende"/>
        <w:jc w:val="center"/>
        <w:rPr>
          <w:lang w:val="fr-FR"/>
        </w:rPr>
      </w:pPr>
      <w:r>
        <w:t xml:space="preserve">Figure </w:t>
      </w:r>
      <w:r w:rsidR="00BA5F80">
        <w:fldChar w:fldCharType="begin"/>
      </w:r>
      <w:r w:rsidR="00BA5F80">
        <w:instrText xml:space="preserve"> SEQ Figure \* ARABIC </w:instrText>
      </w:r>
      <w:r w:rsidR="00BA5F80">
        <w:fldChar w:fldCharType="separate"/>
      </w:r>
      <w:r w:rsidR="00B0385F">
        <w:rPr>
          <w:noProof/>
        </w:rPr>
        <w:t>11</w:t>
      </w:r>
      <w:r w:rsidR="00BA5F80">
        <w:rPr>
          <w:noProof/>
        </w:rPr>
        <w:fldChar w:fldCharType="end"/>
      </w:r>
    </w:p>
    <w:p w14:paraId="43F67584" w14:textId="77777777" w:rsidR="009445A3" w:rsidRDefault="009445A3" w:rsidP="00B13C43">
      <w:pPr>
        <w:tabs>
          <w:tab w:val="left" w:pos="1815"/>
        </w:tabs>
        <w:rPr>
          <w:lang w:val="fr-FR"/>
        </w:rPr>
      </w:pPr>
    </w:p>
    <w:p w14:paraId="6702EE9F" w14:textId="77777777" w:rsidR="009445A3" w:rsidRDefault="009445A3" w:rsidP="00B13C43">
      <w:pPr>
        <w:tabs>
          <w:tab w:val="left" w:pos="1815"/>
        </w:tabs>
        <w:rPr>
          <w:lang w:val="fr-FR"/>
        </w:rPr>
      </w:pPr>
    </w:p>
    <w:p w14:paraId="7898EA48" w14:textId="77777777" w:rsidR="00E0028C" w:rsidRDefault="009445A3" w:rsidP="00E0028C">
      <w:pPr>
        <w:keepNext/>
        <w:tabs>
          <w:tab w:val="left" w:pos="1815"/>
        </w:tabs>
      </w:pPr>
      <w:r>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966970"/>
                    </a:xfrm>
                    <a:prstGeom prst="rect">
                      <a:avLst/>
                    </a:prstGeom>
                  </pic:spPr>
                </pic:pic>
              </a:graphicData>
            </a:graphic>
          </wp:inline>
        </w:drawing>
      </w:r>
    </w:p>
    <w:p w14:paraId="0BEAD354" w14:textId="0334EFB2" w:rsidR="00F61C89" w:rsidRDefault="00E0028C" w:rsidP="000B4F7E">
      <w:pPr>
        <w:pStyle w:val="Lgende"/>
        <w:jc w:val="center"/>
        <w:rPr>
          <w:lang w:val="fr-FR"/>
        </w:rPr>
      </w:pPr>
      <w:r>
        <w:t xml:space="preserve">Figure </w:t>
      </w:r>
      <w:r w:rsidR="00BA5F80">
        <w:fldChar w:fldCharType="begin"/>
      </w:r>
      <w:r w:rsidR="00BA5F80">
        <w:instrText xml:space="preserve"> SEQ Figure \* ARABIC </w:instrText>
      </w:r>
      <w:r w:rsidR="00BA5F80">
        <w:fldChar w:fldCharType="separate"/>
      </w:r>
      <w:r w:rsidR="00B0385F">
        <w:rPr>
          <w:noProof/>
        </w:rPr>
        <w:t>12</w:t>
      </w:r>
      <w:r w:rsidR="00BA5F80">
        <w:rPr>
          <w:noProof/>
        </w:rPr>
        <w:fldChar w:fldCharType="end"/>
      </w:r>
    </w:p>
    <w:p w14:paraId="5C4D7BB3" w14:textId="77777777" w:rsidR="00F61C89" w:rsidRDefault="00F61C89" w:rsidP="00B13C43">
      <w:pPr>
        <w:tabs>
          <w:tab w:val="left" w:pos="1815"/>
        </w:tabs>
        <w:rPr>
          <w:lang w:val="fr-FR"/>
        </w:rPr>
      </w:pPr>
    </w:p>
    <w:p w14:paraId="50B54370" w14:textId="292D47C0" w:rsidR="00F61C89" w:rsidRDefault="00F61C89" w:rsidP="00B13C43">
      <w:pPr>
        <w:tabs>
          <w:tab w:val="left" w:pos="1815"/>
        </w:tabs>
        <w:rPr>
          <w:lang w:val="fr-FR"/>
        </w:rPr>
      </w:pPr>
    </w:p>
    <w:p w14:paraId="0718D69F" w14:textId="49264D38" w:rsidR="00E0028C" w:rsidRDefault="000B4F7E" w:rsidP="00E0028C">
      <w:pPr>
        <w:keepNext/>
        <w:tabs>
          <w:tab w:val="left" w:pos="1815"/>
        </w:tabs>
      </w:pPr>
      <w:r>
        <w:rPr>
          <w:noProof/>
        </w:rPr>
        <w:drawing>
          <wp:anchor distT="0" distB="0" distL="114300" distR="114300" simplePos="0" relativeHeight="251665408" behindDoc="0" locked="0" layoutInCell="1" allowOverlap="1" wp14:anchorId="74A70234" wp14:editId="590BE4BF">
            <wp:simplePos x="0" y="0"/>
            <wp:positionH relativeFrom="column">
              <wp:posOffset>4631137</wp:posOffset>
            </wp:positionH>
            <wp:positionV relativeFrom="paragraph">
              <wp:posOffset>2814320</wp:posOffset>
            </wp:positionV>
            <wp:extent cx="3750365" cy="751452"/>
            <wp:effectExtent l="0" t="0" r="254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50365" cy="751452"/>
                    </a:xfrm>
                    <a:prstGeom prst="rect">
                      <a:avLst/>
                    </a:prstGeom>
                  </pic:spPr>
                </pic:pic>
              </a:graphicData>
            </a:graphic>
            <wp14:sizeRelH relativeFrom="margin">
              <wp14:pctWidth>0</wp14:pctWidth>
            </wp14:sizeRelH>
            <wp14:sizeRelV relativeFrom="margin">
              <wp14:pctHeight>0</wp14:pctHeight>
            </wp14:sizeRelV>
          </wp:anchor>
        </w:drawing>
      </w:r>
      <w:r w:rsidR="00F61C89">
        <w:rPr>
          <w:noProof/>
        </w:rPr>
        <w:drawing>
          <wp:inline distT="0" distB="0" distL="0" distR="0" wp14:anchorId="37065BEF" wp14:editId="3B2C93B3">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4318635"/>
                    </a:xfrm>
                    <a:prstGeom prst="rect">
                      <a:avLst/>
                    </a:prstGeom>
                  </pic:spPr>
                </pic:pic>
              </a:graphicData>
            </a:graphic>
          </wp:inline>
        </w:drawing>
      </w:r>
    </w:p>
    <w:p w14:paraId="5486C0CC" w14:textId="09EDC5DF" w:rsidR="003166B2" w:rsidRPr="003166B2" w:rsidRDefault="00E0028C" w:rsidP="000B4F7E">
      <w:pPr>
        <w:pStyle w:val="Lgende"/>
        <w:jc w:val="center"/>
        <w:sectPr w:rsidR="003166B2" w:rsidRPr="003166B2" w:rsidSect="00B13C43">
          <w:pgSz w:w="16838" w:h="11906" w:orient="landscape"/>
          <w:pgMar w:top="1417" w:right="1417" w:bottom="1417" w:left="1417" w:header="708" w:footer="708" w:gutter="0"/>
          <w:cols w:space="708"/>
          <w:docGrid w:linePitch="360"/>
        </w:sectPr>
      </w:pPr>
      <w:r>
        <w:t xml:space="preserve">Figure </w:t>
      </w:r>
      <w:r w:rsidR="00BA5F80">
        <w:fldChar w:fldCharType="begin"/>
      </w:r>
      <w:r w:rsidR="00BA5F80">
        <w:instrText xml:space="preserve"> SEQ Figure \* ARABIC </w:instrText>
      </w:r>
      <w:r w:rsidR="00BA5F80">
        <w:fldChar w:fldCharType="separate"/>
      </w:r>
      <w:r w:rsidR="00B0385F">
        <w:rPr>
          <w:noProof/>
        </w:rPr>
        <w:t>13</w:t>
      </w:r>
      <w:r w:rsidR="00BA5F80">
        <w:rPr>
          <w:noProof/>
        </w:rPr>
        <w:fldChar w:fldCharType="end"/>
      </w:r>
    </w:p>
    <w:p w14:paraId="3764A980" w14:textId="75FB8EE9" w:rsidR="003D5F07" w:rsidRDefault="003C7512" w:rsidP="003D5F07">
      <w:pPr>
        <w:pStyle w:val="Titre3"/>
        <w:rPr>
          <w:lang w:val="fr-FR"/>
        </w:rPr>
      </w:pPr>
      <w:bookmarkStart w:id="19" w:name="_Toc166591548"/>
      <w:r>
        <w:rPr>
          <w:lang w:val="fr-FR"/>
        </w:rPr>
        <w:lastRenderedPageBreak/>
        <w:t>Maquette</w:t>
      </w:r>
      <w:bookmarkEnd w:id="19"/>
    </w:p>
    <w:p w14:paraId="62F43092" w14:textId="36D08309" w:rsidR="00E553FA" w:rsidRDefault="00E553FA" w:rsidP="00E553FA">
      <w:pPr>
        <w:rPr>
          <w:lang w:val="fr-FR"/>
        </w:rPr>
      </w:pPr>
      <w:r>
        <w:rPr>
          <w:lang w:val="fr-FR"/>
        </w:rPr>
        <w:t xml:space="preserve">Vous trouverez dans cette section une maquette </w:t>
      </w:r>
      <w:r w:rsidR="007C0734">
        <w:rPr>
          <w:lang w:val="fr-FR"/>
        </w:rPr>
        <w:t>pour chaque menu du programme.</w:t>
      </w:r>
    </w:p>
    <w:p w14:paraId="783FB979" w14:textId="41BE94F5" w:rsidR="001A5507" w:rsidRDefault="001A5507" w:rsidP="001A5507">
      <w:pPr>
        <w:pStyle w:val="Titre4"/>
        <w:rPr>
          <w:lang w:val="fr-FR"/>
        </w:rPr>
      </w:pPr>
      <w:r>
        <w:rPr>
          <w:lang w:val="fr-FR"/>
        </w:rPr>
        <w:t>Legendes</w:t>
      </w:r>
    </w:p>
    <w:p w14:paraId="0DF51522" w14:textId="6A506274" w:rsidR="001A5507" w:rsidRDefault="001A5507" w:rsidP="00E553FA">
      <w:pPr>
        <w:rPr>
          <w:lang w:val="fr-FR"/>
        </w:rPr>
      </w:pPr>
    </w:p>
    <w:tbl>
      <w:tblPr>
        <w:tblStyle w:val="Grilledutableau"/>
        <w:tblW w:w="0" w:type="auto"/>
        <w:tblLook w:val="04A0" w:firstRow="1" w:lastRow="0" w:firstColumn="1" w:lastColumn="0" w:noHBand="0" w:noVBand="1"/>
      </w:tblPr>
      <w:tblGrid>
        <w:gridCol w:w="4531"/>
        <w:gridCol w:w="4531"/>
      </w:tblGrid>
      <w:tr w:rsidR="001A5507" w14:paraId="47A91C1A" w14:textId="77777777" w:rsidTr="001A5507">
        <w:tc>
          <w:tcPr>
            <w:tcW w:w="4531" w:type="dxa"/>
            <w:shd w:val="clear" w:color="auto" w:fill="8EAADB" w:themeFill="accent1" w:themeFillTint="99"/>
          </w:tcPr>
          <w:p w14:paraId="00ACB9AD" w14:textId="409B7B26" w:rsidR="001A5507" w:rsidRPr="001A5507" w:rsidRDefault="001A5507" w:rsidP="00E553FA">
            <w:pPr>
              <w:rPr>
                <w:b/>
                <w:bCs/>
                <w:noProof/>
              </w:rPr>
            </w:pPr>
            <w:r w:rsidRPr="001A5507">
              <w:rPr>
                <w:b/>
                <w:bCs/>
                <w:noProof/>
              </w:rPr>
              <w:t>Icones</w:t>
            </w:r>
          </w:p>
        </w:tc>
        <w:tc>
          <w:tcPr>
            <w:tcW w:w="4531" w:type="dxa"/>
            <w:shd w:val="clear" w:color="auto" w:fill="8EAADB" w:themeFill="accent1" w:themeFillTint="99"/>
          </w:tcPr>
          <w:p w14:paraId="7D5BD937" w14:textId="63EB8552" w:rsidR="001A5507" w:rsidRPr="001A5507" w:rsidRDefault="001A5507" w:rsidP="00E553FA">
            <w:pPr>
              <w:rPr>
                <w:b/>
                <w:bCs/>
                <w:lang w:val="fr-FR"/>
              </w:rPr>
            </w:pPr>
            <w:r w:rsidRPr="001A5507">
              <w:rPr>
                <w:b/>
                <w:bCs/>
                <w:lang w:val="fr-FR"/>
              </w:rPr>
              <w:t xml:space="preserve">Correspondance </w:t>
            </w:r>
          </w:p>
        </w:tc>
      </w:tr>
      <w:tr w:rsidR="001A5507" w14:paraId="63B48257" w14:textId="77777777" w:rsidTr="001A5507">
        <w:tc>
          <w:tcPr>
            <w:tcW w:w="4531" w:type="dxa"/>
          </w:tcPr>
          <w:p w14:paraId="0455B369" w14:textId="6B94912B" w:rsidR="001A5507" w:rsidRDefault="001A5507" w:rsidP="00E553FA">
            <w:pPr>
              <w:rPr>
                <w:lang w:val="fr-FR"/>
              </w:rPr>
            </w:pPr>
            <w:r>
              <w:rPr>
                <w:noProof/>
              </w:rPr>
              <w:drawing>
                <wp:inline distT="0" distB="0" distL="0" distR="0" wp14:anchorId="3D920CD7" wp14:editId="27037570">
                  <wp:extent cx="685800" cy="3524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 cy="352425"/>
                          </a:xfrm>
                          <a:prstGeom prst="rect">
                            <a:avLst/>
                          </a:prstGeom>
                        </pic:spPr>
                      </pic:pic>
                    </a:graphicData>
                  </a:graphic>
                </wp:inline>
              </w:drawing>
            </w:r>
          </w:p>
        </w:tc>
        <w:tc>
          <w:tcPr>
            <w:tcW w:w="4531" w:type="dxa"/>
          </w:tcPr>
          <w:p w14:paraId="66D064B6" w14:textId="6A6D4BC1" w:rsidR="001A5507" w:rsidRDefault="001A5507" w:rsidP="00E553FA">
            <w:pPr>
              <w:rPr>
                <w:lang w:val="fr-FR"/>
              </w:rPr>
            </w:pPr>
            <w:r>
              <w:rPr>
                <w:lang w:val="fr-FR"/>
              </w:rPr>
              <w:t>Bouton</w:t>
            </w:r>
          </w:p>
        </w:tc>
      </w:tr>
      <w:tr w:rsidR="001A5507" w14:paraId="4B760E51" w14:textId="77777777" w:rsidTr="001A5507">
        <w:tc>
          <w:tcPr>
            <w:tcW w:w="4531" w:type="dxa"/>
          </w:tcPr>
          <w:p w14:paraId="1EF936D9" w14:textId="451AFD46" w:rsidR="001A5507" w:rsidRDefault="001A5507" w:rsidP="00E553FA">
            <w:pPr>
              <w:rPr>
                <w:lang w:val="fr-FR"/>
              </w:rPr>
            </w:pPr>
            <w:r>
              <w:rPr>
                <w:noProof/>
              </w:rPr>
              <w:drawing>
                <wp:inline distT="0" distB="0" distL="0" distR="0" wp14:anchorId="37732DEA" wp14:editId="58B5286C">
                  <wp:extent cx="933450" cy="323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450" cy="323850"/>
                          </a:xfrm>
                          <a:prstGeom prst="rect">
                            <a:avLst/>
                          </a:prstGeom>
                        </pic:spPr>
                      </pic:pic>
                    </a:graphicData>
                  </a:graphic>
                </wp:inline>
              </w:drawing>
            </w:r>
          </w:p>
        </w:tc>
        <w:tc>
          <w:tcPr>
            <w:tcW w:w="4531" w:type="dxa"/>
          </w:tcPr>
          <w:p w14:paraId="59B9E43E" w14:textId="7158780B" w:rsidR="001A5507" w:rsidRDefault="001A5507" w:rsidP="00E553FA">
            <w:pPr>
              <w:rPr>
                <w:lang w:val="fr-FR"/>
              </w:rPr>
            </w:pPr>
            <w:r>
              <w:rPr>
                <w:lang w:val="fr-FR"/>
              </w:rPr>
              <w:t xml:space="preserve">Texte </w:t>
            </w:r>
            <w:r w:rsidR="00881781">
              <w:rPr>
                <w:lang w:val="fr-FR"/>
              </w:rPr>
              <w:t>à</w:t>
            </w:r>
            <w:r>
              <w:rPr>
                <w:lang w:val="fr-FR"/>
              </w:rPr>
              <w:t xml:space="preserve"> saisir par l’utilisateur</w:t>
            </w:r>
          </w:p>
        </w:tc>
      </w:tr>
      <w:tr w:rsidR="001A5507" w14:paraId="508288D4" w14:textId="77777777" w:rsidTr="001A5507">
        <w:tc>
          <w:tcPr>
            <w:tcW w:w="4531" w:type="dxa"/>
          </w:tcPr>
          <w:p w14:paraId="0B101391" w14:textId="7D7415DE" w:rsidR="001A5507" w:rsidRDefault="001A5507" w:rsidP="00E553FA">
            <w:pPr>
              <w:rPr>
                <w:lang w:val="fr-FR"/>
              </w:rPr>
            </w:pPr>
            <w:r>
              <w:rPr>
                <w:noProof/>
              </w:rPr>
              <w:drawing>
                <wp:inline distT="0" distB="0" distL="0" distR="0" wp14:anchorId="6977DA29" wp14:editId="35F9421E">
                  <wp:extent cx="323850" cy="1809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50" cy="180975"/>
                          </a:xfrm>
                          <a:prstGeom prst="rect">
                            <a:avLst/>
                          </a:prstGeom>
                        </pic:spPr>
                      </pic:pic>
                    </a:graphicData>
                  </a:graphic>
                </wp:inline>
              </w:drawing>
            </w:r>
          </w:p>
        </w:tc>
        <w:tc>
          <w:tcPr>
            <w:tcW w:w="4531" w:type="dxa"/>
          </w:tcPr>
          <w:p w14:paraId="02CB68DD" w14:textId="2BAC53E0" w:rsidR="001A5507" w:rsidRDefault="001A5507" w:rsidP="00E553FA">
            <w:pPr>
              <w:rPr>
                <w:lang w:val="fr-FR"/>
              </w:rPr>
            </w:pPr>
            <w:r>
              <w:rPr>
                <w:lang w:val="fr-FR"/>
              </w:rPr>
              <w:t>Résultat fournis par l’application</w:t>
            </w:r>
          </w:p>
        </w:tc>
      </w:tr>
    </w:tbl>
    <w:p w14:paraId="1C1F3B43" w14:textId="63268158" w:rsidR="001A5507" w:rsidRDefault="001A5507" w:rsidP="003D5F07">
      <w:pPr>
        <w:rPr>
          <w:lang w:val="fr-FR"/>
        </w:rPr>
      </w:pPr>
    </w:p>
    <w:p w14:paraId="25EDA4A0" w14:textId="77777777" w:rsidR="003D08F0" w:rsidRDefault="003D08F0" w:rsidP="003D08F0">
      <w:pPr>
        <w:pStyle w:val="Titre4"/>
        <w:rPr>
          <w:lang w:val="fr-FR"/>
        </w:rPr>
      </w:pPr>
      <w:r>
        <w:rPr>
          <w:lang w:val="fr-FR"/>
        </w:rPr>
        <w:t>Choix des outils</w:t>
      </w:r>
    </w:p>
    <w:p w14:paraId="5EA47E78" w14:textId="4A7D4C29" w:rsidR="00B56948" w:rsidRDefault="00E06581" w:rsidP="00B56948">
      <w:pPr>
        <w:keepNext/>
      </w:pPr>
      <w:r>
        <w:rPr>
          <w:lang w:val="fr-FR"/>
        </w:rPr>
        <w:object w:dxaOrig="12630" w:dyaOrig="8925" w14:anchorId="2D5ED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2pt;height:306.15pt" o:ole="">
            <v:imagedata r:id="rId33" o:title="" cropbottom="10023f" cropright="29138f"/>
          </v:shape>
          <o:OLEObject Type="Embed" ProgID="AcroExch.Document.DC" ShapeID="_x0000_i1025" DrawAspect="Content" ObjectID="_1777205748" r:id="rId34"/>
        </w:object>
      </w:r>
    </w:p>
    <w:p w14:paraId="6794AF5D" w14:textId="35C3F6A5" w:rsidR="00B56948" w:rsidRDefault="00B56948" w:rsidP="00B56948">
      <w:pPr>
        <w:pStyle w:val="Lgende"/>
      </w:pPr>
      <w:r>
        <w:t xml:space="preserve">Figure </w:t>
      </w:r>
      <w:fldSimple w:instr=" SEQ Figure \* ARABIC ">
        <w:r w:rsidR="00B0385F">
          <w:rPr>
            <w:noProof/>
          </w:rPr>
          <w:t>14</w:t>
        </w:r>
      </w:fldSimple>
    </w:p>
    <w:p w14:paraId="76025F8A" w14:textId="292540B7" w:rsidR="001A5507" w:rsidRPr="003D08F0" w:rsidRDefault="001A5507" w:rsidP="003D08F0">
      <w:pPr>
        <w:keepNext/>
      </w:pPr>
      <w:r>
        <w:rPr>
          <w:noProof/>
        </w:rPr>
        <w:br w:type="page"/>
      </w:r>
    </w:p>
    <w:p w14:paraId="6D1F80B2" w14:textId="72757D4A" w:rsidR="00316B5F" w:rsidRPr="00316B5F" w:rsidRDefault="007C0734" w:rsidP="00E553FA">
      <w:pPr>
        <w:pStyle w:val="Titre4"/>
        <w:rPr>
          <w:lang w:val="fr-FR"/>
        </w:rPr>
      </w:pPr>
      <w:r>
        <w:rPr>
          <w:lang w:val="fr-FR"/>
        </w:rPr>
        <w:lastRenderedPageBreak/>
        <w:t>Outils</w:t>
      </w:r>
      <w:r w:rsidR="00316B5F">
        <w:rPr>
          <w:lang w:val="fr-FR"/>
        </w:rPr>
        <w:t xml:space="preserve"> 1</w:t>
      </w:r>
    </w:p>
    <w:p w14:paraId="21C08810" w14:textId="2438EC58" w:rsidR="00316B5F" w:rsidRDefault="00E06581" w:rsidP="00316B5F">
      <w:pPr>
        <w:keepNext/>
      </w:pPr>
      <w:r>
        <w:object w:dxaOrig="12630" w:dyaOrig="8925" w14:anchorId="1C13C758">
          <v:shape id="_x0000_i1026" type="#_x0000_t75" style="width:287.35pt;height:292.3pt" o:ole="">
            <v:imagedata r:id="rId35" o:title="" croptop="3222f" cropright="22290f"/>
          </v:shape>
          <o:OLEObject Type="Embed" ProgID="AcroExch.Document.DC" ShapeID="_x0000_i1026" DrawAspect="Content" ObjectID="_1777205749" r:id="rId36"/>
        </w:object>
      </w:r>
    </w:p>
    <w:p w14:paraId="3352381F" w14:textId="7CAD0E67" w:rsidR="00350E6F" w:rsidRDefault="00316B5F" w:rsidP="00E06581">
      <w:pPr>
        <w:pStyle w:val="Lgende"/>
        <w:rPr>
          <w:noProof/>
        </w:rPr>
      </w:pPr>
      <w:r>
        <w:t xml:space="preserve">Figure </w:t>
      </w:r>
      <w:fldSimple w:instr=" SEQ Figure \* ARABIC ">
        <w:r w:rsidR="00B0385F">
          <w:rPr>
            <w:noProof/>
          </w:rPr>
          <w:t>15</w:t>
        </w:r>
      </w:fldSimple>
    </w:p>
    <w:p w14:paraId="4C465FFE" w14:textId="77777777" w:rsidR="00350E6F" w:rsidRDefault="00350E6F">
      <w:pPr>
        <w:rPr>
          <w:b/>
          <w:bCs/>
          <w:noProof/>
          <w:color w:val="2F5496" w:themeColor="accent1" w:themeShade="BF"/>
          <w:sz w:val="16"/>
          <w:szCs w:val="16"/>
        </w:rPr>
      </w:pPr>
      <w:r>
        <w:rPr>
          <w:noProof/>
        </w:rPr>
        <w:br w:type="page"/>
      </w:r>
    </w:p>
    <w:p w14:paraId="0593D8D6" w14:textId="77777777" w:rsidR="00801F97" w:rsidRDefault="00801F97" w:rsidP="00E06581">
      <w:pPr>
        <w:pStyle w:val="Lgende"/>
        <w:rPr>
          <w:b w:val="0"/>
          <w:bCs w:val="0"/>
          <w:noProof/>
        </w:rPr>
      </w:pPr>
    </w:p>
    <w:p w14:paraId="01D003A3" w14:textId="62DFB377" w:rsidR="003C7512" w:rsidRDefault="007C0734" w:rsidP="00E553FA">
      <w:pPr>
        <w:pStyle w:val="Titre4"/>
        <w:rPr>
          <w:lang w:val="fr-FR"/>
        </w:rPr>
      </w:pPr>
      <w:r>
        <w:rPr>
          <w:lang w:val="fr-FR"/>
        </w:rPr>
        <w:t>O</w:t>
      </w:r>
      <w:r w:rsidR="00E553FA">
        <w:rPr>
          <w:lang w:val="fr-FR"/>
        </w:rPr>
        <w:t>utils</w:t>
      </w:r>
      <w:r w:rsidR="00316B5F">
        <w:rPr>
          <w:lang w:val="fr-FR"/>
        </w:rPr>
        <w:t xml:space="preserve"> 2</w:t>
      </w:r>
    </w:p>
    <w:p w14:paraId="2F37FF3D" w14:textId="003E1DA0" w:rsidR="00E06581" w:rsidRDefault="008B7E29" w:rsidP="00E06581">
      <w:pPr>
        <w:keepNext/>
      </w:pPr>
      <w:r>
        <w:object w:dxaOrig="12630" w:dyaOrig="8925" w14:anchorId="58DDC28E">
          <v:shape id="_x0000_i1027" type="#_x0000_t75" style="width:288.6pt;height:297.2pt" o:ole="">
            <v:imagedata r:id="rId37" o:title="" croptop="3227f" cropright="22656f"/>
          </v:shape>
          <o:OLEObject Type="Embed" ProgID="AcroExch.Document.DC" ShapeID="_x0000_i1027" DrawAspect="Content" ObjectID="_1777205750" r:id="rId38"/>
        </w:object>
      </w:r>
    </w:p>
    <w:p w14:paraId="077790C4" w14:textId="7D788084" w:rsidR="009D076B" w:rsidRDefault="00E06581" w:rsidP="00350E6F">
      <w:pPr>
        <w:pStyle w:val="Lgende"/>
        <w:keepNext/>
      </w:pPr>
      <w:r>
        <w:t xml:space="preserve">Figure </w:t>
      </w:r>
      <w:fldSimple w:instr=" SEQ Figure \* ARABIC ">
        <w:r w:rsidR="00B0385F">
          <w:rPr>
            <w:noProof/>
          </w:rPr>
          <w:t>16</w:t>
        </w:r>
      </w:fldSimple>
    </w:p>
    <w:p w14:paraId="00CF6214" w14:textId="553A9C73" w:rsidR="00350E6F" w:rsidRDefault="008B7E29" w:rsidP="00350E6F">
      <w:pPr>
        <w:pStyle w:val="Lgende"/>
        <w:keepNext/>
      </w:pPr>
      <w:r>
        <w:rPr>
          <w:lang w:val="fr-FR"/>
        </w:rPr>
        <w:object w:dxaOrig="12630" w:dyaOrig="8925" w14:anchorId="59C354E5">
          <v:shape id="_x0000_i1028" type="#_x0000_t75" style="width:291.75pt;height:298.55pt" o:ole="">
            <v:imagedata r:id="rId39" o:title="" croptop="3104f" cropright="22634f"/>
          </v:shape>
          <o:OLEObject Type="Embed" ProgID="AcroExch.Document.DC" ShapeID="_x0000_i1028" DrawAspect="Content" ObjectID="_1777205751" r:id="rId40"/>
        </w:object>
      </w:r>
    </w:p>
    <w:p w14:paraId="5398F9C4" w14:textId="33132758" w:rsidR="00B13A56" w:rsidRPr="00C7160A" w:rsidRDefault="00350E6F" w:rsidP="00B13A56">
      <w:pPr>
        <w:pStyle w:val="Lgende"/>
      </w:pPr>
      <w:r>
        <w:t xml:space="preserve">Figure </w:t>
      </w:r>
      <w:fldSimple w:instr=" SEQ Figure \* ARABIC ">
        <w:r w:rsidR="00B0385F">
          <w:rPr>
            <w:noProof/>
          </w:rPr>
          <w:t>17</w:t>
        </w:r>
      </w:fldSimple>
    </w:p>
    <w:p w14:paraId="11A0202A" w14:textId="608958AC" w:rsidR="003C7512" w:rsidRDefault="007C0734" w:rsidP="00E553FA">
      <w:pPr>
        <w:pStyle w:val="Titre4"/>
        <w:rPr>
          <w:lang w:val="fr-FR"/>
        </w:rPr>
      </w:pPr>
      <w:r>
        <w:rPr>
          <w:lang w:val="fr-FR"/>
        </w:rPr>
        <w:lastRenderedPageBreak/>
        <w:t>O</w:t>
      </w:r>
      <w:r w:rsidR="00E553FA">
        <w:rPr>
          <w:lang w:val="fr-FR"/>
        </w:rPr>
        <w:t>utils</w:t>
      </w:r>
      <w:r w:rsidR="004E5F13">
        <w:rPr>
          <w:lang w:val="fr-FR"/>
        </w:rPr>
        <w:t xml:space="preserve"> 3</w:t>
      </w:r>
    </w:p>
    <w:p w14:paraId="351ECE47" w14:textId="6477401F" w:rsidR="009A426D" w:rsidRDefault="00C7160A" w:rsidP="009A426D">
      <w:pPr>
        <w:keepNext/>
      </w:pPr>
      <w:r>
        <w:object w:dxaOrig="12630" w:dyaOrig="8925" w14:anchorId="7CFA369C">
          <v:shape id="_x0000_i1029" type="#_x0000_t75" style="width:280.4pt;height:290.95pt" o:ole="">
            <v:imagedata r:id="rId41" o:title="" croptop="2966f" cropright="22919f"/>
          </v:shape>
          <o:OLEObject Type="Embed" ProgID="AcroExch.Document.DC" ShapeID="_x0000_i1029" DrawAspect="Content" ObjectID="_1777205752" r:id="rId42"/>
        </w:object>
      </w:r>
    </w:p>
    <w:p w14:paraId="05E4485A" w14:textId="71808B1B" w:rsidR="004E5F13" w:rsidRDefault="009A426D" w:rsidP="00877DCA">
      <w:pPr>
        <w:pStyle w:val="Lgende"/>
        <w:rPr>
          <w:noProof/>
        </w:rPr>
      </w:pPr>
      <w:r>
        <w:t xml:space="preserve">Figure </w:t>
      </w:r>
      <w:fldSimple w:instr=" SEQ Figure \* ARABIC ">
        <w:r w:rsidR="00B0385F">
          <w:rPr>
            <w:noProof/>
          </w:rPr>
          <w:t>18</w:t>
        </w:r>
      </w:fldSimple>
    </w:p>
    <w:p w14:paraId="32328B6A" w14:textId="761CAA63" w:rsidR="00877DCA" w:rsidRDefault="00877DCA" w:rsidP="00877DCA">
      <w:pPr>
        <w:pStyle w:val="Titre4"/>
        <w:keepNext/>
      </w:pPr>
      <w:r w:rsidRPr="00877DCA">
        <w:rPr>
          <w:lang w:val="fr-FR"/>
        </w:rPr>
        <w:t>Liste fournisseur</w:t>
      </w:r>
    </w:p>
    <w:p w14:paraId="370FDD4C" w14:textId="77777777" w:rsidR="008B7E29" w:rsidRDefault="008B7E29" w:rsidP="008B7E29">
      <w:pPr>
        <w:pStyle w:val="Lgende"/>
        <w:keepNext/>
      </w:pPr>
      <w:r>
        <w:rPr>
          <w:lang w:val="fr-FR"/>
        </w:rPr>
        <w:object w:dxaOrig="12630" w:dyaOrig="8925" w14:anchorId="44C19180">
          <v:shape id="_x0000_i1030" type="#_x0000_t75" style="width:286.7pt;height:294.95pt" o:ole="">
            <v:imagedata r:id="rId43" o:title="" croptop="2920f" cropright="22537f"/>
          </v:shape>
          <o:OLEObject Type="Embed" ProgID="AcroExch.Document.DC" ShapeID="_x0000_i1030" DrawAspect="Content" ObjectID="_1777205753" r:id="rId44"/>
        </w:object>
      </w:r>
    </w:p>
    <w:p w14:paraId="76A979EF" w14:textId="48B14056" w:rsidR="008B7E29" w:rsidRDefault="008B7E29" w:rsidP="008B7E29">
      <w:pPr>
        <w:pStyle w:val="Lgende"/>
      </w:pPr>
      <w:r>
        <w:t xml:space="preserve">Figure </w:t>
      </w:r>
      <w:fldSimple w:instr=" SEQ Figure \* ARABIC ">
        <w:r w:rsidR="00B0385F">
          <w:rPr>
            <w:noProof/>
          </w:rPr>
          <w:t>19</w:t>
        </w:r>
      </w:fldSimple>
    </w:p>
    <w:p w14:paraId="2504A2B6" w14:textId="7CAF6118" w:rsidR="006719D7" w:rsidRPr="00877DCA" w:rsidRDefault="006719D7" w:rsidP="00877DCA">
      <w:pPr>
        <w:pStyle w:val="Lgende"/>
        <w:keepNext/>
      </w:pPr>
    </w:p>
    <w:p w14:paraId="6CA33E7E" w14:textId="3179D484" w:rsidR="009A426D" w:rsidRDefault="009A426D" w:rsidP="00E553FA">
      <w:pPr>
        <w:pStyle w:val="Titre4"/>
        <w:rPr>
          <w:lang w:val="fr-FR"/>
        </w:rPr>
      </w:pPr>
      <w:r>
        <w:rPr>
          <w:lang w:val="fr-FR"/>
        </w:rPr>
        <w:t>Manage fournisseur</w:t>
      </w:r>
    </w:p>
    <w:p w14:paraId="5AEFB509" w14:textId="1FF89443" w:rsidR="00E266BD" w:rsidRDefault="008B7E29" w:rsidP="00E266BD">
      <w:pPr>
        <w:keepNext/>
      </w:pPr>
      <w:r>
        <w:rPr>
          <w:lang w:val="fr-FR"/>
        </w:rPr>
        <w:object w:dxaOrig="12630" w:dyaOrig="8925" w14:anchorId="749CF838">
          <v:shape id="_x0000_i1031" type="#_x0000_t75" style="width:286.05pt;height:297.65pt" o:ole="">
            <v:imagedata r:id="rId45" o:title="" croptop="2690f" cropright="22767f"/>
          </v:shape>
          <o:OLEObject Type="Embed" ProgID="AcroExch.Document.DC" ShapeID="_x0000_i1031" DrawAspect="Content" ObjectID="_1777205754" r:id="rId46"/>
        </w:object>
      </w:r>
    </w:p>
    <w:p w14:paraId="4439ACDE" w14:textId="1D7DE7B4" w:rsidR="009A426D" w:rsidRDefault="00E266BD" w:rsidP="00E266BD">
      <w:pPr>
        <w:pStyle w:val="Lgende"/>
      </w:pPr>
      <w:r>
        <w:t xml:space="preserve">Figure </w:t>
      </w:r>
      <w:fldSimple w:instr=" SEQ Figure \* ARABIC ">
        <w:r w:rsidR="00B0385F">
          <w:rPr>
            <w:noProof/>
          </w:rPr>
          <w:t>20</w:t>
        </w:r>
      </w:fldSimple>
    </w:p>
    <w:p w14:paraId="28B1C367" w14:textId="61F2124C" w:rsidR="00E266BD" w:rsidRDefault="008B7E29" w:rsidP="00E266BD">
      <w:pPr>
        <w:keepNext/>
      </w:pPr>
      <w:r>
        <w:object w:dxaOrig="12630" w:dyaOrig="8925" w14:anchorId="6F9EE56A">
          <v:shape id="_x0000_i1032" type="#_x0000_t75" style="width:284.2pt;height:290.5pt" o:ole="">
            <v:imagedata r:id="rId47" o:title="" croptop="3313f" cropright="22309f"/>
          </v:shape>
          <o:OLEObject Type="Embed" ProgID="AcroExch.Document.DC" ShapeID="_x0000_i1032" DrawAspect="Content" ObjectID="_1777205755" r:id="rId48"/>
        </w:object>
      </w:r>
    </w:p>
    <w:p w14:paraId="698D15DD" w14:textId="1DF5C494" w:rsidR="00E266BD" w:rsidRDefault="00E266BD" w:rsidP="00E266BD">
      <w:pPr>
        <w:pStyle w:val="Lgende"/>
      </w:pPr>
      <w:r>
        <w:t xml:space="preserve">Figure </w:t>
      </w:r>
      <w:fldSimple w:instr=" SEQ Figure \* ARABIC ">
        <w:r w:rsidR="00B0385F">
          <w:rPr>
            <w:noProof/>
          </w:rPr>
          <w:t>21</w:t>
        </w:r>
      </w:fldSimple>
    </w:p>
    <w:p w14:paraId="4DD4BC96" w14:textId="77777777" w:rsidR="00E266BD" w:rsidRDefault="00E266BD" w:rsidP="00E266BD"/>
    <w:p w14:paraId="2376EF20" w14:textId="300B5293" w:rsidR="00E266BD" w:rsidRDefault="008B7E29" w:rsidP="00E266BD">
      <w:pPr>
        <w:keepNext/>
      </w:pPr>
      <w:r>
        <w:object w:dxaOrig="12630" w:dyaOrig="8925" w14:anchorId="3693E8E3">
          <v:shape id="_x0000_i1033" type="#_x0000_t75" style="width:282.9pt;height:289.6pt" o:ole="">
            <v:imagedata r:id="rId49" o:title="" croptop="3402f" cropright="22419f"/>
          </v:shape>
          <o:OLEObject Type="Embed" ProgID="AcroExch.Document.DC" ShapeID="_x0000_i1033" DrawAspect="Content" ObjectID="_1777205756" r:id="rId50"/>
        </w:object>
      </w:r>
    </w:p>
    <w:p w14:paraId="3ED7635C" w14:textId="68E15B86" w:rsidR="006719D7" w:rsidRDefault="00E266BD" w:rsidP="008B7E29">
      <w:pPr>
        <w:pStyle w:val="Lgende"/>
        <w:rPr>
          <w:b w:val="0"/>
          <w:bCs w:val="0"/>
          <w:noProof/>
        </w:rPr>
      </w:pPr>
      <w:r>
        <w:t xml:space="preserve">Figure </w:t>
      </w:r>
      <w:fldSimple w:instr=" SEQ Figure \* ARABIC ">
        <w:r w:rsidR="00B0385F">
          <w:rPr>
            <w:noProof/>
          </w:rPr>
          <w:t>22</w:t>
        </w:r>
      </w:fldSimple>
    </w:p>
    <w:p w14:paraId="22A0F883" w14:textId="03E02B29" w:rsidR="003B6F04" w:rsidRDefault="00CD3931" w:rsidP="00CD3931">
      <w:pPr>
        <w:pStyle w:val="Titre4"/>
      </w:pPr>
      <w:r>
        <w:t>Liste du materielle</w:t>
      </w:r>
    </w:p>
    <w:p w14:paraId="454E49B6" w14:textId="64143808" w:rsidR="00CD3931" w:rsidRDefault="008B7E29" w:rsidP="00CD3931">
      <w:pPr>
        <w:keepNext/>
      </w:pPr>
      <w:r>
        <w:object w:dxaOrig="12630" w:dyaOrig="8925" w14:anchorId="3ADF08FE">
          <v:shape id="_x0000_i1034" type="#_x0000_t75" style="width:281.65pt;height:303pt" o:ole="">
            <v:imagedata r:id="rId43" o:title="" cropright="22610f"/>
          </v:shape>
          <o:OLEObject Type="Embed" ProgID="AcroExch.Document.DC" ShapeID="_x0000_i1034" DrawAspect="Content" ObjectID="_1777205757" r:id="rId51"/>
        </w:object>
      </w:r>
    </w:p>
    <w:p w14:paraId="5CFAE6BA" w14:textId="46A2B144" w:rsidR="00CD3931" w:rsidRPr="00CD3931" w:rsidRDefault="00CD3931" w:rsidP="00CD3931">
      <w:pPr>
        <w:pStyle w:val="Lgende"/>
      </w:pPr>
      <w:r>
        <w:t xml:space="preserve">Figure </w:t>
      </w:r>
      <w:fldSimple w:instr=" SEQ Figure \* ARABIC ">
        <w:r w:rsidR="00B0385F">
          <w:rPr>
            <w:noProof/>
          </w:rPr>
          <w:t>23</w:t>
        </w:r>
      </w:fldSimple>
    </w:p>
    <w:p w14:paraId="3BBD8E84" w14:textId="4186C0CF" w:rsidR="00A427BC" w:rsidRPr="00A427BC" w:rsidRDefault="00A427BC" w:rsidP="00A427BC">
      <w:pPr>
        <w:sectPr w:rsidR="00A427BC" w:rsidRPr="00A427BC" w:rsidSect="003166B2">
          <w:pgSz w:w="11906" w:h="16838"/>
          <w:pgMar w:top="1417" w:right="1417" w:bottom="1417" w:left="1417" w:header="708" w:footer="708" w:gutter="0"/>
          <w:cols w:space="708"/>
          <w:docGrid w:linePitch="360"/>
        </w:sectPr>
      </w:pPr>
    </w:p>
    <w:p w14:paraId="115C57BB" w14:textId="77777777" w:rsidR="00293E00" w:rsidRPr="003D0FD0" w:rsidRDefault="00293E00" w:rsidP="00293E00">
      <w:pPr>
        <w:pStyle w:val="Titre3"/>
        <w:rPr>
          <w:lang w:val="fr-FR"/>
        </w:rPr>
      </w:pPr>
      <w:bookmarkStart w:id="20" w:name="_Toc165966169"/>
      <w:bookmarkStart w:id="21" w:name="_Toc166591549"/>
      <w:r>
        <w:rPr>
          <w:lang w:val="fr-FR"/>
        </w:rPr>
        <w:lastRenderedPageBreak/>
        <w:t>MCD</w:t>
      </w:r>
      <w:bookmarkEnd w:id="20"/>
      <w:bookmarkEnd w:id="21"/>
    </w:p>
    <w:p w14:paraId="48265BB3" w14:textId="0F9C0997" w:rsidR="00F65A25" w:rsidRDefault="00293E00" w:rsidP="009C5CE2">
      <w:pPr>
        <w:rPr>
          <w:lang w:val="fr-FR"/>
        </w:rPr>
      </w:pPr>
      <w:r>
        <w:rPr>
          <w:lang w:val="fr-FR"/>
        </w:rPr>
        <w:t xml:space="preserve">Dans la table composant le champs type correspond au type de l’objet (résistance ou condensateur). </w:t>
      </w:r>
      <w:r w:rsidR="004428BC">
        <w:rPr>
          <w:lang w:val="fr-FR"/>
        </w:rPr>
        <w:t>Par exemple s</w:t>
      </w:r>
      <w:r w:rsidR="004428BC">
        <w:t xml:space="preserve">i le champ et défini sur la résistance alors la valeur stockée dans capacité sera </w:t>
      </w:r>
      <w:r w:rsidR="009D7D30">
        <w:t>des watts</w:t>
      </w:r>
      <w:r w:rsidR="004428BC">
        <w:t xml:space="preserve"> tandis que</w:t>
      </w:r>
      <w:r w:rsidR="005E3793">
        <w:t xml:space="preserve"> à</w:t>
      </w:r>
      <w:r w:rsidR="004428BC">
        <w:t xml:space="preserve"> l’inverse ce sera des farads. En faisant de cette façon nous pourrons à l’avenir ajouté de nouveau type du produit comme des piles sans modifier la base de données.</w:t>
      </w:r>
    </w:p>
    <w:p w14:paraId="40A59DF7" w14:textId="63E92E1C" w:rsidR="00DE4D36" w:rsidRDefault="00DE4D36" w:rsidP="00DE4D36">
      <w:pPr>
        <w:keepNext/>
      </w:pPr>
      <w:r>
        <w:object w:dxaOrig="18405" w:dyaOrig="8663" w14:anchorId="5C4BB9F5">
          <v:shape id="_x0000_i1035" type="#_x0000_t75" style="width:851.25pt;height:260.3pt" o:ole="">
            <v:imagedata r:id="rId52" o:title="" croptop="25193f" cropbottom="945f" cropleft="4903f"/>
          </v:shape>
          <o:OLEObject Type="Embed" ProgID="AcroExch.Document.DC" ShapeID="_x0000_i1035" DrawAspect="Content" ObjectID="_1777205758" r:id="rId53"/>
        </w:object>
      </w:r>
    </w:p>
    <w:p w14:paraId="2394DB93" w14:textId="6C650BB1" w:rsidR="00CE4028" w:rsidRDefault="00DE4D36" w:rsidP="00CE4028">
      <w:pPr>
        <w:pStyle w:val="Lgende"/>
      </w:pPr>
      <w:r>
        <w:t xml:space="preserve">Figure </w:t>
      </w:r>
      <w:fldSimple w:instr=" SEQ Figure \* ARABIC ">
        <w:r w:rsidR="00B0385F">
          <w:rPr>
            <w:noProof/>
          </w:rPr>
          <w:t>24</w:t>
        </w:r>
      </w:fldSimple>
      <w:r w:rsidR="00CE4028">
        <w:br w:type="page"/>
      </w:r>
    </w:p>
    <w:p w14:paraId="575A1ABA" w14:textId="7B98E7D2" w:rsidR="008C4B42" w:rsidRDefault="000A4E90" w:rsidP="000A4E90">
      <w:pPr>
        <w:pStyle w:val="Titre3"/>
        <w:rPr>
          <w:lang w:val="fr-FR"/>
        </w:rPr>
      </w:pPr>
      <w:bookmarkStart w:id="22" w:name="_Toc166591550"/>
      <w:r>
        <w:rPr>
          <w:lang w:val="fr-FR"/>
        </w:rPr>
        <w:lastRenderedPageBreak/>
        <w:t>MLD</w:t>
      </w:r>
      <w:bookmarkEnd w:id="22"/>
    </w:p>
    <w:p w14:paraId="6E96AB7B" w14:textId="334F687B" w:rsidR="00A12B22" w:rsidRDefault="002F144B" w:rsidP="00A12B22">
      <w:pPr>
        <w:keepNext/>
      </w:pPr>
      <w:r>
        <w:rPr>
          <w:noProof/>
        </w:rPr>
        <w:drawing>
          <wp:inline distT="0" distB="0" distL="0" distR="0" wp14:anchorId="08681446" wp14:editId="613B2976">
            <wp:extent cx="8191500" cy="3268724"/>
            <wp:effectExtent l="0" t="0" r="0" b="8255"/>
            <wp:docPr id="35" name="Image 35"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Police, nombre, lign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8214275" cy="3277812"/>
                    </a:xfrm>
                    <a:prstGeom prst="rect">
                      <a:avLst/>
                    </a:prstGeom>
                  </pic:spPr>
                </pic:pic>
              </a:graphicData>
            </a:graphic>
          </wp:inline>
        </w:drawing>
      </w:r>
    </w:p>
    <w:p w14:paraId="7A245791" w14:textId="5606F8C3" w:rsidR="007F1E6A" w:rsidRDefault="00A12B22" w:rsidP="00A12B22">
      <w:pPr>
        <w:pStyle w:val="Lgende"/>
        <w:rPr>
          <w:noProof/>
        </w:rPr>
      </w:pPr>
      <w:r>
        <w:t xml:space="preserve">Figure </w:t>
      </w:r>
      <w:fldSimple w:instr=" SEQ Figure \* ARABIC ">
        <w:r w:rsidR="00B0385F">
          <w:rPr>
            <w:noProof/>
          </w:rPr>
          <w:t>25</w:t>
        </w:r>
      </w:fldSimple>
    </w:p>
    <w:p w14:paraId="636C4AE9" w14:textId="77777777" w:rsidR="00E72279" w:rsidRDefault="00E72279" w:rsidP="003D39FD"/>
    <w:p w14:paraId="792B53BC" w14:textId="56E7C293" w:rsidR="00A652DA" w:rsidRDefault="00E0294E" w:rsidP="003D39FD">
      <w:r w:rsidRPr="00E0294E">
        <w:t xml:space="preserve">Celons les demandes du </w:t>
      </w:r>
      <w:r w:rsidR="002F144B">
        <w:t>chef de projet</w:t>
      </w:r>
      <w:r w:rsidRPr="00E0294E">
        <w:t xml:space="preserve"> le numéro d'article </w:t>
      </w:r>
      <w:r w:rsidR="00534C4B">
        <w:t>a</w:t>
      </w:r>
      <w:r w:rsidRPr="00E0294E">
        <w:t xml:space="preserve"> été définies sur 15 caractères de tandis que le numéro du fabriquant sur 30.</w:t>
      </w:r>
    </w:p>
    <w:p w14:paraId="67D8B743" w14:textId="736055A5" w:rsidR="00534C4B" w:rsidRDefault="00FE4417" w:rsidP="00982D69">
      <w:pPr>
        <w:shd w:val="clear" w:color="auto" w:fill="FFFFFF"/>
        <w:spacing w:beforeAutospacing="1" w:after="192" w:line="240" w:lineRule="auto"/>
      </w:pPr>
      <w:r w:rsidRPr="00FE4417">
        <w:t>Une adresse postale suisse doit être composée d'eau minimum 3 lignes et au maximum 6 lignes.  En partant de ce principe il est tout à fait possible de concevoir qu'une ligne de l’adresse fait au maximum 36  caractères</w:t>
      </w:r>
    </w:p>
    <w:p w14:paraId="6CA9D4E9" w14:textId="77777777" w:rsidR="00FE4417" w:rsidRDefault="00FE4417" w:rsidP="00982D69">
      <w:pPr>
        <w:shd w:val="clear" w:color="auto" w:fill="FFFFFF"/>
        <w:spacing w:beforeAutospacing="1" w:after="192" w:line="240" w:lineRule="auto"/>
      </w:pPr>
    </w:p>
    <w:p w14:paraId="768ABA2A" w14:textId="7FFB744E" w:rsidR="00FE4417" w:rsidRPr="003D39FD" w:rsidRDefault="00FE4417" w:rsidP="00982D69">
      <w:pPr>
        <w:shd w:val="clear" w:color="auto" w:fill="FFFFFF"/>
        <w:spacing w:beforeAutospacing="1" w:after="192" w:line="240" w:lineRule="auto"/>
        <w:sectPr w:rsidR="00FE4417" w:rsidRPr="003D39FD" w:rsidSect="000A4E90">
          <w:pgSz w:w="16838" w:h="11906" w:orient="landscape"/>
          <w:pgMar w:top="1417" w:right="1417" w:bottom="1417" w:left="1417" w:header="708" w:footer="708" w:gutter="0"/>
          <w:cols w:space="708"/>
          <w:docGrid w:linePitch="360"/>
        </w:sectPr>
      </w:pPr>
    </w:p>
    <w:p w14:paraId="205F6720" w14:textId="77777777" w:rsidR="003D39FD" w:rsidRDefault="003D39FD" w:rsidP="003D39FD">
      <w:pPr>
        <w:pStyle w:val="Titre2"/>
        <w:rPr>
          <w:lang w:val="fr-FR"/>
        </w:rPr>
      </w:pPr>
      <w:bookmarkStart w:id="23" w:name="_Toc166591551"/>
      <w:r>
        <w:rPr>
          <w:lang w:val="fr-FR"/>
        </w:rPr>
        <w:lastRenderedPageBreak/>
        <w:t>Stratégie de test</w:t>
      </w:r>
      <w:bookmarkEnd w:id="23"/>
    </w:p>
    <w:p w14:paraId="07040049" w14:textId="7257ADC5" w:rsidR="003D39FD" w:rsidRDefault="003D39FD" w:rsidP="003D39FD">
      <w:pPr>
        <w:rPr>
          <w:rFonts w:ascii="Segoe UI" w:hAnsi="Segoe UI" w:cs="Segoe UI"/>
          <w:color w:val="0D0D0D"/>
          <w:shd w:val="clear" w:color="auto" w:fill="FFFFFF"/>
        </w:rPr>
      </w:pPr>
      <w:r w:rsidRPr="00682641">
        <w:rPr>
          <w:rFonts w:ascii="Segoe UI" w:hAnsi="Segoe UI" w:cs="Segoe UI"/>
          <w:color w:val="0D0D0D"/>
          <w:shd w:val="clear" w:color="auto" w:fill="FFFFFF"/>
        </w:rPr>
        <w:t>Pour le développement de ce programme, les tests unitaires, d'intégration et les tests système se feront sur le même poste que celui utilisé pour le développement du logiciel. Les tests unitaires, selon la volonté du chef de projet, ne seront pas référencés. Les tests fonctionnels se baseront sur les scénarios et seront validés si le résultat obtenu concorde avec le résultat attendu dans le scénario. Les tests système se feront de la même façon. Si un bug survient lors des tests, le test ne sera pas validé.</w:t>
      </w:r>
      <w:r>
        <w:rPr>
          <w:rFonts w:ascii="Segoe UI" w:hAnsi="Segoe UI" w:cs="Segoe UI"/>
          <w:color w:val="0D0D0D"/>
          <w:shd w:val="clear" w:color="auto" w:fill="FFFFFF"/>
        </w:rPr>
        <w:t xml:space="preserve"> </w:t>
      </w:r>
      <w:r w:rsidR="00B13A56">
        <w:rPr>
          <w:rFonts w:ascii="Segoe UI" w:hAnsi="Segoe UI" w:cs="Segoe UI"/>
          <w:color w:val="0D0D0D"/>
          <w:shd w:val="clear" w:color="auto" w:fill="FFFFFF"/>
        </w:rPr>
        <w:t xml:space="preserve">De plus </w:t>
      </w:r>
      <w:r w:rsidR="00523E33">
        <w:rPr>
          <w:rFonts w:ascii="Segoe UI" w:hAnsi="Segoe UI" w:cs="Segoe UI"/>
          <w:color w:val="0D0D0D"/>
          <w:shd w:val="clear" w:color="auto" w:fill="FFFFFF"/>
        </w:rPr>
        <w:t xml:space="preserve">M. Favre me fournira un set de </w:t>
      </w:r>
      <w:r w:rsidR="002264A7">
        <w:rPr>
          <w:rFonts w:ascii="Segoe UI" w:hAnsi="Segoe UI" w:cs="Segoe UI"/>
          <w:color w:val="0D0D0D"/>
          <w:shd w:val="clear" w:color="auto" w:fill="FFFFFF"/>
        </w:rPr>
        <w:t xml:space="preserve">donnée contenu des valeurs et le résultat escompté pour chaque </w:t>
      </w:r>
      <w:r w:rsidR="0051040D">
        <w:rPr>
          <w:rFonts w:ascii="Segoe UI" w:hAnsi="Segoe UI" w:cs="Segoe UI"/>
          <w:color w:val="0D0D0D"/>
          <w:shd w:val="clear" w:color="auto" w:fill="FFFFFF"/>
        </w:rPr>
        <w:t>outil</w:t>
      </w:r>
      <w:r w:rsidR="002264A7">
        <w:rPr>
          <w:rFonts w:ascii="Segoe UI" w:hAnsi="Segoe UI" w:cs="Segoe UI"/>
          <w:color w:val="0D0D0D"/>
          <w:shd w:val="clear" w:color="auto" w:fill="FFFFFF"/>
        </w:rPr>
        <w:t xml:space="preserve">.  Ce qui me permettra </w:t>
      </w:r>
      <w:r w:rsidR="00050D12">
        <w:rPr>
          <w:rFonts w:ascii="Segoe UI" w:hAnsi="Segoe UI" w:cs="Segoe UI"/>
          <w:color w:val="0D0D0D"/>
          <w:shd w:val="clear" w:color="auto" w:fill="FFFFFF"/>
        </w:rPr>
        <w:t>de avoir des données de test et un liste de résultat fiable pour tester le programme.</w:t>
      </w:r>
    </w:p>
    <w:p w14:paraId="3F8B9E57" w14:textId="77777777" w:rsidR="003D39FD" w:rsidRPr="00A42BB1" w:rsidRDefault="003D39FD" w:rsidP="003D39FD">
      <w:pPr>
        <w:pStyle w:val="Titre2"/>
        <w:rPr>
          <w:lang w:val="fr-FR"/>
        </w:rPr>
      </w:pPr>
      <w:bookmarkStart w:id="24" w:name="_Toc166591552"/>
      <w:r w:rsidRPr="00A42BB1">
        <w:rPr>
          <w:lang w:val="fr-FR"/>
        </w:rPr>
        <w:t>Risque technique</w:t>
      </w:r>
      <w:bookmarkEnd w:id="24"/>
    </w:p>
    <w:p w14:paraId="6A463912" w14:textId="77777777" w:rsidR="003D39FD" w:rsidRDefault="003D39FD" w:rsidP="003D39FD">
      <w:pPr>
        <w:rPr>
          <w:rFonts w:ascii="Segoe UI" w:hAnsi="Segoe UI" w:cs="Segoe UI"/>
          <w:color w:val="0D0D0D"/>
          <w:shd w:val="clear" w:color="auto" w:fill="FFFFFF"/>
        </w:rPr>
      </w:pPr>
      <w:r w:rsidRPr="00390768">
        <w:rPr>
          <w:rFonts w:ascii="Segoe UI" w:hAnsi="Segoe UI" w:cs="Segoe UI"/>
          <w:color w:val="0D0D0D"/>
          <w:shd w:val="clear" w:color="auto" w:fill="FFFFFF"/>
        </w:rPr>
        <w:t>Pour ce projet je vais avoir besoin de diverses formules mathématiques lier au cours IEL, suivi durant ma première année de formation. Il me faudra rafraichir ces connaissances afin d'appliquer les bonnes formules au bon moment</w:t>
      </w:r>
      <w:r>
        <w:rPr>
          <w:rFonts w:ascii="Segoe UI" w:hAnsi="Segoe UI" w:cs="Segoe UI"/>
          <w:color w:val="0D0D0D"/>
          <w:shd w:val="clear" w:color="auto" w:fill="FFFFFF"/>
        </w:rPr>
        <w:t xml:space="preserve">. </w:t>
      </w:r>
      <w:r w:rsidRPr="006B2C00">
        <w:rPr>
          <w:rFonts w:ascii="Segoe UI" w:hAnsi="Segoe UI" w:cs="Segoe UI"/>
          <w:color w:val="0D0D0D"/>
          <w:shd w:val="clear" w:color="auto" w:fill="FFFFFF"/>
        </w:rPr>
        <w:t>Pour pallier a ce problème je vais ressortir mes fiches de cours, de du cas où cela ne suffirait pas, je prendrai contact avec l’enseignant qui m’a dispensé ce cours pour rafraichir mes connaissances techniques.</w:t>
      </w:r>
    </w:p>
    <w:p w14:paraId="1BBAE3F6" w14:textId="41FCE3C9" w:rsidR="00BD7E92" w:rsidRDefault="003D39FD" w:rsidP="003D39FD">
      <w:pPr>
        <w:rPr>
          <w:rFonts w:ascii="Segoe UI" w:hAnsi="Segoe UI" w:cs="Segoe UI"/>
          <w:color w:val="0D0D0D"/>
          <w:shd w:val="clear" w:color="auto" w:fill="FFFFFF"/>
        </w:rPr>
      </w:pPr>
      <w:r w:rsidRPr="00D21F1C">
        <w:rPr>
          <w:rFonts w:ascii="Segoe UI" w:hAnsi="Segoe UI" w:cs="Segoe UI"/>
          <w:color w:val="0D0D0D"/>
          <w:shd w:val="clear" w:color="auto" w:fill="FFFFFF"/>
        </w:rPr>
        <w:t>Le deuxième risque technique est quant à lui à la mise en forme des interfaces graphiques. En effet j’ai de la peine à concevoir des interfaces graphiques ressemblant aux maquettes. Pour pallier ce problème je vais créer les interfaces les plus simples possible en faisant tout mon possible pour qu'elle reste ergonomique.</w:t>
      </w:r>
      <w:r w:rsidR="002F16CC">
        <w:rPr>
          <w:rFonts w:ascii="Segoe UI" w:hAnsi="Segoe UI" w:cs="Segoe UI"/>
          <w:color w:val="0D0D0D"/>
          <w:shd w:val="clear" w:color="auto" w:fill="FFFFFF"/>
        </w:rPr>
        <w:t xml:space="preserve"> De plus l’accent sera mis </w:t>
      </w:r>
      <w:r w:rsidR="004858D9">
        <w:rPr>
          <w:rFonts w:ascii="Segoe UI" w:hAnsi="Segoe UI" w:cs="Segoe UI"/>
          <w:color w:val="0D0D0D"/>
          <w:shd w:val="clear" w:color="auto" w:fill="FFFFFF"/>
        </w:rPr>
        <w:t xml:space="preserve">sur le fonctionnement de l’application, si le temps le permet </w:t>
      </w:r>
      <w:r w:rsidR="00D13C1D">
        <w:rPr>
          <w:rFonts w:ascii="Segoe UI" w:hAnsi="Segoe UI" w:cs="Segoe UI"/>
          <w:color w:val="0D0D0D"/>
          <w:shd w:val="clear" w:color="auto" w:fill="FFFFFF"/>
        </w:rPr>
        <w:t>le font end sera améliorer</w:t>
      </w:r>
      <w:r w:rsidR="00841AE1">
        <w:rPr>
          <w:rFonts w:ascii="Segoe UI" w:hAnsi="Segoe UI" w:cs="Segoe UI"/>
          <w:color w:val="0D0D0D"/>
          <w:shd w:val="clear" w:color="auto" w:fill="FFFFFF"/>
        </w:rPr>
        <w:t xml:space="preserve"> de façons a être le plus conforme possible au interface</w:t>
      </w:r>
      <w:r w:rsidR="00993362">
        <w:rPr>
          <w:rFonts w:ascii="Segoe UI" w:hAnsi="Segoe UI" w:cs="Segoe UI"/>
          <w:color w:val="0D0D0D"/>
          <w:shd w:val="clear" w:color="auto" w:fill="FFFFFF"/>
        </w:rPr>
        <w:t>.</w:t>
      </w:r>
    </w:p>
    <w:p w14:paraId="4464E4C9" w14:textId="77777777" w:rsidR="00BD7E92" w:rsidRPr="00682641" w:rsidRDefault="00BD7E92" w:rsidP="003D39FD">
      <w:pPr>
        <w:rPr>
          <w:rFonts w:ascii="Segoe UI" w:hAnsi="Segoe UI" w:cs="Segoe UI"/>
          <w:color w:val="0D0D0D"/>
          <w:shd w:val="clear" w:color="auto" w:fill="FFFFFF"/>
        </w:rPr>
      </w:pPr>
    </w:p>
    <w:p w14:paraId="7907697A" w14:textId="579B7313" w:rsidR="003D0FD0" w:rsidRDefault="00F43847" w:rsidP="00F43847">
      <w:pPr>
        <w:pStyle w:val="Titre1"/>
        <w:rPr>
          <w:lang w:val="fr-FR"/>
        </w:rPr>
      </w:pPr>
      <w:bookmarkStart w:id="25" w:name="_Toc166591553"/>
      <w:r>
        <w:rPr>
          <w:lang w:val="fr-FR"/>
        </w:rPr>
        <w:t>Réalisation</w:t>
      </w:r>
      <w:bookmarkEnd w:id="25"/>
    </w:p>
    <w:p w14:paraId="7B2EE322" w14:textId="77777777" w:rsidR="00F43847" w:rsidRDefault="00F43847" w:rsidP="00F43847">
      <w:pPr>
        <w:rPr>
          <w:lang w:val="fr-FR"/>
        </w:rPr>
      </w:pPr>
    </w:p>
    <w:p w14:paraId="3C5D09F9" w14:textId="651E66A6" w:rsidR="00327105" w:rsidRDefault="00327105" w:rsidP="00327105">
      <w:pPr>
        <w:pStyle w:val="Titre2"/>
        <w:rPr>
          <w:lang w:val="fr-FR"/>
        </w:rPr>
      </w:pPr>
      <w:bookmarkStart w:id="26" w:name="_Toc166591554"/>
      <w:r>
        <w:rPr>
          <w:lang w:val="fr-FR"/>
        </w:rPr>
        <w:t>Avancement du projet</w:t>
      </w:r>
      <w:bookmarkEnd w:id="26"/>
    </w:p>
    <w:p w14:paraId="3F813948" w14:textId="1BB5ABB4" w:rsidR="00334FCB" w:rsidRDefault="00F839F0" w:rsidP="00327105">
      <w:pPr>
        <w:rPr>
          <w:noProof/>
          <w:lang w:val="fr-FR"/>
        </w:rPr>
      </w:pPr>
      <w:r w:rsidRPr="00F839F0">
        <w:rPr>
          <w:rFonts w:ascii="Segoe UI" w:hAnsi="Segoe UI" w:cs="Segoe UI"/>
          <w:color w:val="0D0D0D"/>
          <w:shd w:val="clear" w:color="auto" w:fill="FFFFFF"/>
        </w:rPr>
        <w:t>Le projet est géré en utilisant la méthode de projet Waterfall. Des éléments de méthode Agile ont été ajoutés. Pour suivre l’avancement du projet, le chef de projet a décidé d'utiliser Trello. Trello permet de planifier les différentes tâches des différents sprints. En semaine deux, lors de l’initialisation de Trello, il a été défini qu'un sprint durerait une semaine. Voici l’avancement du projet à la fin du sprint deux.</w:t>
      </w:r>
      <w:r w:rsidR="00876BAB">
        <w:rPr>
          <w:lang w:val="fr-FR"/>
        </w:rPr>
        <w:br/>
      </w:r>
      <w:r w:rsidR="00876BAB">
        <w:rPr>
          <w:lang w:val="fr-FR"/>
        </w:rPr>
        <w:br/>
      </w:r>
      <w:r w:rsidR="001D46B6">
        <w:rPr>
          <w:lang w:val="fr-FR"/>
        </w:rPr>
        <w:t xml:space="preserve"> </w:t>
      </w:r>
    </w:p>
    <w:p w14:paraId="57FEB292" w14:textId="77777777" w:rsidR="00334FCB" w:rsidRDefault="00334FCB" w:rsidP="00327105">
      <w:pPr>
        <w:rPr>
          <w:noProof/>
          <w:lang w:val="fr-FR"/>
        </w:rPr>
      </w:pPr>
    </w:p>
    <w:p w14:paraId="0C02A677" w14:textId="77777777" w:rsidR="00334FCB" w:rsidRDefault="00334FCB" w:rsidP="00327105">
      <w:pPr>
        <w:rPr>
          <w:noProof/>
          <w:lang w:val="fr-FR"/>
        </w:rPr>
      </w:pPr>
    </w:p>
    <w:p w14:paraId="3CFD0DCD" w14:textId="77777777" w:rsidR="00334FCB" w:rsidRDefault="00334FCB" w:rsidP="00327105">
      <w:pPr>
        <w:rPr>
          <w:noProof/>
          <w:lang w:val="fr-FR"/>
        </w:rPr>
      </w:pPr>
    </w:p>
    <w:p w14:paraId="5E099A3E" w14:textId="55048B34" w:rsidR="00334FCB" w:rsidRDefault="00A8413F" w:rsidP="00327105">
      <w:pPr>
        <w:rPr>
          <w:noProof/>
          <w:lang w:val="fr-FR"/>
        </w:rPr>
      </w:pPr>
      <w:r>
        <w:rPr>
          <w:noProof/>
        </w:rPr>
        <w:drawing>
          <wp:anchor distT="0" distB="0" distL="114300" distR="114300" simplePos="0" relativeHeight="251672576" behindDoc="0" locked="0" layoutInCell="1" allowOverlap="1" wp14:anchorId="4DC78255" wp14:editId="7D7D156C">
            <wp:simplePos x="0" y="0"/>
            <wp:positionH relativeFrom="column">
              <wp:posOffset>3176905</wp:posOffset>
            </wp:positionH>
            <wp:positionV relativeFrom="paragraph">
              <wp:posOffset>0</wp:posOffset>
            </wp:positionV>
            <wp:extent cx="2141220" cy="5509895"/>
            <wp:effectExtent l="0" t="0" r="0" b="0"/>
            <wp:wrapThrough wrapText="bothSides">
              <wp:wrapPolygon edited="0">
                <wp:start x="0" y="0"/>
                <wp:lineTo x="0" y="21508"/>
                <wp:lineTo x="21331" y="21508"/>
                <wp:lineTo x="21331" y="0"/>
                <wp:lineTo x="0" y="0"/>
              </wp:wrapPolygon>
            </wp:wrapThrough>
            <wp:docPr id="61" name="Image 6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nombre, Police&#10;&#10;Description générée automatiquement"/>
                    <pic:cNvPicPr/>
                  </pic:nvPicPr>
                  <pic:blipFill rotWithShape="1">
                    <a:blip r:embed="rId55">
                      <a:extLst>
                        <a:ext uri="{28A0092B-C50C-407E-A947-70E740481C1C}">
                          <a14:useLocalDpi xmlns:a14="http://schemas.microsoft.com/office/drawing/2010/main" val="0"/>
                        </a:ext>
                      </a:extLst>
                    </a:blip>
                    <a:srcRect r="4265"/>
                    <a:stretch/>
                  </pic:blipFill>
                  <pic:spPr bwMode="auto">
                    <a:xfrm>
                      <a:off x="0" y="0"/>
                      <a:ext cx="2141220" cy="550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9504" behindDoc="1" locked="0" layoutInCell="1" allowOverlap="1" wp14:anchorId="06DF8FAE" wp14:editId="5D2110F5">
            <wp:simplePos x="0" y="0"/>
            <wp:positionH relativeFrom="column">
              <wp:posOffset>81280</wp:posOffset>
            </wp:positionH>
            <wp:positionV relativeFrom="paragraph">
              <wp:posOffset>0</wp:posOffset>
            </wp:positionV>
            <wp:extent cx="2266950" cy="3810000"/>
            <wp:effectExtent l="0" t="0" r="0" b="0"/>
            <wp:wrapTight wrapText="bothSides">
              <wp:wrapPolygon edited="0">
                <wp:start x="0" y="0"/>
                <wp:lineTo x="0" y="21492"/>
                <wp:lineTo x="21418" y="21492"/>
                <wp:lineTo x="21418" y="0"/>
                <wp:lineTo x="0" y="0"/>
              </wp:wrapPolygon>
            </wp:wrapTight>
            <wp:docPr id="49" name="Image 4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nombre, Police&#10;&#10;Description générée automatiquement"/>
                    <pic:cNvPicPr/>
                  </pic:nvPicPr>
                  <pic:blipFill rotWithShape="1">
                    <a:blip r:embed="rId56">
                      <a:extLst>
                        <a:ext uri="{28A0092B-C50C-407E-A947-70E740481C1C}">
                          <a14:useLocalDpi xmlns:a14="http://schemas.microsoft.com/office/drawing/2010/main" val="0"/>
                        </a:ext>
                      </a:extLst>
                    </a:blip>
                    <a:srcRect l="3987" t="2438" r="3012" b="1950"/>
                    <a:stretch/>
                  </pic:blipFill>
                  <pic:spPr bwMode="auto">
                    <a:xfrm>
                      <a:off x="0" y="0"/>
                      <a:ext cx="226695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FE0">
        <w:rPr>
          <w:noProof/>
        </w:rPr>
        <mc:AlternateContent>
          <mc:Choice Requires="wps">
            <w:drawing>
              <wp:anchor distT="0" distB="0" distL="114300" distR="114300" simplePos="0" relativeHeight="251675648" behindDoc="1" locked="0" layoutInCell="1" allowOverlap="1" wp14:anchorId="664BD000" wp14:editId="6B2E6383">
                <wp:simplePos x="0" y="0"/>
                <wp:positionH relativeFrom="column">
                  <wp:posOffset>80645</wp:posOffset>
                </wp:positionH>
                <wp:positionV relativeFrom="paragraph">
                  <wp:posOffset>3736340</wp:posOffset>
                </wp:positionV>
                <wp:extent cx="2188845" cy="635"/>
                <wp:effectExtent l="0" t="0" r="0" b="0"/>
                <wp:wrapTight wrapText="bothSides">
                  <wp:wrapPolygon edited="0">
                    <wp:start x="0" y="0"/>
                    <wp:lineTo x="0" y="21600"/>
                    <wp:lineTo x="21600" y="21600"/>
                    <wp:lineTo x="21600" y="0"/>
                  </wp:wrapPolygon>
                </wp:wrapTight>
                <wp:docPr id="63" name="Zone de texte 63"/>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6C1B69B6" w14:textId="14A4B08D" w:rsidR="00CA7FE0" w:rsidRPr="00E86660" w:rsidRDefault="00CA7FE0" w:rsidP="00CA7FE0">
                            <w:pPr>
                              <w:pStyle w:val="Lgende"/>
                              <w:rPr>
                                <w:noProof/>
                                <w:szCs w:val="20"/>
                              </w:rPr>
                            </w:pPr>
                            <w:r>
                              <w:t xml:space="preserve">Figure </w:t>
                            </w:r>
                            <w:fldSimple w:instr=" SEQ Figure \* ARABIC ">
                              <w:r w:rsidR="00B0385F">
                                <w:rPr>
                                  <w:noProof/>
                                </w:rPr>
                                <w:t>26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BD000" id="Zone de texte 63" o:spid="_x0000_s1059" type="#_x0000_t202" style="position:absolute;margin-left:6.35pt;margin-top:294.2pt;width:172.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" stroked="f">
                <v:textbox style="mso-fit-shape-to-text:t" inset="0,0,0,0">
                  <w:txbxContent>
                    <w:p w14:paraId="6C1B69B6" w14:textId="14A4B08D" w:rsidR="00CA7FE0" w:rsidRPr="00E86660" w:rsidRDefault="00CA7FE0" w:rsidP="00CA7FE0">
                      <w:pPr>
                        <w:pStyle w:val="Lgende"/>
                        <w:rPr>
                          <w:noProof/>
                          <w:szCs w:val="20"/>
                        </w:rPr>
                      </w:pPr>
                      <w:r>
                        <w:t xml:space="preserve">Figure </w:t>
                      </w:r>
                      <w:fldSimple w:instr=" SEQ Figure \* ARABIC ">
                        <w:r w:rsidR="00B0385F">
                          <w:rPr>
                            <w:noProof/>
                          </w:rPr>
                          <w:t>26</w:t>
                        </w:r>
                      </w:fldSimple>
                    </w:p>
                  </w:txbxContent>
                </v:textbox>
                <w10:wrap type="tight"/>
              </v:shape>
            </w:pict>
          </mc:Fallback>
        </mc:AlternateContent>
      </w:r>
    </w:p>
    <w:p w14:paraId="643E616D" w14:textId="2EF93611" w:rsidR="00327105" w:rsidRPr="00327105" w:rsidRDefault="00327105" w:rsidP="00327105">
      <w:pPr>
        <w:rPr>
          <w:lang w:val="fr-FR"/>
        </w:rPr>
      </w:pPr>
    </w:p>
    <w:p w14:paraId="2B281FC5" w14:textId="77777777" w:rsidR="00CA7FE0" w:rsidRDefault="00A8413F">
      <w:pPr>
        <w:rPr>
          <w:caps/>
          <w:spacing w:val="15"/>
          <w:sz w:val="24"/>
          <w:lang w:val="fr-FR"/>
        </w:rPr>
      </w:pPr>
      <w:r>
        <w:rPr>
          <w:noProof/>
        </w:rPr>
        <mc:AlternateContent>
          <mc:Choice Requires="wps">
            <w:drawing>
              <wp:anchor distT="0" distB="0" distL="114300" distR="114300" simplePos="0" relativeHeight="251677696" behindDoc="0" locked="0" layoutInCell="1" allowOverlap="1" wp14:anchorId="15EAE3DF" wp14:editId="3B46D219">
                <wp:simplePos x="0" y="0"/>
                <wp:positionH relativeFrom="column">
                  <wp:posOffset>3252470</wp:posOffset>
                </wp:positionH>
                <wp:positionV relativeFrom="paragraph">
                  <wp:posOffset>7909560</wp:posOffset>
                </wp:positionV>
                <wp:extent cx="2188845"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169AA31A" w14:textId="008BC1C1" w:rsidR="00CA7FE0" w:rsidRPr="00E62C8A" w:rsidRDefault="00CA7FE0" w:rsidP="00CA7FE0">
                            <w:pPr>
                              <w:pStyle w:val="Lgende"/>
                              <w:rPr>
                                <w:noProof/>
                                <w:szCs w:val="20"/>
                              </w:rPr>
                            </w:pPr>
                            <w:r>
                              <w:t xml:space="preserve">Figure </w:t>
                            </w:r>
                            <w:fldSimple w:instr=" SEQ Figure \* ARABIC ">
                              <w:r w:rsidR="00B0385F">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AE3DF" id="Zone de texte 64" o:spid="_x0000_s1060" type="#_x0000_t202" style="position:absolute;margin-left:256.1pt;margin-top:622.8pt;width:17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" stroked="f">
                <v:textbox style="mso-fit-shape-to-text:t" inset="0,0,0,0">
                  <w:txbxContent>
                    <w:p w14:paraId="169AA31A" w14:textId="008BC1C1" w:rsidR="00CA7FE0" w:rsidRPr="00E62C8A" w:rsidRDefault="00CA7FE0" w:rsidP="00CA7FE0">
                      <w:pPr>
                        <w:pStyle w:val="Lgende"/>
                        <w:rPr>
                          <w:noProof/>
                          <w:szCs w:val="20"/>
                        </w:rPr>
                      </w:pPr>
                      <w:r>
                        <w:t xml:space="preserve">Figure </w:t>
                      </w:r>
                      <w:fldSimple w:instr=" SEQ Figure \* ARABIC ">
                        <w:r w:rsidR="00B0385F">
                          <w:rPr>
                            <w:noProof/>
                          </w:rPr>
                          <w:t>27</w:t>
                        </w:r>
                      </w:fldSimple>
                    </w:p>
                  </w:txbxContent>
                </v:textbox>
                <w10:wrap type="through"/>
              </v:shape>
            </w:pict>
          </mc:Fallback>
        </mc:AlternateContent>
      </w:r>
      <w:r>
        <w:rPr>
          <w:noProof/>
        </w:rPr>
        <w:drawing>
          <wp:anchor distT="0" distB="0" distL="114300" distR="114300" simplePos="0" relativeHeight="251673600" behindDoc="0" locked="0" layoutInCell="1" allowOverlap="1" wp14:anchorId="33D641C6" wp14:editId="7E300DDE">
            <wp:simplePos x="0" y="0"/>
            <wp:positionH relativeFrom="column">
              <wp:posOffset>3176270</wp:posOffset>
            </wp:positionH>
            <wp:positionV relativeFrom="paragraph">
              <wp:posOffset>5393055</wp:posOffset>
            </wp:positionV>
            <wp:extent cx="2188845" cy="2519045"/>
            <wp:effectExtent l="0" t="0" r="1905" b="0"/>
            <wp:wrapThrough wrapText="bothSides">
              <wp:wrapPolygon edited="0">
                <wp:start x="0" y="0"/>
                <wp:lineTo x="0" y="21399"/>
                <wp:lineTo x="21431" y="21399"/>
                <wp:lineTo x="21431" y="0"/>
                <wp:lineTo x="0" y="0"/>
              </wp:wrapPolygon>
            </wp:wrapThrough>
            <wp:docPr id="62" name="Image 6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capture d’écran, Police, nombre&#10;&#10;Description générée automatiquement"/>
                    <pic:cNvPicPr/>
                  </pic:nvPicPr>
                  <pic:blipFill rotWithShape="1">
                    <a:blip r:embed="rId57">
                      <a:extLst>
                        <a:ext uri="{28A0092B-C50C-407E-A947-70E740481C1C}">
                          <a14:useLocalDpi xmlns:a14="http://schemas.microsoft.com/office/drawing/2010/main" val="0"/>
                        </a:ext>
                      </a:extLst>
                    </a:blip>
                    <a:srcRect l="2930" r="4140"/>
                    <a:stretch/>
                  </pic:blipFill>
                  <pic:spPr bwMode="auto">
                    <a:xfrm>
                      <a:off x="0" y="0"/>
                      <a:ext cx="2188845" cy="2519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75DB209D" wp14:editId="6061EA5D">
                <wp:simplePos x="0" y="0"/>
                <wp:positionH relativeFrom="column">
                  <wp:posOffset>3252470</wp:posOffset>
                </wp:positionH>
                <wp:positionV relativeFrom="paragraph">
                  <wp:posOffset>4975225</wp:posOffset>
                </wp:positionV>
                <wp:extent cx="2188845" cy="635"/>
                <wp:effectExtent l="0" t="0" r="0" b="0"/>
                <wp:wrapThrough wrapText="bothSides">
                  <wp:wrapPolygon edited="0">
                    <wp:start x="0" y="0"/>
                    <wp:lineTo x="0" y="21600"/>
                    <wp:lineTo x="21600" y="21600"/>
                    <wp:lineTo x="21600" y="0"/>
                  </wp:wrapPolygon>
                </wp:wrapThrough>
                <wp:docPr id="69" name="Zone de texte 69"/>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518FDB70" w14:textId="01E4BAB5" w:rsidR="00910013" w:rsidRPr="004F2B37" w:rsidRDefault="00910013" w:rsidP="00910013">
                            <w:pPr>
                              <w:pStyle w:val="Lgende"/>
                              <w:rPr>
                                <w:noProof/>
                                <w:szCs w:val="20"/>
                              </w:rPr>
                            </w:pPr>
                            <w:r>
                              <w:t xml:space="preserve">Figure </w:t>
                            </w:r>
                            <w:fldSimple w:instr=" SEQ Figure \* ARABIC ">
                              <w:r w:rsidR="00B0385F">
                                <w:rPr>
                                  <w:noProof/>
                                </w:rPr>
                                <w:t>28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B209D" id="Zone de texte 69" o:spid="_x0000_s1061" type="#_x0000_t202" style="position:absolute;margin-left:256.1pt;margin-top:391.75pt;width:172.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rZ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J7PZ7NM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" stroked="f">
                <v:textbox style="mso-fit-shape-to-text:t" inset="0,0,0,0">
                  <w:txbxContent>
                    <w:p w14:paraId="518FDB70" w14:textId="01E4BAB5" w:rsidR="00910013" w:rsidRPr="004F2B37" w:rsidRDefault="00910013" w:rsidP="00910013">
                      <w:pPr>
                        <w:pStyle w:val="Lgende"/>
                        <w:rPr>
                          <w:noProof/>
                          <w:szCs w:val="20"/>
                        </w:rPr>
                      </w:pPr>
                      <w:r>
                        <w:t xml:space="preserve">Figure </w:t>
                      </w:r>
                      <w:fldSimple w:instr=" SEQ Figure \* ARABIC ">
                        <w:r w:rsidR="00B0385F">
                          <w:rPr>
                            <w:noProof/>
                          </w:rPr>
                          <w:t>28</w:t>
                        </w:r>
                      </w:fldSimple>
                    </w:p>
                  </w:txbxContent>
                </v:textbox>
                <w10:wrap type="through"/>
              </v:shape>
            </w:pict>
          </mc:Fallback>
        </mc:AlternateContent>
      </w:r>
      <w:r w:rsidR="00CA7FE0">
        <w:rPr>
          <w:lang w:val="fr-FR"/>
        </w:rPr>
        <w:br w:type="page"/>
      </w:r>
    </w:p>
    <w:p w14:paraId="22B3223B" w14:textId="5FF1DE60" w:rsidR="00910013" w:rsidRDefault="00910013" w:rsidP="00910013">
      <w:pPr>
        <w:rPr>
          <w:lang w:val="fr-FR"/>
        </w:rPr>
      </w:pPr>
      <w:r>
        <w:rPr>
          <w:noProof/>
        </w:rPr>
        <w:lastRenderedPageBreak/>
        <mc:AlternateContent>
          <mc:Choice Requires="wps">
            <w:drawing>
              <wp:anchor distT="0" distB="0" distL="114300" distR="114300" simplePos="0" relativeHeight="251683840" behindDoc="0" locked="0" layoutInCell="1" allowOverlap="1" wp14:anchorId="5CECFE49" wp14:editId="2E869EE4">
                <wp:simplePos x="0" y="0"/>
                <wp:positionH relativeFrom="column">
                  <wp:posOffset>2834005</wp:posOffset>
                </wp:positionH>
                <wp:positionV relativeFrom="paragraph">
                  <wp:posOffset>4488815</wp:posOffset>
                </wp:positionV>
                <wp:extent cx="2428875"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695F860D" w14:textId="49351804" w:rsidR="00910013" w:rsidRPr="00733BFB" w:rsidRDefault="00910013" w:rsidP="00910013">
                            <w:pPr>
                              <w:pStyle w:val="Lgende"/>
                              <w:rPr>
                                <w:noProof/>
                                <w:szCs w:val="20"/>
                                <w:lang w:val="fr-FR"/>
                              </w:rPr>
                            </w:pPr>
                            <w:r>
                              <w:t xml:space="preserve">Figure </w:t>
                            </w:r>
                            <w:fldSimple w:instr=" SEQ Figure \* ARABIC ">
                              <w:r w:rsidR="00B0385F">
                                <w:rPr>
                                  <w:noProof/>
                                </w:rPr>
                                <w:t>29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CFE49" id="Zone de texte 68" o:spid="_x0000_s1062" type="#_x0000_t202" style="position:absolute;margin-left:223.15pt;margin-top:353.45pt;width:19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zd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" stroked="f">
                <v:textbox style="mso-fit-shape-to-text:t" inset="0,0,0,0">
                  <w:txbxContent>
                    <w:p w14:paraId="695F860D" w14:textId="49351804" w:rsidR="00910013" w:rsidRPr="00733BFB" w:rsidRDefault="00910013" w:rsidP="00910013">
                      <w:pPr>
                        <w:pStyle w:val="Lgende"/>
                        <w:rPr>
                          <w:noProof/>
                          <w:szCs w:val="20"/>
                          <w:lang w:val="fr-FR"/>
                        </w:rPr>
                      </w:pPr>
                      <w:r>
                        <w:t xml:space="preserve">Figure </w:t>
                      </w:r>
                      <w:fldSimple w:instr=" SEQ Figure \* ARABIC ">
                        <w:r w:rsidR="00B0385F">
                          <w:rPr>
                            <w:noProof/>
                          </w:rPr>
                          <w:t>29</w:t>
                        </w:r>
                      </w:fldSimple>
                    </w:p>
                  </w:txbxContent>
                </v:textbox>
                <w10:wrap type="through"/>
              </v:shape>
            </w:pict>
          </mc:Fallback>
        </mc:AlternateContent>
      </w:r>
      <w:r>
        <w:rPr>
          <w:noProof/>
          <w:lang w:val="fr-FR"/>
        </w:rPr>
        <w:drawing>
          <wp:anchor distT="0" distB="0" distL="114300" distR="114300" simplePos="0" relativeHeight="251679744" behindDoc="0" locked="0" layoutInCell="1" allowOverlap="1" wp14:anchorId="7A130266" wp14:editId="1BB150E2">
            <wp:simplePos x="0" y="0"/>
            <wp:positionH relativeFrom="column">
              <wp:posOffset>2834005</wp:posOffset>
            </wp:positionH>
            <wp:positionV relativeFrom="paragraph">
              <wp:posOffset>59690</wp:posOffset>
            </wp:positionV>
            <wp:extent cx="2428875" cy="4371975"/>
            <wp:effectExtent l="0" t="0" r="9525" b="9525"/>
            <wp:wrapThrough wrapText="bothSides">
              <wp:wrapPolygon edited="0">
                <wp:start x="0" y="0"/>
                <wp:lineTo x="0" y="21553"/>
                <wp:lineTo x="21515" y="21553"/>
                <wp:lineTo x="21515" y="0"/>
                <wp:lineTo x="0" y="0"/>
              </wp:wrapPolygon>
            </wp:wrapThrough>
            <wp:docPr id="66" name="Image 6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 Polic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428875" cy="4371975"/>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5A5B2A62" wp14:editId="2DCFABE3">
                <wp:simplePos x="0" y="0"/>
                <wp:positionH relativeFrom="column">
                  <wp:posOffset>-4445</wp:posOffset>
                </wp:positionH>
                <wp:positionV relativeFrom="paragraph">
                  <wp:posOffset>6571615</wp:posOffset>
                </wp:positionV>
                <wp:extent cx="2476500" cy="635"/>
                <wp:effectExtent l="0" t="0" r="0" b="0"/>
                <wp:wrapThrough wrapText="bothSides">
                  <wp:wrapPolygon edited="0">
                    <wp:start x="0" y="0"/>
                    <wp:lineTo x="0" y="21600"/>
                    <wp:lineTo x="21600" y="21600"/>
                    <wp:lineTo x="21600" y="0"/>
                  </wp:wrapPolygon>
                </wp:wrapThrough>
                <wp:docPr id="67" name="Zone de texte 6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41B5E6FB" w14:textId="03FE59D1" w:rsidR="00910013" w:rsidRPr="00B34D55" w:rsidRDefault="00910013" w:rsidP="00910013">
                            <w:pPr>
                              <w:pStyle w:val="Lgende"/>
                              <w:rPr>
                                <w:noProof/>
                                <w:szCs w:val="20"/>
                                <w:lang w:val="fr-FR"/>
                              </w:rPr>
                            </w:pPr>
                            <w:r>
                              <w:t xml:space="preserve">Figure </w:t>
                            </w:r>
                            <w:fldSimple w:instr=" SEQ Figure \* ARABIC ">
                              <w:r w:rsidR="00B0385F">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2A62" id="Zone de texte 67" o:spid="_x0000_s1063" type="#_x0000_t202" style="position:absolute;margin-left:-.35pt;margin-top:517.45pt;width:1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KWGg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" stroked="f">
                <v:textbox style="mso-fit-shape-to-text:t" inset="0,0,0,0">
                  <w:txbxContent>
                    <w:p w14:paraId="41B5E6FB" w14:textId="03FE59D1" w:rsidR="00910013" w:rsidRPr="00B34D55" w:rsidRDefault="00910013" w:rsidP="00910013">
                      <w:pPr>
                        <w:pStyle w:val="Lgende"/>
                        <w:rPr>
                          <w:noProof/>
                          <w:szCs w:val="20"/>
                          <w:lang w:val="fr-FR"/>
                        </w:rPr>
                      </w:pPr>
                      <w:r>
                        <w:t xml:space="preserve">Figure </w:t>
                      </w:r>
                      <w:fldSimple w:instr=" SEQ Figure \* ARABIC ">
                        <w:r w:rsidR="00B0385F">
                          <w:rPr>
                            <w:noProof/>
                          </w:rPr>
                          <w:t>30</w:t>
                        </w:r>
                      </w:fldSimple>
                    </w:p>
                  </w:txbxContent>
                </v:textbox>
                <w10:wrap type="through"/>
              </v:shape>
            </w:pict>
          </mc:Fallback>
        </mc:AlternateContent>
      </w:r>
      <w:r>
        <w:rPr>
          <w:noProof/>
          <w:lang w:val="fr-FR"/>
        </w:rPr>
        <w:drawing>
          <wp:anchor distT="0" distB="0" distL="114300" distR="114300" simplePos="0" relativeHeight="251678720" behindDoc="0" locked="0" layoutInCell="1" allowOverlap="1" wp14:anchorId="4A9FD1E6" wp14:editId="6B05B4D3">
            <wp:simplePos x="0" y="0"/>
            <wp:positionH relativeFrom="column">
              <wp:posOffset>-4445</wp:posOffset>
            </wp:positionH>
            <wp:positionV relativeFrom="paragraph">
              <wp:posOffset>0</wp:posOffset>
            </wp:positionV>
            <wp:extent cx="2476500" cy="6514465"/>
            <wp:effectExtent l="0" t="0" r="0" b="635"/>
            <wp:wrapThrough wrapText="bothSides">
              <wp:wrapPolygon edited="0">
                <wp:start x="0" y="0"/>
                <wp:lineTo x="0" y="21539"/>
                <wp:lineTo x="21434" y="21539"/>
                <wp:lineTo x="21434" y="0"/>
                <wp:lineTo x="0" y="0"/>
              </wp:wrapPolygon>
            </wp:wrapThrough>
            <wp:docPr id="65" name="Image 6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capture d’écran, nombre, Police&#10;&#10;Description générée automatiquement"/>
                    <pic:cNvPicPr/>
                  </pic:nvPicPr>
                  <pic:blipFill rotWithShape="1">
                    <a:blip r:embed="rId59">
                      <a:extLst>
                        <a:ext uri="{28A0092B-C50C-407E-A947-70E740481C1C}">
                          <a14:useLocalDpi xmlns:a14="http://schemas.microsoft.com/office/drawing/2010/main" val="0"/>
                        </a:ext>
                      </a:extLst>
                    </a:blip>
                    <a:srcRect t="1156" r="4403"/>
                    <a:stretch/>
                  </pic:blipFill>
                  <pic:spPr bwMode="auto">
                    <a:xfrm>
                      <a:off x="0" y="0"/>
                      <a:ext cx="2476500" cy="6514465"/>
                    </a:xfrm>
                    <a:prstGeom prst="rect">
                      <a:avLst/>
                    </a:prstGeom>
                    <a:ln>
                      <a:noFill/>
                    </a:ln>
                    <a:extLst>
                      <a:ext uri="{53640926-AAD7-44D8-BBD7-CCE9431645EC}">
                        <a14:shadowObscured xmlns:a14="http://schemas.microsoft.com/office/drawing/2010/main"/>
                      </a:ext>
                    </a:extLst>
                  </pic:spPr>
                </pic:pic>
              </a:graphicData>
            </a:graphic>
          </wp:anchor>
        </w:drawing>
      </w:r>
    </w:p>
    <w:p w14:paraId="73744B0A" w14:textId="3E526C96" w:rsidR="00910013" w:rsidRDefault="00910013" w:rsidP="00910013">
      <w:pPr>
        <w:rPr>
          <w:lang w:val="fr-FR"/>
        </w:rPr>
      </w:pPr>
    </w:p>
    <w:p w14:paraId="0D2F871C" w14:textId="7604ECAA" w:rsidR="00910013" w:rsidRDefault="00910013" w:rsidP="00910013">
      <w:pPr>
        <w:rPr>
          <w:lang w:val="fr-FR"/>
        </w:rPr>
      </w:pPr>
    </w:p>
    <w:p w14:paraId="067CF3ED" w14:textId="33543724" w:rsidR="00910013" w:rsidRDefault="00910013" w:rsidP="00910013">
      <w:pPr>
        <w:rPr>
          <w:lang w:val="fr-FR"/>
        </w:rPr>
      </w:pPr>
    </w:p>
    <w:p w14:paraId="667C3734" w14:textId="77777777" w:rsidR="00910013" w:rsidRDefault="00910013">
      <w:pPr>
        <w:rPr>
          <w:caps/>
          <w:spacing w:val="15"/>
          <w:sz w:val="24"/>
          <w:lang w:val="fr-FR"/>
        </w:rPr>
      </w:pPr>
      <w:r>
        <w:rPr>
          <w:lang w:val="fr-FR"/>
        </w:rPr>
        <w:br w:type="page"/>
      </w:r>
    </w:p>
    <w:p w14:paraId="6772E6F8" w14:textId="106584BB" w:rsidR="00910013" w:rsidRDefault="00A8413F" w:rsidP="00910013">
      <w:pPr>
        <w:rPr>
          <w:lang w:val="fr-FR"/>
        </w:rPr>
      </w:pPr>
      <w:r>
        <w:rPr>
          <w:noProof/>
        </w:rPr>
        <w:lastRenderedPageBreak/>
        <mc:AlternateContent>
          <mc:Choice Requires="wps">
            <w:drawing>
              <wp:anchor distT="0" distB="0" distL="114300" distR="114300" simplePos="0" relativeHeight="251689984" behindDoc="0" locked="0" layoutInCell="1" allowOverlap="1" wp14:anchorId="1D1777B6" wp14:editId="32F2450A">
                <wp:simplePos x="0" y="0"/>
                <wp:positionH relativeFrom="column">
                  <wp:posOffset>3281680</wp:posOffset>
                </wp:positionH>
                <wp:positionV relativeFrom="paragraph">
                  <wp:posOffset>5019040</wp:posOffset>
                </wp:positionV>
                <wp:extent cx="2562225" cy="635"/>
                <wp:effectExtent l="0" t="0" r="0" b="0"/>
                <wp:wrapThrough wrapText="bothSides">
                  <wp:wrapPolygon edited="0">
                    <wp:start x="0" y="0"/>
                    <wp:lineTo x="0" y="21600"/>
                    <wp:lineTo x="21600" y="21600"/>
                    <wp:lineTo x="21600" y="0"/>
                  </wp:wrapPolygon>
                </wp:wrapThrough>
                <wp:docPr id="73" name="Zone de texte 7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3173CA3A" w14:textId="034AB453" w:rsidR="00A8413F" w:rsidRPr="006D2DD4" w:rsidRDefault="00A8413F" w:rsidP="00A8413F">
                            <w:pPr>
                              <w:pStyle w:val="Lgende"/>
                              <w:rPr>
                                <w:noProof/>
                                <w:szCs w:val="20"/>
                                <w:lang w:val="fr-FR"/>
                              </w:rPr>
                            </w:pPr>
                            <w:r>
                              <w:t xml:space="preserve">Figure </w:t>
                            </w:r>
                            <w:fldSimple w:instr=" SEQ Figure \* ARABIC ">
                              <w:r w:rsidR="00B0385F">
                                <w:rPr>
                                  <w:noProof/>
                                </w:rPr>
                                <w:t>31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77B6" id="Zone de texte 73" o:spid="_x0000_s1064" type="#_x0000_t202" style="position:absolute;margin-left:258.4pt;margin-top:395.2pt;width:201.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" stroked="f">
                <v:textbox style="mso-fit-shape-to-text:t" inset="0,0,0,0">
                  <w:txbxContent>
                    <w:p w14:paraId="3173CA3A" w14:textId="034AB453" w:rsidR="00A8413F" w:rsidRPr="006D2DD4" w:rsidRDefault="00A8413F" w:rsidP="00A8413F">
                      <w:pPr>
                        <w:pStyle w:val="Lgende"/>
                        <w:rPr>
                          <w:noProof/>
                          <w:szCs w:val="20"/>
                          <w:lang w:val="fr-FR"/>
                        </w:rPr>
                      </w:pPr>
                      <w:r>
                        <w:t xml:space="preserve">Figure </w:t>
                      </w:r>
                      <w:fldSimple w:instr=" SEQ Figure \* ARABIC ">
                        <w:r w:rsidR="00B0385F">
                          <w:rPr>
                            <w:noProof/>
                          </w:rPr>
                          <w:t>31</w:t>
                        </w:r>
                      </w:fldSimple>
                    </w:p>
                  </w:txbxContent>
                </v:textbox>
                <w10:wrap type="through"/>
              </v:shape>
            </w:pict>
          </mc:Fallback>
        </mc:AlternateContent>
      </w:r>
      <w:r>
        <w:rPr>
          <w:noProof/>
          <w:lang w:val="fr-FR"/>
        </w:rPr>
        <w:drawing>
          <wp:anchor distT="0" distB="0" distL="114300" distR="114300" simplePos="0" relativeHeight="251687936" behindDoc="0" locked="0" layoutInCell="1" allowOverlap="1" wp14:anchorId="5ABF248B" wp14:editId="2C31A506">
            <wp:simplePos x="0" y="0"/>
            <wp:positionH relativeFrom="column">
              <wp:posOffset>3281680</wp:posOffset>
            </wp:positionH>
            <wp:positionV relativeFrom="paragraph">
              <wp:posOffset>0</wp:posOffset>
            </wp:positionV>
            <wp:extent cx="2562225" cy="4961890"/>
            <wp:effectExtent l="0" t="0" r="9525" b="0"/>
            <wp:wrapThrough wrapText="bothSides">
              <wp:wrapPolygon edited="0">
                <wp:start x="0" y="0"/>
                <wp:lineTo x="0" y="21478"/>
                <wp:lineTo x="21520" y="21478"/>
                <wp:lineTo x="21520" y="0"/>
                <wp:lineTo x="0" y="0"/>
              </wp:wrapPolygon>
            </wp:wrapThrough>
            <wp:docPr id="72" name="Image 7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capture d’écran, nombre, Police&#10;&#10;Description générée automatiquement"/>
                    <pic:cNvPicPr/>
                  </pic:nvPicPr>
                  <pic:blipFill rotWithShape="1">
                    <a:blip r:embed="rId60">
                      <a:extLst>
                        <a:ext uri="{28A0092B-C50C-407E-A947-70E740481C1C}">
                          <a14:useLocalDpi xmlns:a14="http://schemas.microsoft.com/office/drawing/2010/main" val="0"/>
                        </a:ext>
                      </a:extLst>
                    </a:blip>
                    <a:srcRect t="1513" r="2169"/>
                    <a:stretch/>
                  </pic:blipFill>
                  <pic:spPr bwMode="auto">
                    <a:xfrm>
                      <a:off x="0" y="0"/>
                      <a:ext cx="2562225" cy="496189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92032" behindDoc="0" locked="0" layoutInCell="1" allowOverlap="1" wp14:anchorId="4DB5F415" wp14:editId="5D52CFC3">
                <wp:simplePos x="0" y="0"/>
                <wp:positionH relativeFrom="column">
                  <wp:posOffset>-4445</wp:posOffset>
                </wp:positionH>
                <wp:positionV relativeFrom="paragraph">
                  <wp:posOffset>6153150</wp:posOffset>
                </wp:positionV>
                <wp:extent cx="2552700" cy="635"/>
                <wp:effectExtent l="0" t="0" r="0" b="0"/>
                <wp:wrapThrough wrapText="bothSides">
                  <wp:wrapPolygon edited="0">
                    <wp:start x="0" y="0"/>
                    <wp:lineTo x="0" y="21600"/>
                    <wp:lineTo x="21600" y="21600"/>
                    <wp:lineTo x="21600" y="0"/>
                  </wp:wrapPolygon>
                </wp:wrapThrough>
                <wp:docPr id="74" name="Zone de texte 74"/>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4197985A" w14:textId="08F2E87A" w:rsidR="00A8413F" w:rsidRPr="002C3EAD" w:rsidRDefault="00A8413F" w:rsidP="00A8413F">
                            <w:pPr>
                              <w:pStyle w:val="Lgende"/>
                              <w:rPr>
                                <w:noProof/>
                                <w:szCs w:val="20"/>
                              </w:rPr>
                            </w:pPr>
                            <w:r>
                              <w:t xml:space="preserve">Figure </w:t>
                            </w:r>
                            <w:fldSimple w:instr=" SEQ Figure \* ARABIC ">
                              <w:r w:rsidR="00B0385F">
                                <w:rPr>
                                  <w:noProof/>
                                </w:rPr>
                                <w:t>32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F415" id="Zone de texte 74" o:spid="_x0000_s1065" type="#_x0000_t202" style="position:absolute;margin-left:-.35pt;margin-top:484.5pt;width:20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5jGQIAAEAEAAAOAAAAZHJzL2Uyb0RvYy54bWysU8Fu2zAMvQ/YPwi6L04ypBu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lfLOafph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" stroked="f">
                <v:textbox style="mso-fit-shape-to-text:t" inset="0,0,0,0">
                  <w:txbxContent>
                    <w:p w14:paraId="4197985A" w14:textId="08F2E87A" w:rsidR="00A8413F" w:rsidRPr="002C3EAD" w:rsidRDefault="00A8413F" w:rsidP="00A8413F">
                      <w:pPr>
                        <w:pStyle w:val="Lgende"/>
                        <w:rPr>
                          <w:noProof/>
                          <w:szCs w:val="20"/>
                        </w:rPr>
                      </w:pPr>
                      <w:r>
                        <w:t xml:space="preserve">Figure </w:t>
                      </w:r>
                      <w:fldSimple w:instr=" SEQ Figure \* ARABIC ">
                        <w:r w:rsidR="00B0385F">
                          <w:rPr>
                            <w:noProof/>
                          </w:rPr>
                          <w:t>32</w:t>
                        </w:r>
                      </w:fldSimple>
                    </w:p>
                  </w:txbxContent>
                </v:textbox>
                <w10:wrap type="through"/>
              </v:shape>
            </w:pict>
          </mc:Fallback>
        </mc:AlternateContent>
      </w:r>
      <w:r w:rsidRPr="00A8413F">
        <w:rPr>
          <w:lang w:val="fr-FR"/>
        </w:rPr>
        <w:drawing>
          <wp:anchor distT="0" distB="0" distL="114300" distR="114300" simplePos="0" relativeHeight="251686912" behindDoc="0" locked="0" layoutInCell="1" allowOverlap="1" wp14:anchorId="3B3F3F3D" wp14:editId="554F4297">
            <wp:simplePos x="0" y="0"/>
            <wp:positionH relativeFrom="column">
              <wp:posOffset>-4445</wp:posOffset>
            </wp:positionH>
            <wp:positionV relativeFrom="paragraph">
              <wp:posOffset>0</wp:posOffset>
            </wp:positionV>
            <wp:extent cx="2552700" cy="6096001"/>
            <wp:effectExtent l="0" t="0" r="0" b="0"/>
            <wp:wrapThrough wrapText="bothSides">
              <wp:wrapPolygon edited="0">
                <wp:start x="0" y="0"/>
                <wp:lineTo x="0" y="21533"/>
                <wp:lineTo x="21439" y="21533"/>
                <wp:lineTo x="21439" y="0"/>
                <wp:lineTo x="0" y="0"/>
              </wp:wrapPolygon>
            </wp:wrapThrough>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2189"/>
                    <a:stretch/>
                  </pic:blipFill>
                  <pic:spPr bwMode="auto">
                    <a:xfrm>
                      <a:off x="0" y="0"/>
                      <a:ext cx="2552700" cy="6096001"/>
                    </a:xfrm>
                    <a:prstGeom prst="rect">
                      <a:avLst/>
                    </a:prstGeom>
                    <a:ln>
                      <a:noFill/>
                    </a:ln>
                    <a:extLst>
                      <a:ext uri="{53640926-AAD7-44D8-BBD7-CCE9431645EC}">
                        <a14:shadowObscured xmlns:a14="http://schemas.microsoft.com/office/drawing/2010/main"/>
                      </a:ext>
                    </a:extLst>
                  </pic:spPr>
                </pic:pic>
              </a:graphicData>
            </a:graphic>
          </wp:anchor>
        </w:drawing>
      </w:r>
      <w:r w:rsidR="00910013">
        <w:rPr>
          <w:lang w:val="fr-FR"/>
        </w:rPr>
        <w:br w:type="textWrapping" w:clear="all"/>
      </w:r>
    </w:p>
    <w:p w14:paraId="5A66EDB4" w14:textId="3E13AF4E" w:rsidR="000062CD" w:rsidRDefault="000062CD" w:rsidP="000062CD">
      <w:pPr>
        <w:pStyle w:val="Titre2"/>
        <w:rPr>
          <w:lang w:val="fr-FR"/>
        </w:rPr>
      </w:pPr>
      <w:bookmarkStart w:id="27" w:name="_Toc166591555"/>
      <w:r>
        <w:rPr>
          <w:lang w:val="fr-FR"/>
        </w:rPr>
        <w:t>Git</w:t>
      </w:r>
      <w:bookmarkEnd w:id="27"/>
    </w:p>
    <w:p w14:paraId="5632026D" w14:textId="5E6242BC" w:rsidR="002F37CC" w:rsidRPr="00F43847" w:rsidRDefault="00D533D7" w:rsidP="00F43847">
      <w:pPr>
        <w:rPr>
          <w:lang w:val="fr-FR"/>
        </w:rPr>
      </w:pPr>
      <w:r w:rsidRPr="00D533D7">
        <w:rPr>
          <w:lang w:val="fr-FR"/>
        </w:rPr>
        <w:t>Mon projet se trouve intégralement sur Git Hub. Le rendu final se fera sur la branche main, la documentation aura ajouté petit à petit sur la branche « feature/documentation », l’implémentation se fera pour chaque fonction sur une branche différente. Une fois la fonction implémentée elle sera mise sur la branche « develop ». Gérer git de cette façon a pour avantage de pouvoir travailler sur plusieurs fonctionnalités à la fois sans engendrer conflit entre les différentes versions.</w:t>
      </w:r>
    </w:p>
    <w:sectPr w:rsidR="002F37CC" w:rsidRPr="00F43847" w:rsidSect="007F1E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8E0FF" w14:textId="77777777" w:rsidR="00BA5F80" w:rsidRDefault="00BA5F80" w:rsidP="00103DB4">
      <w:pPr>
        <w:spacing w:after="0" w:line="240" w:lineRule="auto"/>
      </w:pPr>
      <w:r>
        <w:separator/>
      </w:r>
    </w:p>
  </w:endnote>
  <w:endnote w:type="continuationSeparator" w:id="0">
    <w:p w14:paraId="12A001EC" w14:textId="77777777" w:rsidR="00BA5F80" w:rsidRDefault="00BA5F80"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7AB2" w14:textId="32E82CA4" w:rsidR="005F3581" w:rsidRPr="00E63B67" w:rsidRDefault="001D46D0" w:rsidP="00E63B67">
    <w:pPr>
      <w:pStyle w:val="Pieddepage"/>
      <w:pBdr>
        <w:top w:val="single" w:sz="4" w:space="1" w:color="4472C4" w:themeColor="accent1"/>
      </w:pBdr>
      <w:shd w:val="clear" w:color="auto" w:fill="FFFFFF" w:themeFill="background1"/>
      <w:rPr>
        <w:color w:val="0070C0"/>
      </w:rPr>
    </w:pPr>
    <w:r w:rsidRPr="00E63B67">
      <w:rPr>
        <w:color w:val="0070C0"/>
      </w:rPr>
      <w:fldChar w:fldCharType="begin"/>
    </w:r>
    <w:r w:rsidRPr="00E63B67">
      <w:rPr>
        <w:color w:val="0070C0"/>
      </w:rPr>
      <w:instrText xml:space="preserve"> AUTHOR  \* FirstCap  \* MERGEFORMAT </w:instrText>
    </w:r>
    <w:r w:rsidRPr="00E63B67">
      <w:rPr>
        <w:color w:val="0070C0"/>
      </w:rPr>
      <w:fldChar w:fldCharType="separate"/>
    </w:r>
    <w:r w:rsidR="00B0385F">
      <w:rPr>
        <w:noProof/>
        <w:color w:val="0070C0"/>
      </w:rPr>
      <w:t>Adam Sifate</w:t>
    </w:r>
    <w:r w:rsidRPr="00E63B67">
      <w:rPr>
        <w:noProof/>
        <w:color w:val="0070C0"/>
      </w:rPr>
      <w:fldChar w:fldCharType="end"/>
    </w:r>
    <w:r w:rsidR="005F3581" w:rsidRPr="00E63B67">
      <w:rPr>
        <w:color w:val="0070C0"/>
      </w:rPr>
      <w:ptab w:relativeTo="margin" w:alignment="center" w:leader="none"/>
    </w:r>
    <w:r w:rsidR="005F3581" w:rsidRPr="00E63B67">
      <w:rPr>
        <w:color w:val="0070C0"/>
      </w:rPr>
      <w:t xml:space="preserve"> </w:t>
    </w:r>
    <w:r w:rsidR="005F3581" w:rsidRPr="00E63B67">
      <w:rPr>
        <w:color w:val="0070C0"/>
      </w:rPr>
      <w:fldChar w:fldCharType="begin"/>
    </w:r>
    <w:r w:rsidR="005F3581" w:rsidRPr="00E63B67">
      <w:rPr>
        <w:color w:val="0070C0"/>
      </w:rPr>
      <w:instrText xml:space="preserve"> PAGE  \* Arabic  \* MERGEFORMAT </w:instrText>
    </w:r>
    <w:r w:rsidR="005F3581" w:rsidRPr="00E63B67">
      <w:rPr>
        <w:color w:val="0070C0"/>
      </w:rPr>
      <w:fldChar w:fldCharType="separate"/>
    </w:r>
    <w:r w:rsidR="005F3581" w:rsidRPr="00E63B67">
      <w:rPr>
        <w:color w:val="0070C0"/>
      </w:rPr>
      <w:t>1</w:t>
    </w:r>
    <w:r w:rsidR="005F3581" w:rsidRPr="00E63B67">
      <w:rPr>
        <w:color w:val="0070C0"/>
      </w:rPr>
      <w:fldChar w:fldCharType="end"/>
    </w:r>
    <w:r w:rsidR="005F3581" w:rsidRPr="00E63B67">
      <w:rPr>
        <w:color w:val="0070C0"/>
      </w:rPr>
      <w:ptab w:relativeTo="margin" w:alignment="right" w:leader="none"/>
    </w:r>
    <w:r w:rsidR="005F3581" w:rsidRPr="00E63B67">
      <w:rPr>
        <w:color w:val="0070C0"/>
      </w:rPr>
      <w:t xml:space="preserve"> </w:t>
    </w:r>
    <w:r w:rsidR="00E7368C">
      <w:rPr>
        <w:color w:val="0070C0"/>
      </w:rPr>
      <w:t xml:space="preserve">Dernière sauvegarde le : </w:t>
    </w:r>
    <w:r w:rsidR="00E7368C">
      <w:rPr>
        <w:color w:val="0070C0"/>
      </w:rPr>
      <w:fldChar w:fldCharType="begin"/>
    </w:r>
    <w:r w:rsidR="00E7368C">
      <w:rPr>
        <w:color w:val="0070C0"/>
      </w:rPr>
      <w:instrText xml:space="preserve"> SAVEDATE  \@ "dd.MM.yyyy"  \* MERGEFORMAT </w:instrText>
    </w:r>
    <w:r w:rsidR="00E7368C">
      <w:rPr>
        <w:color w:val="0070C0"/>
      </w:rPr>
      <w:fldChar w:fldCharType="separate"/>
    </w:r>
    <w:r w:rsidR="00B0385F">
      <w:rPr>
        <w:noProof/>
        <w:color w:val="0070C0"/>
      </w:rPr>
      <w:t>14.05.2024</w:t>
    </w:r>
    <w:r w:rsidR="00E7368C">
      <w:rPr>
        <w:color w:val="0070C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E0C8B" w14:textId="77777777" w:rsidR="00BA5F80" w:rsidRDefault="00BA5F80" w:rsidP="00103DB4">
      <w:pPr>
        <w:spacing w:after="0" w:line="240" w:lineRule="auto"/>
      </w:pPr>
      <w:r>
        <w:separator/>
      </w:r>
    </w:p>
  </w:footnote>
  <w:footnote w:type="continuationSeparator" w:id="0">
    <w:p w14:paraId="7713C2CB" w14:textId="77777777" w:rsidR="00BA5F80" w:rsidRDefault="00BA5F80"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6218A32B" w:rsidR="00062F3F" w:rsidRPr="00B86CC9" w:rsidRDefault="00E015FF" w:rsidP="00B86CC9">
    <w:pPr>
      <w:pStyle w:val="En-tte"/>
      <w:pBdr>
        <w:bottom w:val="single" w:sz="4" w:space="1" w:color="4472C4" w:themeColor="accent1"/>
      </w:pBdr>
      <w:rPr>
        <w:color w:val="0070C0"/>
      </w:rPr>
    </w:pPr>
    <w:r w:rsidRPr="00B86CC9">
      <w:rPr>
        <w:noProof/>
        <w:color w:val="0070C0"/>
      </w:rPr>
      <w:drawing>
        <wp:anchor distT="0" distB="0" distL="114300" distR="114300" simplePos="0" relativeHeight="251658240" behindDoc="1" locked="0" layoutInCell="1" allowOverlap="1" wp14:anchorId="33FDFEB7" wp14:editId="35D78322">
          <wp:simplePos x="0" y="0"/>
          <wp:positionH relativeFrom="margin">
            <wp:align>right</wp:align>
          </wp:positionH>
          <wp:positionV relativeFrom="paragraph">
            <wp:posOffset>-201930</wp:posOffset>
          </wp:positionV>
          <wp:extent cx="638175" cy="638175"/>
          <wp:effectExtent l="0" t="0" r="9525" b="9525"/>
          <wp:wrapNone/>
          <wp:docPr id="34" name="Image 34"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 Police, logo, symbol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sidR="00054BFE" w:rsidRPr="00B86CC9">
      <w:rPr>
        <w:color w:val="0070C0"/>
      </w:rPr>
      <w:ptab w:relativeTo="margin" w:alignment="center" w:leader="none"/>
    </w:r>
    <w:sdt>
      <w:sdtPr>
        <w:rPr>
          <w:color w:val="0070C0"/>
        </w:rPr>
        <w:alias w:val="Titre "/>
        <w:tag w:val=""/>
        <w:id w:val="349222114"/>
        <w:placeholder>
          <w:docPart w:val="1150E8A1971548D3897B7F285471EBF2"/>
        </w:placeholder>
        <w:dataBinding w:prefixMappings="xmlns:ns0='http://purl.org/dc/elements/1.1/' xmlns:ns1='http://schemas.openxmlformats.org/package/2006/metadata/core-properties' " w:xpath="/ns1:coreProperties[1]/ns0:title[1]" w:storeItemID="{6C3C8BC8-F283-45AE-878A-BAB7291924A1}"/>
        <w:text/>
      </w:sdtPr>
      <w:sdtEndPr/>
      <w:sdtContent>
        <w:r w:rsidR="00054BFE" w:rsidRPr="00B86CC9">
          <w:rPr>
            <w:color w:val="0070C0"/>
          </w:rPr>
          <w:t>TPI Adam Sifate rapport de projet</w:t>
        </w:r>
      </w:sdtContent>
    </w:sdt>
    <w:r w:rsidR="00054BFE" w:rsidRPr="00B86CC9">
      <w:rPr>
        <w:color w:val="0070C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AFC04EE"/>
    <w:multiLevelType w:val="multilevel"/>
    <w:tmpl w:val="B3D2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661AF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8"/>
  </w:num>
  <w:num w:numId="5">
    <w:abstractNumId w:val="12"/>
  </w:num>
  <w:num w:numId="6">
    <w:abstractNumId w:val="8"/>
  </w:num>
  <w:num w:numId="7">
    <w:abstractNumId w:val="8"/>
  </w:num>
  <w:num w:numId="8">
    <w:abstractNumId w:val="8"/>
  </w:num>
  <w:num w:numId="9">
    <w:abstractNumId w:val="13"/>
  </w:num>
  <w:num w:numId="10">
    <w:abstractNumId w:val="5"/>
  </w:num>
  <w:num w:numId="11">
    <w:abstractNumId w:val="10"/>
  </w:num>
  <w:num w:numId="12">
    <w:abstractNumId w:val="1"/>
  </w:num>
  <w:num w:numId="13">
    <w:abstractNumId w:val="2"/>
  </w:num>
  <w:num w:numId="14">
    <w:abstractNumId w:val="0"/>
  </w:num>
  <w:num w:numId="15">
    <w:abstractNumId w:val="3"/>
  </w:num>
  <w:num w:numId="16">
    <w:abstractNumId w:val="7"/>
  </w:num>
  <w:num w:numId="17">
    <w:abstractNumId w:val="14"/>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126E"/>
    <w:rsid w:val="000033C8"/>
    <w:rsid w:val="000062CD"/>
    <w:rsid w:val="000131E0"/>
    <w:rsid w:val="00015028"/>
    <w:rsid w:val="00020C9C"/>
    <w:rsid w:val="00022D76"/>
    <w:rsid w:val="00023E6E"/>
    <w:rsid w:val="000268F5"/>
    <w:rsid w:val="00026A68"/>
    <w:rsid w:val="000372F3"/>
    <w:rsid w:val="00040FD1"/>
    <w:rsid w:val="00041E39"/>
    <w:rsid w:val="000426D4"/>
    <w:rsid w:val="00046939"/>
    <w:rsid w:val="00050D12"/>
    <w:rsid w:val="000527C8"/>
    <w:rsid w:val="00054BFE"/>
    <w:rsid w:val="00055EF1"/>
    <w:rsid w:val="00062F3F"/>
    <w:rsid w:val="00065CCE"/>
    <w:rsid w:val="00067923"/>
    <w:rsid w:val="00067CC0"/>
    <w:rsid w:val="0008197B"/>
    <w:rsid w:val="00085CA7"/>
    <w:rsid w:val="00086BE7"/>
    <w:rsid w:val="00090E6D"/>
    <w:rsid w:val="00093CDE"/>
    <w:rsid w:val="00095D09"/>
    <w:rsid w:val="000A01F5"/>
    <w:rsid w:val="000A03E8"/>
    <w:rsid w:val="000A4E90"/>
    <w:rsid w:val="000A6E8F"/>
    <w:rsid w:val="000B059F"/>
    <w:rsid w:val="000B0F9F"/>
    <w:rsid w:val="000B1F20"/>
    <w:rsid w:val="000B2C7E"/>
    <w:rsid w:val="000B4F7E"/>
    <w:rsid w:val="000B76B5"/>
    <w:rsid w:val="000B7A38"/>
    <w:rsid w:val="000C0061"/>
    <w:rsid w:val="000C379A"/>
    <w:rsid w:val="000C653D"/>
    <w:rsid w:val="000C69CE"/>
    <w:rsid w:val="000C6A49"/>
    <w:rsid w:val="000C7F7E"/>
    <w:rsid w:val="000D1F50"/>
    <w:rsid w:val="000D449B"/>
    <w:rsid w:val="000E2464"/>
    <w:rsid w:val="000E2689"/>
    <w:rsid w:val="000E322B"/>
    <w:rsid w:val="000E3359"/>
    <w:rsid w:val="000F2ACC"/>
    <w:rsid w:val="000F5737"/>
    <w:rsid w:val="00102A65"/>
    <w:rsid w:val="00103BCE"/>
    <w:rsid w:val="00103DB4"/>
    <w:rsid w:val="00106154"/>
    <w:rsid w:val="0010636F"/>
    <w:rsid w:val="00106A87"/>
    <w:rsid w:val="0010730B"/>
    <w:rsid w:val="00110F6B"/>
    <w:rsid w:val="00116209"/>
    <w:rsid w:val="00116E16"/>
    <w:rsid w:val="001220BE"/>
    <w:rsid w:val="00126AFA"/>
    <w:rsid w:val="00130F14"/>
    <w:rsid w:val="001328D2"/>
    <w:rsid w:val="00135B2F"/>
    <w:rsid w:val="001415DA"/>
    <w:rsid w:val="001427BE"/>
    <w:rsid w:val="00143274"/>
    <w:rsid w:val="00150D25"/>
    <w:rsid w:val="00155C02"/>
    <w:rsid w:val="00156924"/>
    <w:rsid w:val="0015752F"/>
    <w:rsid w:val="001604CA"/>
    <w:rsid w:val="00165B6B"/>
    <w:rsid w:val="0017590B"/>
    <w:rsid w:val="00177782"/>
    <w:rsid w:val="00185B2C"/>
    <w:rsid w:val="00186F8B"/>
    <w:rsid w:val="0018790B"/>
    <w:rsid w:val="00192092"/>
    <w:rsid w:val="00193A89"/>
    <w:rsid w:val="00196DFB"/>
    <w:rsid w:val="001A0868"/>
    <w:rsid w:val="001A0A47"/>
    <w:rsid w:val="001A5507"/>
    <w:rsid w:val="001A7281"/>
    <w:rsid w:val="001B10B0"/>
    <w:rsid w:val="001C4E20"/>
    <w:rsid w:val="001C6B6D"/>
    <w:rsid w:val="001C78A1"/>
    <w:rsid w:val="001C7AB8"/>
    <w:rsid w:val="001D0B5A"/>
    <w:rsid w:val="001D0F8F"/>
    <w:rsid w:val="001D46B6"/>
    <w:rsid w:val="001D46D0"/>
    <w:rsid w:val="001D4CD7"/>
    <w:rsid w:val="001D6716"/>
    <w:rsid w:val="001E0B7B"/>
    <w:rsid w:val="001E4EA5"/>
    <w:rsid w:val="001E555A"/>
    <w:rsid w:val="001E75CA"/>
    <w:rsid w:val="001F25DC"/>
    <w:rsid w:val="001F5D61"/>
    <w:rsid w:val="001F7872"/>
    <w:rsid w:val="002009F0"/>
    <w:rsid w:val="00201722"/>
    <w:rsid w:val="00204644"/>
    <w:rsid w:val="0020511F"/>
    <w:rsid w:val="00213FDA"/>
    <w:rsid w:val="002148A3"/>
    <w:rsid w:val="002148EF"/>
    <w:rsid w:val="00221961"/>
    <w:rsid w:val="0022231A"/>
    <w:rsid w:val="002264A7"/>
    <w:rsid w:val="00227906"/>
    <w:rsid w:val="00234F53"/>
    <w:rsid w:val="00235BC0"/>
    <w:rsid w:val="00242CE9"/>
    <w:rsid w:val="00243044"/>
    <w:rsid w:val="00244DF5"/>
    <w:rsid w:val="002454E4"/>
    <w:rsid w:val="00245B24"/>
    <w:rsid w:val="00250383"/>
    <w:rsid w:val="002612C2"/>
    <w:rsid w:val="0028007D"/>
    <w:rsid w:val="00280655"/>
    <w:rsid w:val="00285634"/>
    <w:rsid w:val="0029386C"/>
    <w:rsid w:val="00293B4B"/>
    <w:rsid w:val="00293E00"/>
    <w:rsid w:val="002A313C"/>
    <w:rsid w:val="002A3E3A"/>
    <w:rsid w:val="002B6430"/>
    <w:rsid w:val="002C3C78"/>
    <w:rsid w:val="002C7569"/>
    <w:rsid w:val="002D0004"/>
    <w:rsid w:val="002D583D"/>
    <w:rsid w:val="002D6292"/>
    <w:rsid w:val="002D6D0F"/>
    <w:rsid w:val="002E1EC0"/>
    <w:rsid w:val="002E5E71"/>
    <w:rsid w:val="002E626F"/>
    <w:rsid w:val="002F144B"/>
    <w:rsid w:val="002F16CC"/>
    <w:rsid w:val="002F1E33"/>
    <w:rsid w:val="002F2971"/>
    <w:rsid w:val="002F37CC"/>
    <w:rsid w:val="002F3DD9"/>
    <w:rsid w:val="002F528D"/>
    <w:rsid w:val="002F591C"/>
    <w:rsid w:val="002F6E2C"/>
    <w:rsid w:val="002F6EFC"/>
    <w:rsid w:val="00300DB7"/>
    <w:rsid w:val="0030358A"/>
    <w:rsid w:val="00307D5C"/>
    <w:rsid w:val="003166B2"/>
    <w:rsid w:val="00316B5F"/>
    <w:rsid w:val="003176B3"/>
    <w:rsid w:val="00320052"/>
    <w:rsid w:val="003209E6"/>
    <w:rsid w:val="003228DF"/>
    <w:rsid w:val="003256A1"/>
    <w:rsid w:val="00325C65"/>
    <w:rsid w:val="00326B0A"/>
    <w:rsid w:val="00327105"/>
    <w:rsid w:val="003321AD"/>
    <w:rsid w:val="00333454"/>
    <w:rsid w:val="003334F7"/>
    <w:rsid w:val="00334FCB"/>
    <w:rsid w:val="00335320"/>
    <w:rsid w:val="00337778"/>
    <w:rsid w:val="0034385F"/>
    <w:rsid w:val="0034465A"/>
    <w:rsid w:val="003456D5"/>
    <w:rsid w:val="00346A1D"/>
    <w:rsid w:val="003473A6"/>
    <w:rsid w:val="00350E6F"/>
    <w:rsid w:val="00352D8F"/>
    <w:rsid w:val="00354155"/>
    <w:rsid w:val="003544D4"/>
    <w:rsid w:val="00354AB6"/>
    <w:rsid w:val="00354DBD"/>
    <w:rsid w:val="00355E72"/>
    <w:rsid w:val="003606F1"/>
    <w:rsid w:val="00361ABA"/>
    <w:rsid w:val="00371332"/>
    <w:rsid w:val="00380D57"/>
    <w:rsid w:val="003851E8"/>
    <w:rsid w:val="00390768"/>
    <w:rsid w:val="0039198C"/>
    <w:rsid w:val="003926B1"/>
    <w:rsid w:val="00392A19"/>
    <w:rsid w:val="00392D89"/>
    <w:rsid w:val="00394421"/>
    <w:rsid w:val="003A3C78"/>
    <w:rsid w:val="003A6586"/>
    <w:rsid w:val="003B1753"/>
    <w:rsid w:val="003B6E03"/>
    <w:rsid w:val="003B6F04"/>
    <w:rsid w:val="003B77D0"/>
    <w:rsid w:val="003C0B6E"/>
    <w:rsid w:val="003C7512"/>
    <w:rsid w:val="003C7C4F"/>
    <w:rsid w:val="003D08F0"/>
    <w:rsid w:val="003D0FD0"/>
    <w:rsid w:val="003D39FD"/>
    <w:rsid w:val="003D5F07"/>
    <w:rsid w:val="003D7E46"/>
    <w:rsid w:val="003E52A5"/>
    <w:rsid w:val="003E65C1"/>
    <w:rsid w:val="003F08E7"/>
    <w:rsid w:val="003F1F4E"/>
    <w:rsid w:val="003F384A"/>
    <w:rsid w:val="004004EA"/>
    <w:rsid w:val="0040176D"/>
    <w:rsid w:val="00402DD8"/>
    <w:rsid w:val="004030B4"/>
    <w:rsid w:val="00404ADB"/>
    <w:rsid w:val="0040590E"/>
    <w:rsid w:val="00405CD6"/>
    <w:rsid w:val="00406AEE"/>
    <w:rsid w:val="0040769C"/>
    <w:rsid w:val="00407853"/>
    <w:rsid w:val="00414ACF"/>
    <w:rsid w:val="00415732"/>
    <w:rsid w:val="00416A07"/>
    <w:rsid w:val="00423AEB"/>
    <w:rsid w:val="00425879"/>
    <w:rsid w:val="00426805"/>
    <w:rsid w:val="0042765F"/>
    <w:rsid w:val="0043296F"/>
    <w:rsid w:val="004349C9"/>
    <w:rsid w:val="0043618D"/>
    <w:rsid w:val="004364C2"/>
    <w:rsid w:val="004428BC"/>
    <w:rsid w:val="00443720"/>
    <w:rsid w:val="00444217"/>
    <w:rsid w:val="0044476C"/>
    <w:rsid w:val="00450C04"/>
    <w:rsid w:val="00452838"/>
    <w:rsid w:val="004604CF"/>
    <w:rsid w:val="00460FDF"/>
    <w:rsid w:val="00461D69"/>
    <w:rsid w:val="00465118"/>
    <w:rsid w:val="004666C7"/>
    <w:rsid w:val="00467E1E"/>
    <w:rsid w:val="0047439D"/>
    <w:rsid w:val="0047501B"/>
    <w:rsid w:val="004827BC"/>
    <w:rsid w:val="00483540"/>
    <w:rsid w:val="00483FC8"/>
    <w:rsid w:val="00484B87"/>
    <w:rsid w:val="0048547F"/>
    <w:rsid w:val="004858D9"/>
    <w:rsid w:val="00486609"/>
    <w:rsid w:val="0048707F"/>
    <w:rsid w:val="004961B5"/>
    <w:rsid w:val="004A0BC8"/>
    <w:rsid w:val="004A7BA5"/>
    <w:rsid w:val="004B3419"/>
    <w:rsid w:val="004C3E7F"/>
    <w:rsid w:val="004C64D9"/>
    <w:rsid w:val="004C67CF"/>
    <w:rsid w:val="004C6A31"/>
    <w:rsid w:val="004D2C93"/>
    <w:rsid w:val="004D663B"/>
    <w:rsid w:val="004D6A6F"/>
    <w:rsid w:val="004D6D6D"/>
    <w:rsid w:val="004D6DE2"/>
    <w:rsid w:val="004E0B9E"/>
    <w:rsid w:val="004E3A97"/>
    <w:rsid w:val="004E4F8A"/>
    <w:rsid w:val="004E5F13"/>
    <w:rsid w:val="004E719C"/>
    <w:rsid w:val="004E7D8D"/>
    <w:rsid w:val="004F1A53"/>
    <w:rsid w:val="004F25B6"/>
    <w:rsid w:val="004F3E01"/>
    <w:rsid w:val="00501CDB"/>
    <w:rsid w:val="00503CA9"/>
    <w:rsid w:val="0051040D"/>
    <w:rsid w:val="00523C54"/>
    <w:rsid w:val="00523E33"/>
    <w:rsid w:val="0052655C"/>
    <w:rsid w:val="00534C4B"/>
    <w:rsid w:val="00535E23"/>
    <w:rsid w:val="00537DC5"/>
    <w:rsid w:val="00542563"/>
    <w:rsid w:val="0054787B"/>
    <w:rsid w:val="005556A0"/>
    <w:rsid w:val="00560779"/>
    <w:rsid w:val="00563CD3"/>
    <w:rsid w:val="00565344"/>
    <w:rsid w:val="00567FBD"/>
    <w:rsid w:val="00573111"/>
    <w:rsid w:val="005748C7"/>
    <w:rsid w:val="00575DE6"/>
    <w:rsid w:val="00580B3E"/>
    <w:rsid w:val="00581C79"/>
    <w:rsid w:val="00582AA7"/>
    <w:rsid w:val="00593BDF"/>
    <w:rsid w:val="00596629"/>
    <w:rsid w:val="005B4410"/>
    <w:rsid w:val="005C1835"/>
    <w:rsid w:val="005C2316"/>
    <w:rsid w:val="005C3EF1"/>
    <w:rsid w:val="005D0AB9"/>
    <w:rsid w:val="005D2E1A"/>
    <w:rsid w:val="005D39B7"/>
    <w:rsid w:val="005D5443"/>
    <w:rsid w:val="005D5CDA"/>
    <w:rsid w:val="005E3793"/>
    <w:rsid w:val="005E3E89"/>
    <w:rsid w:val="005E4D6E"/>
    <w:rsid w:val="005E701F"/>
    <w:rsid w:val="005F29D9"/>
    <w:rsid w:val="005F3581"/>
    <w:rsid w:val="005F5A66"/>
    <w:rsid w:val="0060052B"/>
    <w:rsid w:val="00600585"/>
    <w:rsid w:val="006055C9"/>
    <w:rsid w:val="00605BE5"/>
    <w:rsid w:val="00611241"/>
    <w:rsid w:val="00614931"/>
    <w:rsid w:val="006168A9"/>
    <w:rsid w:val="00621671"/>
    <w:rsid w:val="006254B9"/>
    <w:rsid w:val="0063079A"/>
    <w:rsid w:val="00630EF3"/>
    <w:rsid w:val="00634A3E"/>
    <w:rsid w:val="00636E29"/>
    <w:rsid w:val="00641CA3"/>
    <w:rsid w:val="00643DEB"/>
    <w:rsid w:val="00652138"/>
    <w:rsid w:val="00653148"/>
    <w:rsid w:val="006566A5"/>
    <w:rsid w:val="00662956"/>
    <w:rsid w:val="0066540B"/>
    <w:rsid w:val="006719D7"/>
    <w:rsid w:val="00672735"/>
    <w:rsid w:val="006765A5"/>
    <w:rsid w:val="00677FF7"/>
    <w:rsid w:val="00680046"/>
    <w:rsid w:val="00682641"/>
    <w:rsid w:val="00683207"/>
    <w:rsid w:val="00683C2D"/>
    <w:rsid w:val="00684968"/>
    <w:rsid w:val="00686A26"/>
    <w:rsid w:val="006944A7"/>
    <w:rsid w:val="00696E0D"/>
    <w:rsid w:val="00696F6E"/>
    <w:rsid w:val="00697152"/>
    <w:rsid w:val="00697FB0"/>
    <w:rsid w:val="006A286C"/>
    <w:rsid w:val="006A34D0"/>
    <w:rsid w:val="006A3737"/>
    <w:rsid w:val="006B0E52"/>
    <w:rsid w:val="006B2C00"/>
    <w:rsid w:val="006C0814"/>
    <w:rsid w:val="006C1DFB"/>
    <w:rsid w:val="006C686E"/>
    <w:rsid w:val="006D00C3"/>
    <w:rsid w:val="006D2803"/>
    <w:rsid w:val="006D696F"/>
    <w:rsid w:val="006D6B56"/>
    <w:rsid w:val="006D73F2"/>
    <w:rsid w:val="006D780B"/>
    <w:rsid w:val="006F2E56"/>
    <w:rsid w:val="006F79A6"/>
    <w:rsid w:val="00701625"/>
    <w:rsid w:val="00704610"/>
    <w:rsid w:val="00714624"/>
    <w:rsid w:val="00720F83"/>
    <w:rsid w:val="00727CD5"/>
    <w:rsid w:val="007316BA"/>
    <w:rsid w:val="00731A86"/>
    <w:rsid w:val="0073336C"/>
    <w:rsid w:val="007341FF"/>
    <w:rsid w:val="00737096"/>
    <w:rsid w:val="00746C55"/>
    <w:rsid w:val="007471F4"/>
    <w:rsid w:val="00750342"/>
    <w:rsid w:val="0075199A"/>
    <w:rsid w:val="00751C75"/>
    <w:rsid w:val="007526EF"/>
    <w:rsid w:val="00752B65"/>
    <w:rsid w:val="007544A6"/>
    <w:rsid w:val="007553EF"/>
    <w:rsid w:val="0075663A"/>
    <w:rsid w:val="00762589"/>
    <w:rsid w:val="00770C97"/>
    <w:rsid w:val="00771837"/>
    <w:rsid w:val="00771E29"/>
    <w:rsid w:val="0077704D"/>
    <w:rsid w:val="00777DB8"/>
    <w:rsid w:val="00777DC3"/>
    <w:rsid w:val="00782F33"/>
    <w:rsid w:val="007835C0"/>
    <w:rsid w:val="007865BD"/>
    <w:rsid w:val="007928C3"/>
    <w:rsid w:val="007A0E0E"/>
    <w:rsid w:val="007A6CC0"/>
    <w:rsid w:val="007A7471"/>
    <w:rsid w:val="007B1CF4"/>
    <w:rsid w:val="007C0734"/>
    <w:rsid w:val="007C354D"/>
    <w:rsid w:val="007C35AE"/>
    <w:rsid w:val="007C7012"/>
    <w:rsid w:val="007C7AA4"/>
    <w:rsid w:val="007D1864"/>
    <w:rsid w:val="007D7233"/>
    <w:rsid w:val="007E14DD"/>
    <w:rsid w:val="007E3589"/>
    <w:rsid w:val="007E6A39"/>
    <w:rsid w:val="007F0418"/>
    <w:rsid w:val="007F1E6A"/>
    <w:rsid w:val="007F243F"/>
    <w:rsid w:val="007F24EB"/>
    <w:rsid w:val="007F5572"/>
    <w:rsid w:val="007F7221"/>
    <w:rsid w:val="007F7C78"/>
    <w:rsid w:val="008000F8"/>
    <w:rsid w:val="00801F97"/>
    <w:rsid w:val="00802DEB"/>
    <w:rsid w:val="00804F97"/>
    <w:rsid w:val="0081217E"/>
    <w:rsid w:val="008168CB"/>
    <w:rsid w:val="008233A6"/>
    <w:rsid w:val="0083065B"/>
    <w:rsid w:val="00832ED5"/>
    <w:rsid w:val="00834051"/>
    <w:rsid w:val="00837D73"/>
    <w:rsid w:val="008406AC"/>
    <w:rsid w:val="00841AE1"/>
    <w:rsid w:val="00844844"/>
    <w:rsid w:val="00845A77"/>
    <w:rsid w:val="00846F7D"/>
    <w:rsid w:val="008502C8"/>
    <w:rsid w:val="00852172"/>
    <w:rsid w:val="008545AA"/>
    <w:rsid w:val="00854E6B"/>
    <w:rsid w:val="008565A3"/>
    <w:rsid w:val="008641F4"/>
    <w:rsid w:val="00871F49"/>
    <w:rsid w:val="008745E2"/>
    <w:rsid w:val="00876BAB"/>
    <w:rsid w:val="00876EAA"/>
    <w:rsid w:val="00877DCA"/>
    <w:rsid w:val="00881781"/>
    <w:rsid w:val="008833AF"/>
    <w:rsid w:val="00883902"/>
    <w:rsid w:val="00885698"/>
    <w:rsid w:val="00887DA2"/>
    <w:rsid w:val="0089021F"/>
    <w:rsid w:val="008A1C85"/>
    <w:rsid w:val="008A1F0B"/>
    <w:rsid w:val="008A28FA"/>
    <w:rsid w:val="008A6252"/>
    <w:rsid w:val="008B3750"/>
    <w:rsid w:val="008B45FA"/>
    <w:rsid w:val="008B504A"/>
    <w:rsid w:val="008B51D2"/>
    <w:rsid w:val="008B58E9"/>
    <w:rsid w:val="008B5C95"/>
    <w:rsid w:val="008B5DDB"/>
    <w:rsid w:val="008B7E29"/>
    <w:rsid w:val="008C3F65"/>
    <w:rsid w:val="008C4B42"/>
    <w:rsid w:val="008C4D35"/>
    <w:rsid w:val="008C761C"/>
    <w:rsid w:val="008D10B0"/>
    <w:rsid w:val="008E1F31"/>
    <w:rsid w:val="008E340B"/>
    <w:rsid w:val="008E375C"/>
    <w:rsid w:val="008E4E57"/>
    <w:rsid w:val="008E59AC"/>
    <w:rsid w:val="008E63D5"/>
    <w:rsid w:val="008E7711"/>
    <w:rsid w:val="008F00C7"/>
    <w:rsid w:val="008F1CEE"/>
    <w:rsid w:val="0090095D"/>
    <w:rsid w:val="00900D18"/>
    <w:rsid w:val="00901C6C"/>
    <w:rsid w:val="00904804"/>
    <w:rsid w:val="00906D51"/>
    <w:rsid w:val="00907DBD"/>
    <w:rsid w:val="00910013"/>
    <w:rsid w:val="0091013A"/>
    <w:rsid w:val="0091098C"/>
    <w:rsid w:val="00917B9B"/>
    <w:rsid w:val="00921BA8"/>
    <w:rsid w:val="00937036"/>
    <w:rsid w:val="009445A3"/>
    <w:rsid w:val="00947FB2"/>
    <w:rsid w:val="00956F7B"/>
    <w:rsid w:val="00960406"/>
    <w:rsid w:val="00960C91"/>
    <w:rsid w:val="00966930"/>
    <w:rsid w:val="00975625"/>
    <w:rsid w:val="00982D69"/>
    <w:rsid w:val="009856ED"/>
    <w:rsid w:val="00993362"/>
    <w:rsid w:val="009A13AB"/>
    <w:rsid w:val="009A426D"/>
    <w:rsid w:val="009A5E5F"/>
    <w:rsid w:val="009A68D0"/>
    <w:rsid w:val="009B1A6D"/>
    <w:rsid w:val="009B1C3C"/>
    <w:rsid w:val="009B4DF0"/>
    <w:rsid w:val="009C0508"/>
    <w:rsid w:val="009C1574"/>
    <w:rsid w:val="009C27E7"/>
    <w:rsid w:val="009C4942"/>
    <w:rsid w:val="009C517D"/>
    <w:rsid w:val="009C5CE2"/>
    <w:rsid w:val="009C7D1B"/>
    <w:rsid w:val="009D076B"/>
    <w:rsid w:val="009D12ED"/>
    <w:rsid w:val="009D2F48"/>
    <w:rsid w:val="009D3BAF"/>
    <w:rsid w:val="009D5C7D"/>
    <w:rsid w:val="009D7D30"/>
    <w:rsid w:val="009E0181"/>
    <w:rsid w:val="009E760F"/>
    <w:rsid w:val="009F0A76"/>
    <w:rsid w:val="009F3AA1"/>
    <w:rsid w:val="009F5AF0"/>
    <w:rsid w:val="009F7DB5"/>
    <w:rsid w:val="009F7DF7"/>
    <w:rsid w:val="00A029E4"/>
    <w:rsid w:val="00A03CEA"/>
    <w:rsid w:val="00A10D0D"/>
    <w:rsid w:val="00A114C5"/>
    <w:rsid w:val="00A12B22"/>
    <w:rsid w:val="00A14AEA"/>
    <w:rsid w:val="00A17A3B"/>
    <w:rsid w:val="00A22D29"/>
    <w:rsid w:val="00A238D1"/>
    <w:rsid w:val="00A248F3"/>
    <w:rsid w:val="00A31630"/>
    <w:rsid w:val="00A3734B"/>
    <w:rsid w:val="00A4091D"/>
    <w:rsid w:val="00A427BC"/>
    <w:rsid w:val="00A42BB1"/>
    <w:rsid w:val="00A449D5"/>
    <w:rsid w:val="00A46620"/>
    <w:rsid w:val="00A5665C"/>
    <w:rsid w:val="00A626BB"/>
    <w:rsid w:val="00A62C34"/>
    <w:rsid w:val="00A63B55"/>
    <w:rsid w:val="00A652DA"/>
    <w:rsid w:val="00A67BA5"/>
    <w:rsid w:val="00A72155"/>
    <w:rsid w:val="00A736C6"/>
    <w:rsid w:val="00A81B8D"/>
    <w:rsid w:val="00A81E74"/>
    <w:rsid w:val="00A8413F"/>
    <w:rsid w:val="00A9217C"/>
    <w:rsid w:val="00A9427A"/>
    <w:rsid w:val="00AA1367"/>
    <w:rsid w:val="00AA2B46"/>
    <w:rsid w:val="00AB08CE"/>
    <w:rsid w:val="00AB366A"/>
    <w:rsid w:val="00AB6889"/>
    <w:rsid w:val="00AB6FDA"/>
    <w:rsid w:val="00AC4377"/>
    <w:rsid w:val="00AC6166"/>
    <w:rsid w:val="00AC62F0"/>
    <w:rsid w:val="00AC6CA1"/>
    <w:rsid w:val="00AC70CF"/>
    <w:rsid w:val="00AC74BB"/>
    <w:rsid w:val="00AC7FAD"/>
    <w:rsid w:val="00AD3FE8"/>
    <w:rsid w:val="00AE2E89"/>
    <w:rsid w:val="00AE3AE5"/>
    <w:rsid w:val="00AE5D93"/>
    <w:rsid w:val="00AF052F"/>
    <w:rsid w:val="00AF1127"/>
    <w:rsid w:val="00AF27A4"/>
    <w:rsid w:val="00B00D6E"/>
    <w:rsid w:val="00B03183"/>
    <w:rsid w:val="00B0385F"/>
    <w:rsid w:val="00B07EC4"/>
    <w:rsid w:val="00B10623"/>
    <w:rsid w:val="00B13A56"/>
    <w:rsid w:val="00B13C43"/>
    <w:rsid w:val="00B3079C"/>
    <w:rsid w:val="00B30E11"/>
    <w:rsid w:val="00B50CC6"/>
    <w:rsid w:val="00B5182B"/>
    <w:rsid w:val="00B51DC5"/>
    <w:rsid w:val="00B52D4B"/>
    <w:rsid w:val="00B53FC4"/>
    <w:rsid w:val="00B56948"/>
    <w:rsid w:val="00B76846"/>
    <w:rsid w:val="00B80658"/>
    <w:rsid w:val="00B81683"/>
    <w:rsid w:val="00B82463"/>
    <w:rsid w:val="00B8515F"/>
    <w:rsid w:val="00B86652"/>
    <w:rsid w:val="00B86CC9"/>
    <w:rsid w:val="00B929E9"/>
    <w:rsid w:val="00B94AC6"/>
    <w:rsid w:val="00B94F0D"/>
    <w:rsid w:val="00B95529"/>
    <w:rsid w:val="00BA1931"/>
    <w:rsid w:val="00BA25DB"/>
    <w:rsid w:val="00BA46DA"/>
    <w:rsid w:val="00BA5F80"/>
    <w:rsid w:val="00BA64ED"/>
    <w:rsid w:val="00BA777C"/>
    <w:rsid w:val="00BB2B84"/>
    <w:rsid w:val="00BB3203"/>
    <w:rsid w:val="00BB76E6"/>
    <w:rsid w:val="00BC15CF"/>
    <w:rsid w:val="00BC31CD"/>
    <w:rsid w:val="00BC33AF"/>
    <w:rsid w:val="00BC4F09"/>
    <w:rsid w:val="00BD062F"/>
    <w:rsid w:val="00BD7285"/>
    <w:rsid w:val="00BD7E92"/>
    <w:rsid w:val="00BE3C44"/>
    <w:rsid w:val="00BE4CAD"/>
    <w:rsid w:val="00BE5E66"/>
    <w:rsid w:val="00BF0725"/>
    <w:rsid w:val="00BF3EEA"/>
    <w:rsid w:val="00BF6476"/>
    <w:rsid w:val="00C017D7"/>
    <w:rsid w:val="00C01A52"/>
    <w:rsid w:val="00C07FA2"/>
    <w:rsid w:val="00C138C5"/>
    <w:rsid w:val="00C20378"/>
    <w:rsid w:val="00C20E56"/>
    <w:rsid w:val="00C22CA9"/>
    <w:rsid w:val="00C2766E"/>
    <w:rsid w:val="00C30C21"/>
    <w:rsid w:val="00C31751"/>
    <w:rsid w:val="00C32A28"/>
    <w:rsid w:val="00C332B5"/>
    <w:rsid w:val="00C34B21"/>
    <w:rsid w:val="00C36A4A"/>
    <w:rsid w:val="00C3722F"/>
    <w:rsid w:val="00C4091C"/>
    <w:rsid w:val="00C4187E"/>
    <w:rsid w:val="00C4385B"/>
    <w:rsid w:val="00C43E00"/>
    <w:rsid w:val="00C5019D"/>
    <w:rsid w:val="00C50C3A"/>
    <w:rsid w:val="00C532EE"/>
    <w:rsid w:val="00C53E13"/>
    <w:rsid w:val="00C54462"/>
    <w:rsid w:val="00C550A5"/>
    <w:rsid w:val="00C554B4"/>
    <w:rsid w:val="00C60087"/>
    <w:rsid w:val="00C62BE0"/>
    <w:rsid w:val="00C63D54"/>
    <w:rsid w:val="00C65F71"/>
    <w:rsid w:val="00C67A85"/>
    <w:rsid w:val="00C7160A"/>
    <w:rsid w:val="00C730EF"/>
    <w:rsid w:val="00C738B0"/>
    <w:rsid w:val="00C80314"/>
    <w:rsid w:val="00C813F7"/>
    <w:rsid w:val="00C906F3"/>
    <w:rsid w:val="00C90787"/>
    <w:rsid w:val="00CA16AC"/>
    <w:rsid w:val="00CA59CA"/>
    <w:rsid w:val="00CA7FE0"/>
    <w:rsid w:val="00CB2533"/>
    <w:rsid w:val="00CB4A61"/>
    <w:rsid w:val="00CB5637"/>
    <w:rsid w:val="00CC4C62"/>
    <w:rsid w:val="00CD0F9D"/>
    <w:rsid w:val="00CD3931"/>
    <w:rsid w:val="00CD568E"/>
    <w:rsid w:val="00CE3026"/>
    <w:rsid w:val="00CE32BB"/>
    <w:rsid w:val="00CE4028"/>
    <w:rsid w:val="00CE53FB"/>
    <w:rsid w:val="00CE56EA"/>
    <w:rsid w:val="00CE6275"/>
    <w:rsid w:val="00CE71E2"/>
    <w:rsid w:val="00CF2EF8"/>
    <w:rsid w:val="00CF5709"/>
    <w:rsid w:val="00D00811"/>
    <w:rsid w:val="00D00B16"/>
    <w:rsid w:val="00D017BA"/>
    <w:rsid w:val="00D01E14"/>
    <w:rsid w:val="00D02F32"/>
    <w:rsid w:val="00D07FCA"/>
    <w:rsid w:val="00D12BE4"/>
    <w:rsid w:val="00D132CC"/>
    <w:rsid w:val="00D13C1D"/>
    <w:rsid w:val="00D17D73"/>
    <w:rsid w:val="00D21F1C"/>
    <w:rsid w:val="00D22218"/>
    <w:rsid w:val="00D230C2"/>
    <w:rsid w:val="00D24EDD"/>
    <w:rsid w:val="00D2535D"/>
    <w:rsid w:val="00D257D9"/>
    <w:rsid w:val="00D37D58"/>
    <w:rsid w:val="00D422AE"/>
    <w:rsid w:val="00D4259C"/>
    <w:rsid w:val="00D533D7"/>
    <w:rsid w:val="00D54255"/>
    <w:rsid w:val="00D62DA1"/>
    <w:rsid w:val="00D651E1"/>
    <w:rsid w:val="00D65AC3"/>
    <w:rsid w:val="00D735E3"/>
    <w:rsid w:val="00D75BA1"/>
    <w:rsid w:val="00D772DE"/>
    <w:rsid w:val="00D80A31"/>
    <w:rsid w:val="00D82894"/>
    <w:rsid w:val="00D8598C"/>
    <w:rsid w:val="00D9014C"/>
    <w:rsid w:val="00D90B55"/>
    <w:rsid w:val="00D9227C"/>
    <w:rsid w:val="00D940B7"/>
    <w:rsid w:val="00D942E1"/>
    <w:rsid w:val="00D94ABC"/>
    <w:rsid w:val="00D95415"/>
    <w:rsid w:val="00D9581B"/>
    <w:rsid w:val="00D96E3F"/>
    <w:rsid w:val="00DA106B"/>
    <w:rsid w:val="00DA207D"/>
    <w:rsid w:val="00DA3602"/>
    <w:rsid w:val="00DA761A"/>
    <w:rsid w:val="00DB0F8D"/>
    <w:rsid w:val="00DB4C37"/>
    <w:rsid w:val="00DC6A18"/>
    <w:rsid w:val="00DD40EF"/>
    <w:rsid w:val="00DD4BA9"/>
    <w:rsid w:val="00DE3487"/>
    <w:rsid w:val="00DE4D36"/>
    <w:rsid w:val="00DE6541"/>
    <w:rsid w:val="00DE6C59"/>
    <w:rsid w:val="00DE71C4"/>
    <w:rsid w:val="00DF6A2C"/>
    <w:rsid w:val="00E0028C"/>
    <w:rsid w:val="00E015FF"/>
    <w:rsid w:val="00E0294E"/>
    <w:rsid w:val="00E03F13"/>
    <w:rsid w:val="00E0430C"/>
    <w:rsid w:val="00E045F3"/>
    <w:rsid w:val="00E06581"/>
    <w:rsid w:val="00E16EC9"/>
    <w:rsid w:val="00E21C93"/>
    <w:rsid w:val="00E23398"/>
    <w:rsid w:val="00E23471"/>
    <w:rsid w:val="00E23A41"/>
    <w:rsid w:val="00E2473C"/>
    <w:rsid w:val="00E266BD"/>
    <w:rsid w:val="00E3611F"/>
    <w:rsid w:val="00E37945"/>
    <w:rsid w:val="00E42BF8"/>
    <w:rsid w:val="00E42BF9"/>
    <w:rsid w:val="00E45097"/>
    <w:rsid w:val="00E45980"/>
    <w:rsid w:val="00E50141"/>
    <w:rsid w:val="00E52B51"/>
    <w:rsid w:val="00E52BD6"/>
    <w:rsid w:val="00E55311"/>
    <w:rsid w:val="00E553FA"/>
    <w:rsid w:val="00E55400"/>
    <w:rsid w:val="00E554CA"/>
    <w:rsid w:val="00E56858"/>
    <w:rsid w:val="00E5713F"/>
    <w:rsid w:val="00E6093B"/>
    <w:rsid w:val="00E63B67"/>
    <w:rsid w:val="00E651EE"/>
    <w:rsid w:val="00E654EE"/>
    <w:rsid w:val="00E66E54"/>
    <w:rsid w:val="00E72279"/>
    <w:rsid w:val="00E7368C"/>
    <w:rsid w:val="00E74B86"/>
    <w:rsid w:val="00E76787"/>
    <w:rsid w:val="00E82FE1"/>
    <w:rsid w:val="00E84D60"/>
    <w:rsid w:val="00E8510E"/>
    <w:rsid w:val="00E85479"/>
    <w:rsid w:val="00E93090"/>
    <w:rsid w:val="00EA0320"/>
    <w:rsid w:val="00EA05A9"/>
    <w:rsid w:val="00EA1F20"/>
    <w:rsid w:val="00EA2BAB"/>
    <w:rsid w:val="00EC0C82"/>
    <w:rsid w:val="00ED0AD7"/>
    <w:rsid w:val="00ED530B"/>
    <w:rsid w:val="00ED535A"/>
    <w:rsid w:val="00ED540A"/>
    <w:rsid w:val="00ED7D60"/>
    <w:rsid w:val="00EE3D43"/>
    <w:rsid w:val="00EE4EAA"/>
    <w:rsid w:val="00EE65F7"/>
    <w:rsid w:val="00EE6DD3"/>
    <w:rsid w:val="00EF0788"/>
    <w:rsid w:val="00EF2572"/>
    <w:rsid w:val="00EF2E20"/>
    <w:rsid w:val="00EF4D4F"/>
    <w:rsid w:val="00EF5791"/>
    <w:rsid w:val="00F001CF"/>
    <w:rsid w:val="00F0217C"/>
    <w:rsid w:val="00F10375"/>
    <w:rsid w:val="00F11BAF"/>
    <w:rsid w:val="00F136C3"/>
    <w:rsid w:val="00F14D78"/>
    <w:rsid w:val="00F163A2"/>
    <w:rsid w:val="00F16D17"/>
    <w:rsid w:val="00F2752A"/>
    <w:rsid w:val="00F31148"/>
    <w:rsid w:val="00F33CB5"/>
    <w:rsid w:val="00F37F17"/>
    <w:rsid w:val="00F41471"/>
    <w:rsid w:val="00F41B42"/>
    <w:rsid w:val="00F43847"/>
    <w:rsid w:val="00F44477"/>
    <w:rsid w:val="00F45B43"/>
    <w:rsid w:val="00F50BE0"/>
    <w:rsid w:val="00F52E52"/>
    <w:rsid w:val="00F57834"/>
    <w:rsid w:val="00F61C89"/>
    <w:rsid w:val="00F65A25"/>
    <w:rsid w:val="00F66C90"/>
    <w:rsid w:val="00F73955"/>
    <w:rsid w:val="00F757D3"/>
    <w:rsid w:val="00F839F0"/>
    <w:rsid w:val="00F8413F"/>
    <w:rsid w:val="00F87AA6"/>
    <w:rsid w:val="00F9018E"/>
    <w:rsid w:val="00F90A93"/>
    <w:rsid w:val="00F964EB"/>
    <w:rsid w:val="00FA401B"/>
    <w:rsid w:val="00FB2275"/>
    <w:rsid w:val="00FB36C7"/>
    <w:rsid w:val="00FB6DA2"/>
    <w:rsid w:val="00FB6FBD"/>
    <w:rsid w:val="00FC4FF0"/>
    <w:rsid w:val="00FC7E14"/>
    <w:rsid w:val="00FD5731"/>
    <w:rsid w:val="00FE0B21"/>
    <w:rsid w:val="00FE4417"/>
    <w:rsid w:val="00FF0471"/>
    <w:rsid w:val="00FF20A9"/>
    <w:rsid w:val="00FF2AF9"/>
    <w:rsid w:val="00FF3666"/>
    <w:rsid w:val="00FF4E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9C5CE2"/>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CE2"/>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after="100"/>
      <w:ind w:left="220"/>
    </w:pPr>
    <w:rPr>
      <w:rFonts w:cs="Times New Roman"/>
      <w:lang w:eastAsia="fr-CH"/>
    </w:rPr>
  </w:style>
  <w:style w:type="paragraph" w:styleId="TM1">
    <w:name w:val="toc 1"/>
    <w:basedOn w:val="Normal"/>
    <w:next w:val="Normal"/>
    <w:autoRedefine/>
    <w:uiPriority w:val="39"/>
    <w:unhideWhenUsed/>
    <w:rsid w:val="00103DB4"/>
    <w:pPr>
      <w:spacing w:after="100"/>
    </w:pPr>
    <w:rPr>
      <w:rFonts w:cs="Times New Roman"/>
      <w:lang w:eastAsia="fr-CH"/>
    </w:rPr>
  </w:style>
  <w:style w:type="paragraph" w:styleId="TM3">
    <w:name w:val="toc 3"/>
    <w:basedOn w:val="Normal"/>
    <w:next w:val="Normal"/>
    <w:autoRedefine/>
    <w:uiPriority w:val="39"/>
    <w:unhideWhenUsed/>
    <w:rsid w:val="00103DB4"/>
    <w:pPr>
      <w:spacing w:after="100"/>
      <w:ind w:left="440"/>
    </w:pPr>
    <w:rPr>
      <w:rFonts w:cs="Times New Roman"/>
      <w:lang w:eastAsia="fr-CH"/>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837575969">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1.png"/><Relationship Id="rId39" Type="http://schemas.openxmlformats.org/officeDocument/2006/relationships/image" Target="media/image21.emf"/><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5.emf"/><Relationship Id="rId50" Type="http://schemas.openxmlformats.org/officeDocument/2006/relationships/oleObject" Target="embeddings/oleObject9.bin"/><Relationship Id="rId55" Type="http://schemas.openxmlformats.org/officeDocument/2006/relationships/image" Target="media/image29.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4.png"/><Relationship Id="rId11" Type="http://schemas.openxmlformats.org/officeDocument/2006/relationships/hyperlink" Target="mailto:Daniel.berney@heig-vd.c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emf"/><Relationship Id="rId40" Type="http://schemas.openxmlformats.org/officeDocument/2006/relationships/oleObject" Target="embeddings/oleObject4.bin"/><Relationship Id="rId45" Type="http://schemas.openxmlformats.org/officeDocument/2006/relationships/image" Target="media/image24.emf"/><Relationship Id="rId53" Type="http://schemas.openxmlformats.org/officeDocument/2006/relationships/oleObject" Target="embeddings/oleObject11.bin"/><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8.bin"/><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hyperlink" Target="mailto:Adam.sifate@eduvaud.ch"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3.png"/><Relationship Id="rId20" Type="http://schemas.openxmlformats.org/officeDocument/2006/relationships/image" Target="media/image5.png"/><Relationship Id="rId41" Type="http://schemas.openxmlformats.org/officeDocument/2006/relationships/image" Target="media/image22.emf"/><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26.emf"/><Relationship Id="rId57" Type="http://schemas.openxmlformats.org/officeDocument/2006/relationships/image" Target="media/image31.png"/><Relationship Id="rId10" Type="http://schemas.openxmlformats.org/officeDocument/2006/relationships/hyperlink" Target="mailto:r.malherbe@rmsoft.ch" TargetMode="External"/><Relationship Id="rId31" Type="http://schemas.openxmlformats.org/officeDocument/2006/relationships/image" Target="media/image16.png"/><Relationship Id="rId44" Type="http://schemas.openxmlformats.org/officeDocument/2006/relationships/oleObject" Target="embeddings/oleObject6.bin"/><Relationship Id="rId52" Type="http://schemas.openxmlformats.org/officeDocument/2006/relationships/image" Target="media/image27.emf"/><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yperlink" Target="mailto:Raphael.favre@eduvaud.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50E8A1971548D3897B7F285471EBF2"/>
        <w:category>
          <w:name w:val="Général"/>
          <w:gallery w:val="placeholder"/>
        </w:category>
        <w:types>
          <w:type w:val="bbPlcHdr"/>
        </w:types>
        <w:behaviors>
          <w:behavior w:val="content"/>
        </w:behaviors>
        <w:guid w:val="{22F7FE20-64FF-464F-B9B9-1FA455BAD89E}"/>
      </w:docPartPr>
      <w:docPartBody>
        <w:p w:rsidR="0040160A" w:rsidRDefault="00B71A11">
          <w:r w:rsidRPr="003D2C9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11"/>
    <w:rsid w:val="00140616"/>
    <w:rsid w:val="00336E33"/>
    <w:rsid w:val="0040160A"/>
    <w:rsid w:val="00514A2E"/>
    <w:rsid w:val="00835E67"/>
    <w:rsid w:val="00A22BF1"/>
    <w:rsid w:val="00A57404"/>
    <w:rsid w:val="00B71A1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11"/>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1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218</TotalTime>
  <Pages>30</Pages>
  <Words>1600</Words>
  <Characters>8802</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TPI Adam Sifate rapport de projet</vt:lpstr>
    </vt:vector>
  </TitlesOfParts>
  <Company>CPNV</Company>
  <LinksUpToDate>false</LinksUpToDate>
  <CharactersWithSpaces>10382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Adam Sifate rapport de projet</dc:title>
  <dc:subject>Boîte à outils</dc:subject>
  <dc:creator>Adam Sifate</dc:creator>
  <cp:keywords/>
  <dc:description/>
  <cp:lastModifiedBy>Adam Sifate</cp:lastModifiedBy>
  <cp:revision>110</cp:revision>
  <cp:lastPrinted>2024-05-14T13:21:00Z</cp:lastPrinted>
  <dcterms:created xsi:type="dcterms:W3CDTF">2024-05-07T13:22:00Z</dcterms:created>
  <dcterms:modified xsi:type="dcterms:W3CDTF">2024-05-14T13:21:00Z</dcterms:modified>
</cp:coreProperties>
</file>