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21T00:00:00Z">
                                      <w:dateFormat w:val="dd/MM/yyyy"/>
                                      <w:lid w:val="fr-FR"/>
                                      <w:storeMappedDataAs w:val="dateTime"/>
                                      <w:calendar w:val="gregorian"/>
                                    </w:date>
                                  </w:sdtPr>
                                  <w:sdtEndPr/>
                                  <w:sdtContent>
                                    <w:p w14:paraId="00707069" w14:textId="4C18C2E2" w:rsidR="00103DB4" w:rsidRDefault="000D1C20">
                                      <w:pPr>
                                        <w:pStyle w:val="Sansinterligne"/>
                                        <w:jc w:val="right"/>
                                        <w:rPr>
                                          <w:color w:val="FFFFFF" w:themeColor="background1"/>
                                          <w:sz w:val="28"/>
                                          <w:szCs w:val="28"/>
                                        </w:rPr>
                                      </w:pPr>
                                      <w:r>
                                        <w:rPr>
                                          <w:color w:val="FFFFFF" w:themeColor="background1"/>
                                          <w:sz w:val="28"/>
                                          <w:szCs w:val="28"/>
                                          <w:lang w:val="fr-FR"/>
                                        </w:rPr>
                                        <w:t>21</w:t>
                                      </w:r>
                                      <w:r w:rsidR="002F144B">
                                        <w:rPr>
                                          <w:color w:val="FFFFFF" w:themeColor="background1"/>
                                          <w:sz w:val="28"/>
                                          <w:szCs w:val="28"/>
                                          <w:lang w:val="fr-FR"/>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21T00:00:00Z">
                                <w:dateFormat w:val="dd/MM/yyyy"/>
                                <w:lid w:val="fr-FR"/>
                                <w:storeMappedDataAs w:val="dateTime"/>
                                <w:calendar w:val="gregorian"/>
                              </w:date>
                            </w:sdtPr>
                            <w:sdtEndPr/>
                            <w:sdtContent>
                              <w:p w14:paraId="00707069" w14:textId="4C18C2E2" w:rsidR="00103DB4" w:rsidRDefault="000D1C20">
                                <w:pPr>
                                  <w:pStyle w:val="Sansinterligne"/>
                                  <w:jc w:val="right"/>
                                  <w:rPr>
                                    <w:color w:val="FFFFFF" w:themeColor="background1"/>
                                    <w:sz w:val="28"/>
                                    <w:szCs w:val="28"/>
                                  </w:rPr>
                                </w:pPr>
                                <w:r>
                                  <w:rPr>
                                    <w:color w:val="FFFFFF" w:themeColor="background1"/>
                                    <w:sz w:val="28"/>
                                    <w:szCs w:val="28"/>
                                    <w:lang w:val="fr-FR"/>
                                  </w:rPr>
                                  <w:t>21</w:t>
                                </w:r>
                                <w:r w:rsidR="002F144B">
                                  <w:rPr>
                                    <w:color w:val="FFFFFF" w:themeColor="background1"/>
                                    <w:sz w:val="28"/>
                                    <w:szCs w:val="28"/>
                                    <w:lang w:val="fr-FR"/>
                                  </w:rPr>
                                  <w:t>/05/2024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736E4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736E41">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736E4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736E41">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736E4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736E4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736E4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736E4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32C3468F" w14:textId="38810775" w:rsidR="000D1C20"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7198299" w:history="1">
            <w:r w:rsidR="000D1C20" w:rsidRPr="00AF762C">
              <w:rPr>
                <w:rStyle w:val="Lienhypertexte"/>
                <w:noProof/>
                <w:lang w:val="fr-FR"/>
              </w:rPr>
              <w:t>1</w:t>
            </w:r>
            <w:r w:rsidR="000D1C20">
              <w:rPr>
                <w:rFonts w:cstheme="minorBidi"/>
                <w:noProof/>
                <w:szCs w:val="22"/>
              </w:rPr>
              <w:tab/>
            </w:r>
            <w:r w:rsidR="000D1C20" w:rsidRPr="00AF762C">
              <w:rPr>
                <w:rStyle w:val="Lienhypertexte"/>
                <w:noProof/>
                <w:lang w:val="fr-FR"/>
              </w:rPr>
              <w:t>Analyse préliminaire</w:t>
            </w:r>
            <w:r w:rsidR="000D1C20">
              <w:rPr>
                <w:noProof/>
                <w:webHidden/>
              </w:rPr>
              <w:tab/>
            </w:r>
            <w:r w:rsidR="000D1C20">
              <w:rPr>
                <w:noProof/>
                <w:webHidden/>
              </w:rPr>
              <w:fldChar w:fldCharType="begin"/>
            </w:r>
            <w:r w:rsidR="000D1C20">
              <w:rPr>
                <w:noProof/>
                <w:webHidden/>
              </w:rPr>
              <w:instrText xml:space="preserve"> PAGEREF _Toc167198299 \h </w:instrText>
            </w:r>
            <w:r w:rsidR="000D1C20">
              <w:rPr>
                <w:noProof/>
                <w:webHidden/>
              </w:rPr>
            </w:r>
            <w:r w:rsidR="000D1C20">
              <w:rPr>
                <w:noProof/>
                <w:webHidden/>
              </w:rPr>
              <w:fldChar w:fldCharType="separate"/>
            </w:r>
            <w:r w:rsidR="00D52559">
              <w:rPr>
                <w:noProof/>
                <w:webHidden/>
              </w:rPr>
              <w:t>2</w:t>
            </w:r>
            <w:r w:rsidR="000D1C20">
              <w:rPr>
                <w:noProof/>
                <w:webHidden/>
              </w:rPr>
              <w:fldChar w:fldCharType="end"/>
            </w:r>
          </w:hyperlink>
        </w:p>
        <w:p w14:paraId="087697F8" w14:textId="0AE46842" w:rsidR="000D1C20" w:rsidRDefault="00736E41">
          <w:pPr>
            <w:pStyle w:val="TM2"/>
            <w:tabs>
              <w:tab w:val="left" w:pos="880"/>
              <w:tab w:val="right" w:leader="dot" w:pos="9062"/>
            </w:tabs>
            <w:rPr>
              <w:rFonts w:cstheme="minorBidi"/>
              <w:noProof/>
              <w:szCs w:val="22"/>
            </w:rPr>
          </w:pPr>
          <w:hyperlink w:anchor="_Toc167198300" w:history="1">
            <w:r w:rsidR="000D1C20" w:rsidRPr="00AF762C">
              <w:rPr>
                <w:rStyle w:val="Lienhypertexte"/>
                <w:noProof/>
                <w:lang w:val="fr-FR"/>
              </w:rPr>
              <w:t>1.1</w:t>
            </w:r>
            <w:r w:rsidR="000D1C20">
              <w:rPr>
                <w:rFonts w:cstheme="minorBidi"/>
                <w:noProof/>
                <w:szCs w:val="22"/>
              </w:rPr>
              <w:tab/>
            </w:r>
            <w:r w:rsidR="000D1C20" w:rsidRPr="00AF762C">
              <w:rPr>
                <w:rStyle w:val="Lienhypertexte"/>
                <w:noProof/>
                <w:lang w:val="fr-FR"/>
              </w:rPr>
              <w:t>Introduction</w:t>
            </w:r>
            <w:r w:rsidR="000D1C20">
              <w:rPr>
                <w:noProof/>
                <w:webHidden/>
              </w:rPr>
              <w:tab/>
            </w:r>
            <w:r w:rsidR="000D1C20">
              <w:rPr>
                <w:noProof/>
                <w:webHidden/>
              </w:rPr>
              <w:fldChar w:fldCharType="begin"/>
            </w:r>
            <w:r w:rsidR="000D1C20">
              <w:rPr>
                <w:noProof/>
                <w:webHidden/>
              </w:rPr>
              <w:instrText xml:space="preserve"> PAGEREF _Toc167198300 \h </w:instrText>
            </w:r>
            <w:r w:rsidR="000D1C20">
              <w:rPr>
                <w:noProof/>
                <w:webHidden/>
              </w:rPr>
            </w:r>
            <w:r w:rsidR="000D1C20">
              <w:rPr>
                <w:noProof/>
                <w:webHidden/>
              </w:rPr>
              <w:fldChar w:fldCharType="separate"/>
            </w:r>
            <w:r w:rsidR="00D52559">
              <w:rPr>
                <w:noProof/>
                <w:webHidden/>
              </w:rPr>
              <w:t>2</w:t>
            </w:r>
            <w:r w:rsidR="000D1C20">
              <w:rPr>
                <w:noProof/>
                <w:webHidden/>
              </w:rPr>
              <w:fldChar w:fldCharType="end"/>
            </w:r>
          </w:hyperlink>
        </w:p>
        <w:p w14:paraId="48B0CB87" w14:textId="2CF4EC62" w:rsidR="000D1C20" w:rsidRDefault="00736E41">
          <w:pPr>
            <w:pStyle w:val="TM2"/>
            <w:tabs>
              <w:tab w:val="left" w:pos="880"/>
              <w:tab w:val="right" w:leader="dot" w:pos="9062"/>
            </w:tabs>
            <w:rPr>
              <w:rFonts w:cstheme="minorBidi"/>
              <w:noProof/>
              <w:szCs w:val="22"/>
            </w:rPr>
          </w:pPr>
          <w:hyperlink w:anchor="_Toc167198301" w:history="1">
            <w:r w:rsidR="000D1C20" w:rsidRPr="00AF762C">
              <w:rPr>
                <w:rStyle w:val="Lienhypertexte"/>
                <w:noProof/>
                <w:lang w:val="fr-FR"/>
              </w:rPr>
              <w:t>1.2</w:t>
            </w:r>
            <w:r w:rsidR="000D1C20">
              <w:rPr>
                <w:rFonts w:cstheme="minorBidi"/>
                <w:noProof/>
                <w:szCs w:val="22"/>
              </w:rPr>
              <w:tab/>
            </w:r>
            <w:r w:rsidR="000D1C20" w:rsidRPr="00AF762C">
              <w:rPr>
                <w:rStyle w:val="Lienhypertexte"/>
                <w:noProof/>
                <w:lang w:val="fr-FR"/>
              </w:rPr>
              <w:t>Objectif</w:t>
            </w:r>
            <w:r w:rsidR="000D1C20">
              <w:rPr>
                <w:noProof/>
                <w:webHidden/>
              </w:rPr>
              <w:tab/>
            </w:r>
            <w:r w:rsidR="000D1C20">
              <w:rPr>
                <w:noProof/>
                <w:webHidden/>
              </w:rPr>
              <w:fldChar w:fldCharType="begin"/>
            </w:r>
            <w:r w:rsidR="000D1C20">
              <w:rPr>
                <w:noProof/>
                <w:webHidden/>
              </w:rPr>
              <w:instrText xml:space="preserve"> PAGEREF _Toc167198301 \h </w:instrText>
            </w:r>
            <w:r w:rsidR="000D1C20">
              <w:rPr>
                <w:noProof/>
                <w:webHidden/>
              </w:rPr>
            </w:r>
            <w:r w:rsidR="000D1C20">
              <w:rPr>
                <w:noProof/>
                <w:webHidden/>
              </w:rPr>
              <w:fldChar w:fldCharType="separate"/>
            </w:r>
            <w:r w:rsidR="00D52559">
              <w:rPr>
                <w:noProof/>
                <w:webHidden/>
              </w:rPr>
              <w:t>2</w:t>
            </w:r>
            <w:r w:rsidR="000D1C20">
              <w:rPr>
                <w:noProof/>
                <w:webHidden/>
              </w:rPr>
              <w:fldChar w:fldCharType="end"/>
            </w:r>
          </w:hyperlink>
        </w:p>
        <w:p w14:paraId="417CC9FE" w14:textId="0EBD9129" w:rsidR="000D1C20" w:rsidRDefault="00736E41">
          <w:pPr>
            <w:pStyle w:val="TM2"/>
            <w:tabs>
              <w:tab w:val="left" w:pos="880"/>
              <w:tab w:val="right" w:leader="dot" w:pos="9062"/>
            </w:tabs>
            <w:rPr>
              <w:rFonts w:cstheme="minorBidi"/>
              <w:noProof/>
              <w:szCs w:val="22"/>
            </w:rPr>
          </w:pPr>
          <w:hyperlink w:anchor="_Toc167198302" w:history="1">
            <w:r w:rsidR="000D1C20" w:rsidRPr="00AF762C">
              <w:rPr>
                <w:rStyle w:val="Lienhypertexte"/>
                <w:noProof/>
                <w:lang w:val="fr-FR"/>
              </w:rPr>
              <w:t>1.3</w:t>
            </w:r>
            <w:r w:rsidR="000D1C20">
              <w:rPr>
                <w:rFonts w:cstheme="minorBidi"/>
                <w:noProof/>
                <w:szCs w:val="22"/>
              </w:rPr>
              <w:tab/>
            </w:r>
            <w:r w:rsidR="000D1C20" w:rsidRPr="00AF762C">
              <w:rPr>
                <w:rStyle w:val="Lienhypertexte"/>
                <w:noProof/>
                <w:lang w:val="fr-FR"/>
              </w:rPr>
              <w:t>Organisation</w:t>
            </w:r>
            <w:r w:rsidR="000D1C20">
              <w:rPr>
                <w:noProof/>
                <w:webHidden/>
              </w:rPr>
              <w:tab/>
            </w:r>
            <w:r w:rsidR="000D1C20">
              <w:rPr>
                <w:noProof/>
                <w:webHidden/>
              </w:rPr>
              <w:fldChar w:fldCharType="begin"/>
            </w:r>
            <w:r w:rsidR="000D1C20">
              <w:rPr>
                <w:noProof/>
                <w:webHidden/>
              </w:rPr>
              <w:instrText xml:space="preserve"> PAGEREF _Toc167198302 \h </w:instrText>
            </w:r>
            <w:r w:rsidR="000D1C20">
              <w:rPr>
                <w:noProof/>
                <w:webHidden/>
              </w:rPr>
            </w:r>
            <w:r w:rsidR="000D1C20">
              <w:rPr>
                <w:noProof/>
                <w:webHidden/>
              </w:rPr>
              <w:fldChar w:fldCharType="separate"/>
            </w:r>
            <w:r w:rsidR="00D52559">
              <w:rPr>
                <w:noProof/>
                <w:webHidden/>
              </w:rPr>
              <w:t>2</w:t>
            </w:r>
            <w:r w:rsidR="000D1C20">
              <w:rPr>
                <w:noProof/>
                <w:webHidden/>
              </w:rPr>
              <w:fldChar w:fldCharType="end"/>
            </w:r>
          </w:hyperlink>
        </w:p>
        <w:p w14:paraId="6B5DE7D8" w14:textId="447E8A51" w:rsidR="000D1C20" w:rsidRDefault="00736E41">
          <w:pPr>
            <w:pStyle w:val="TM2"/>
            <w:tabs>
              <w:tab w:val="left" w:pos="880"/>
              <w:tab w:val="right" w:leader="dot" w:pos="9062"/>
            </w:tabs>
            <w:rPr>
              <w:rFonts w:cstheme="minorBidi"/>
              <w:noProof/>
              <w:szCs w:val="22"/>
            </w:rPr>
          </w:pPr>
          <w:hyperlink w:anchor="_Toc167198303" w:history="1">
            <w:r w:rsidR="000D1C20" w:rsidRPr="00AF762C">
              <w:rPr>
                <w:rStyle w:val="Lienhypertexte"/>
                <w:noProof/>
                <w:lang w:val="fr-FR"/>
              </w:rPr>
              <w:t>1.4</w:t>
            </w:r>
            <w:r w:rsidR="000D1C20">
              <w:rPr>
                <w:rFonts w:cstheme="minorBidi"/>
                <w:noProof/>
                <w:szCs w:val="22"/>
              </w:rPr>
              <w:tab/>
            </w:r>
            <w:r w:rsidR="000D1C20" w:rsidRPr="00AF762C">
              <w:rPr>
                <w:rStyle w:val="Lienhypertexte"/>
                <w:noProof/>
                <w:lang w:val="fr-FR"/>
              </w:rPr>
              <w:t>Fonctionnalité</w:t>
            </w:r>
            <w:r w:rsidR="000D1C20">
              <w:rPr>
                <w:noProof/>
                <w:webHidden/>
              </w:rPr>
              <w:tab/>
            </w:r>
            <w:r w:rsidR="000D1C20">
              <w:rPr>
                <w:noProof/>
                <w:webHidden/>
              </w:rPr>
              <w:fldChar w:fldCharType="begin"/>
            </w:r>
            <w:r w:rsidR="000D1C20">
              <w:rPr>
                <w:noProof/>
                <w:webHidden/>
              </w:rPr>
              <w:instrText xml:space="preserve"> PAGEREF _Toc167198303 \h </w:instrText>
            </w:r>
            <w:r w:rsidR="000D1C20">
              <w:rPr>
                <w:noProof/>
                <w:webHidden/>
              </w:rPr>
            </w:r>
            <w:r w:rsidR="000D1C20">
              <w:rPr>
                <w:noProof/>
                <w:webHidden/>
              </w:rPr>
              <w:fldChar w:fldCharType="separate"/>
            </w:r>
            <w:r w:rsidR="00D52559">
              <w:rPr>
                <w:noProof/>
                <w:webHidden/>
              </w:rPr>
              <w:t>2</w:t>
            </w:r>
            <w:r w:rsidR="000D1C20">
              <w:rPr>
                <w:noProof/>
                <w:webHidden/>
              </w:rPr>
              <w:fldChar w:fldCharType="end"/>
            </w:r>
          </w:hyperlink>
        </w:p>
        <w:p w14:paraId="0C9429C1" w14:textId="39BFB854" w:rsidR="000D1C20" w:rsidRDefault="00736E41">
          <w:pPr>
            <w:pStyle w:val="TM2"/>
            <w:tabs>
              <w:tab w:val="left" w:pos="880"/>
              <w:tab w:val="right" w:leader="dot" w:pos="9062"/>
            </w:tabs>
            <w:rPr>
              <w:rFonts w:cstheme="minorBidi"/>
              <w:noProof/>
              <w:szCs w:val="22"/>
            </w:rPr>
          </w:pPr>
          <w:hyperlink w:anchor="_Toc167198304" w:history="1">
            <w:r w:rsidR="000D1C20" w:rsidRPr="00AF762C">
              <w:rPr>
                <w:rStyle w:val="Lienhypertexte"/>
                <w:noProof/>
                <w:lang w:val="fr-FR"/>
              </w:rPr>
              <w:t>1.5</w:t>
            </w:r>
            <w:r w:rsidR="000D1C20">
              <w:rPr>
                <w:rFonts w:cstheme="minorBidi"/>
                <w:noProof/>
                <w:szCs w:val="22"/>
              </w:rPr>
              <w:tab/>
            </w:r>
            <w:r w:rsidR="000D1C20" w:rsidRPr="00AF762C">
              <w:rPr>
                <w:rStyle w:val="Lienhypertexte"/>
                <w:noProof/>
                <w:lang w:val="fr-FR"/>
              </w:rPr>
              <w:t>Planification initiale</w:t>
            </w:r>
            <w:r w:rsidR="000D1C20">
              <w:rPr>
                <w:noProof/>
                <w:webHidden/>
              </w:rPr>
              <w:tab/>
            </w:r>
            <w:r w:rsidR="000D1C20">
              <w:rPr>
                <w:noProof/>
                <w:webHidden/>
              </w:rPr>
              <w:fldChar w:fldCharType="begin"/>
            </w:r>
            <w:r w:rsidR="000D1C20">
              <w:rPr>
                <w:noProof/>
                <w:webHidden/>
              </w:rPr>
              <w:instrText xml:space="preserve"> PAGEREF _Toc167198304 \h </w:instrText>
            </w:r>
            <w:r w:rsidR="000D1C20">
              <w:rPr>
                <w:noProof/>
                <w:webHidden/>
              </w:rPr>
            </w:r>
            <w:r w:rsidR="000D1C20">
              <w:rPr>
                <w:noProof/>
                <w:webHidden/>
              </w:rPr>
              <w:fldChar w:fldCharType="separate"/>
            </w:r>
            <w:r w:rsidR="00D52559">
              <w:rPr>
                <w:noProof/>
                <w:webHidden/>
              </w:rPr>
              <w:t>3</w:t>
            </w:r>
            <w:r w:rsidR="000D1C20">
              <w:rPr>
                <w:noProof/>
                <w:webHidden/>
              </w:rPr>
              <w:fldChar w:fldCharType="end"/>
            </w:r>
          </w:hyperlink>
        </w:p>
        <w:p w14:paraId="2B129453" w14:textId="7D008593" w:rsidR="000D1C20" w:rsidRDefault="00736E41">
          <w:pPr>
            <w:pStyle w:val="TM1"/>
            <w:tabs>
              <w:tab w:val="left" w:pos="440"/>
              <w:tab w:val="right" w:leader="dot" w:pos="9062"/>
            </w:tabs>
            <w:rPr>
              <w:rFonts w:cstheme="minorBidi"/>
              <w:noProof/>
              <w:szCs w:val="22"/>
            </w:rPr>
          </w:pPr>
          <w:hyperlink w:anchor="_Toc167198305" w:history="1">
            <w:r w:rsidR="000D1C20" w:rsidRPr="00AF762C">
              <w:rPr>
                <w:rStyle w:val="Lienhypertexte"/>
                <w:noProof/>
                <w:lang w:val="fr-FR"/>
              </w:rPr>
              <w:t>2</w:t>
            </w:r>
            <w:r w:rsidR="000D1C20">
              <w:rPr>
                <w:rFonts w:cstheme="minorBidi"/>
                <w:noProof/>
                <w:szCs w:val="22"/>
              </w:rPr>
              <w:tab/>
            </w:r>
            <w:r w:rsidR="000D1C20" w:rsidRPr="00AF762C">
              <w:rPr>
                <w:rStyle w:val="Lienhypertexte"/>
                <w:noProof/>
                <w:lang w:val="fr-FR"/>
              </w:rPr>
              <w:t>Analyse/Conception</w:t>
            </w:r>
            <w:r w:rsidR="000D1C20">
              <w:rPr>
                <w:noProof/>
                <w:webHidden/>
              </w:rPr>
              <w:tab/>
            </w:r>
            <w:r w:rsidR="000D1C20">
              <w:rPr>
                <w:noProof/>
                <w:webHidden/>
              </w:rPr>
              <w:fldChar w:fldCharType="begin"/>
            </w:r>
            <w:r w:rsidR="000D1C20">
              <w:rPr>
                <w:noProof/>
                <w:webHidden/>
              </w:rPr>
              <w:instrText xml:space="preserve"> PAGEREF _Toc167198305 \h </w:instrText>
            </w:r>
            <w:r w:rsidR="000D1C20">
              <w:rPr>
                <w:noProof/>
                <w:webHidden/>
              </w:rPr>
            </w:r>
            <w:r w:rsidR="000D1C20">
              <w:rPr>
                <w:noProof/>
                <w:webHidden/>
              </w:rPr>
              <w:fldChar w:fldCharType="separate"/>
            </w:r>
            <w:r w:rsidR="00D52559">
              <w:rPr>
                <w:noProof/>
                <w:webHidden/>
              </w:rPr>
              <w:t>6</w:t>
            </w:r>
            <w:r w:rsidR="000D1C20">
              <w:rPr>
                <w:noProof/>
                <w:webHidden/>
              </w:rPr>
              <w:fldChar w:fldCharType="end"/>
            </w:r>
          </w:hyperlink>
        </w:p>
        <w:p w14:paraId="02D10B5F" w14:textId="2EAA8BB9" w:rsidR="000D1C20" w:rsidRDefault="00736E41">
          <w:pPr>
            <w:pStyle w:val="TM2"/>
            <w:tabs>
              <w:tab w:val="left" w:pos="880"/>
              <w:tab w:val="right" w:leader="dot" w:pos="9062"/>
            </w:tabs>
            <w:rPr>
              <w:rFonts w:cstheme="minorBidi"/>
              <w:noProof/>
              <w:szCs w:val="22"/>
            </w:rPr>
          </w:pPr>
          <w:hyperlink w:anchor="_Toc167198306" w:history="1">
            <w:r w:rsidR="000D1C20" w:rsidRPr="00AF762C">
              <w:rPr>
                <w:rStyle w:val="Lienhypertexte"/>
                <w:noProof/>
                <w:lang w:val="fr-FR"/>
              </w:rPr>
              <w:t>2.1</w:t>
            </w:r>
            <w:r w:rsidR="000D1C20">
              <w:rPr>
                <w:rFonts w:cstheme="minorBidi"/>
                <w:noProof/>
                <w:szCs w:val="22"/>
              </w:rPr>
              <w:tab/>
            </w:r>
            <w:r w:rsidR="000D1C20" w:rsidRPr="00AF762C">
              <w:rPr>
                <w:rStyle w:val="Lienhypertexte"/>
                <w:noProof/>
                <w:lang w:val="fr-FR"/>
              </w:rPr>
              <w:t>Dossier de conception</w:t>
            </w:r>
            <w:r w:rsidR="000D1C20">
              <w:rPr>
                <w:noProof/>
                <w:webHidden/>
              </w:rPr>
              <w:tab/>
            </w:r>
            <w:r w:rsidR="000D1C20">
              <w:rPr>
                <w:noProof/>
                <w:webHidden/>
              </w:rPr>
              <w:fldChar w:fldCharType="begin"/>
            </w:r>
            <w:r w:rsidR="000D1C20">
              <w:rPr>
                <w:noProof/>
                <w:webHidden/>
              </w:rPr>
              <w:instrText xml:space="preserve"> PAGEREF _Toc167198306 \h </w:instrText>
            </w:r>
            <w:r w:rsidR="000D1C20">
              <w:rPr>
                <w:noProof/>
                <w:webHidden/>
              </w:rPr>
            </w:r>
            <w:r w:rsidR="000D1C20">
              <w:rPr>
                <w:noProof/>
                <w:webHidden/>
              </w:rPr>
              <w:fldChar w:fldCharType="separate"/>
            </w:r>
            <w:r w:rsidR="00D52559">
              <w:rPr>
                <w:noProof/>
                <w:webHidden/>
              </w:rPr>
              <w:t>6</w:t>
            </w:r>
            <w:r w:rsidR="000D1C20">
              <w:rPr>
                <w:noProof/>
                <w:webHidden/>
              </w:rPr>
              <w:fldChar w:fldCharType="end"/>
            </w:r>
          </w:hyperlink>
        </w:p>
        <w:p w14:paraId="28ADFF79" w14:textId="67EB16AA" w:rsidR="000D1C20" w:rsidRDefault="00736E41">
          <w:pPr>
            <w:pStyle w:val="TM3"/>
            <w:tabs>
              <w:tab w:val="left" w:pos="1320"/>
              <w:tab w:val="right" w:leader="dot" w:pos="9062"/>
            </w:tabs>
            <w:rPr>
              <w:rFonts w:cstheme="minorBidi"/>
              <w:noProof/>
              <w:szCs w:val="22"/>
            </w:rPr>
          </w:pPr>
          <w:hyperlink w:anchor="_Toc167198307" w:history="1">
            <w:r w:rsidR="000D1C20" w:rsidRPr="00AF762C">
              <w:rPr>
                <w:rStyle w:val="Lienhypertexte"/>
                <w:noProof/>
              </w:rPr>
              <w:t>2.1.1</w:t>
            </w:r>
            <w:r w:rsidR="000D1C20">
              <w:rPr>
                <w:rFonts w:cstheme="minorBidi"/>
                <w:noProof/>
                <w:szCs w:val="22"/>
              </w:rPr>
              <w:tab/>
            </w:r>
            <w:r w:rsidR="000D1C20" w:rsidRPr="00AF762C">
              <w:rPr>
                <w:rStyle w:val="Lienhypertexte"/>
                <w:noProof/>
              </w:rPr>
              <w:t>Choix du matériel</w:t>
            </w:r>
            <w:r w:rsidR="000D1C20">
              <w:rPr>
                <w:noProof/>
                <w:webHidden/>
              </w:rPr>
              <w:tab/>
            </w:r>
            <w:r w:rsidR="000D1C20">
              <w:rPr>
                <w:noProof/>
                <w:webHidden/>
              </w:rPr>
              <w:fldChar w:fldCharType="begin"/>
            </w:r>
            <w:r w:rsidR="000D1C20">
              <w:rPr>
                <w:noProof/>
                <w:webHidden/>
              </w:rPr>
              <w:instrText xml:space="preserve"> PAGEREF _Toc167198307 \h </w:instrText>
            </w:r>
            <w:r w:rsidR="000D1C20">
              <w:rPr>
                <w:noProof/>
                <w:webHidden/>
              </w:rPr>
            </w:r>
            <w:r w:rsidR="000D1C20">
              <w:rPr>
                <w:noProof/>
                <w:webHidden/>
              </w:rPr>
              <w:fldChar w:fldCharType="separate"/>
            </w:r>
            <w:r w:rsidR="00D52559">
              <w:rPr>
                <w:noProof/>
                <w:webHidden/>
              </w:rPr>
              <w:t>6</w:t>
            </w:r>
            <w:r w:rsidR="000D1C20">
              <w:rPr>
                <w:noProof/>
                <w:webHidden/>
              </w:rPr>
              <w:fldChar w:fldCharType="end"/>
            </w:r>
          </w:hyperlink>
        </w:p>
        <w:p w14:paraId="362E9522" w14:textId="1F8C91D6" w:rsidR="000D1C20" w:rsidRDefault="00736E41">
          <w:pPr>
            <w:pStyle w:val="TM3"/>
            <w:tabs>
              <w:tab w:val="left" w:pos="1320"/>
              <w:tab w:val="right" w:leader="dot" w:pos="9062"/>
            </w:tabs>
            <w:rPr>
              <w:rFonts w:cstheme="minorBidi"/>
              <w:noProof/>
              <w:szCs w:val="22"/>
            </w:rPr>
          </w:pPr>
          <w:hyperlink w:anchor="_Toc167198308" w:history="1">
            <w:r w:rsidR="000D1C20" w:rsidRPr="00AF762C">
              <w:rPr>
                <w:rStyle w:val="Lienhypertexte"/>
                <w:noProof/>
              </w:rPr>
              <w:t>2.1.2</w:t>
            </w:r>
            <w:r w:rsidR="000D1C20">
              <w:rPr>
                <w:rFonts w:cstheme="minorBidi"/>
                <w:noProof/>
                <w:szCs w:val="22"/>
              </w:rPr>
              <w:tab/>
            </w:r>
            <w:r w:rsidR="000D1C20" w:rsidRPr="00AF762C">
              <w:rPr>
                <w:rStyle w:val="Lienhypertexte"/>
                <w:noProof/>
              </w:rPr>
              <w:t>Choix du système d’exploitation</w:t>
            </w:r>
            <w:r w:rsidR="000D1C20">
              <w:rPr>
                <w:noProof/>
                <w:webHidden/>
              </w:rPr>
              <w:tab/>
            </w:r>
            <w:r w:rsidR="000D1C20">
              <w:rPr>
                <w:noProof/>
                <w:webHidden/>
              </w:rPr>
              <w:fldChar w:fldCharType="begin"/>
            </w:r>
            <w:r w:rsidR="000D1C20">
              <w:rPr>
                <w:noProof/>
                <w:webHidden/>
              </w:rPr>
              <w:instrText xml:space="preserve"> PAGEREF _Toc167198308 \h </w:instrText>
            </w:r>
            <w:r w:rsidR="000D1C20">
              <w:rPr>
                <w:noProof/>
                <w:webHidden/>
              </w:rPr>
            </w:r>
            <w:r w:rsidR="000D1C20">
              <w:rPr>
                <w:noProof/>
                <w:webHidden/>
              </w:rPr>
              <w:fldChar w:fldCharType="separate"/>
            </w:r>
            <w:r w:rsidR="00D52559">
              <w:rPr>
                <w:noProof/>
                <w:webHidden/>
              </w:rPr>
              <w:t>6</w:t>
            </w:r>
            <w:r w:rsidR="000D1C20">
              <w:rPr>
                <w:noProof/>
                <w:webHidden/>
              </w:rPr>
              <w:fldChar w:fldCharType="end"/>
            </w:r>
          </w:hyperlink>
        </w:p>
        <w:p w14:paraId="341C1178" w14:textId="19A46FF0" w:rsidR="000D1C20" w:rsidRDefault="00736E41">
          <w:pPr>
            <w:pStyle w:val="TM3"/>
            <w:tabs>
              <w:tab w:val="left" w:pos="1320"/>
              <w:tab w:val="right" w:leader="dot" w:pos="9062"/>
            </w:tabs>
            <w:rPr>
              <w:rFonts w:cstheme="minorBidi"/>
              <w:noProof/>
              <w:szCs w:val="22"/>
            </w:rPr>
          </w:pPr>
          <w:hyperlink w:anchor="_Toc167198309" w:history="1">
            <w:r w:rsidR="000D1C20" w:rsidRPr="00AF762C">
              <w:rPr>
                <w:rStyle w:val="Lienhypertexte"/>
                <w:noProof/>
              </w:rPr>
              <w:t>2.1.3</w:t>
            </w:r>
            <w:r w:rsidR="000D1C20">
              <w:rPr>
                <w:rFonts w:cstheme="minorBidi"/>
                <w:noProof/>
                <w:szCs w:val="22"/>
              </w:rPr>
              <w:tab/>
            </w:r>
            <w:r w:rsidR="000D1C20" w:rsidRPr="00AF762C">
              <w:rPr>
                <w:rStyle w:val="Lienhypertexte"/>
                <w:noProof/>
                <w:shd w:val="clear" w:color="auto" w:fill="FFFFFF"/>
              </w:rPr>
              <w:t>Choix des outils logiciel</w:t>
            </w:r>
            <w:r w:rsidR="000D1C20">
              <w:rPr>
                <w:noProof/>
                <w:webHidden/>
              </w:rPr>
              <w:tab/>
            </w:r>
            <w:r w:rsidR="000D1C20">
              <w:rPr>
                <w:noProof/>
                <w:webHidden/>
              </w:rPr>
              <w:fldChar w:fldCharType="begin"/>
            </w:r>
            <w:r w:rsidR="000D1C20">
              <w:rPr>
                <w:noProof/>
                <w:webHidden/>
              </w:rPr>
              <w:instrText xml:space="preserve"> PAGEREF _Toc167198309 \h </w:instrText>
            </w:r>
            <w:r w:rsidR="000D1C20">
              <w:rPr>
                <w:noProof/>
                <w:webHidden/>
              </w:rPr>
            </w:r>
            <w:r w:rsidR="000D1C20">
              <w:rPr>
                <w:noProof/>
                <w:webHidden/>
              </w:rPr>
              <w:fldChar w:fldCharType="separate"/>
            </w:r>
            <w:r w:rsidR="00D52559">
              <w:rPr>
                <w:noProof/>
                <w:webHidden/>
              </w:rPr>
              <w:t>6</w:t>
            </w:r>
            <w:r w:rsidR="000D1C20">
              <w:rPr>
                <w:noProof/>
                <w:webHidden/>
              </w:rPr>
              <w:fldChar w:fldCharType="end"/>
            </w:r>
          </w:hyperlink>
        </w:p>
        <w:p w14:paraId="33D6F373" w14:textId="763F35C8" w:rsidR="000D1C20" w:rsidRDefault="00736E41">
          <w:pPr>
            <w:pStyle w:val="TM2"/>
            <w:tabs>
              <w:tab w:val="left" w:pos="880"/>
              <w:tab w:val="right" w:leader="dot" w:pos="9062"/>
            </w:tabs>
            <w:rPr>
              <w:rFonts w:cstheme="minorBidi"/>
              <w:noProof/>
              <w:szCs w:val="22"/>
            </w:rPr>
          </w:pPr>
          <w:hyperlink w:anchor="_Toc167198310" w:history="1">
            <w:r w:rsidR="000D1C20" w:rsidRPr="00AF762C">
              <w:rPr>
                <w:rStyle w:val="Lienhypertexte"/>
                <w:noProof/>
                <w:lang w:val="fr-FR"/>
              </w:rPr>
              <w:t>2.2</w:t>
            </w:r>
            <w:r w:rsidR="000D1C20">
              <w:rPr>
                <w:rFonts w:cstheme="minorBidi"/>
                <w:noProof/>
                <w:szCs w:val="22"/>
              </w:rPr>
              <w:tab/>
            </w:r>
            <w:r w:rsidR="000D1C20" w:rsidRPr="00AF762C">
              <w:rPr>
                <w:rStyle w:val="Lienhypertexte"/>
                <w:noProof/>
                <w:lang w:val="fr-FR"/>
              </w:rPr>
              <w:t>Concept</w:t>
            </w:r>
            <w:r w:rsidR="000D1C20">
              <w:rPr>
                <w:noProof/>
                <w:webHidden/>
              </w:rPr>
              <w:tab/>
            </w:r>
            <w:r w:rsidR="000D1C20">
              <w:rPr>
                <w:noProof/>
                <w:webHidden/>
              </w:rPr>
              <w:fldChar w:fldCharType="begin"/>
            </w:r>
            <w:r w:rsidR="000D1C20">
              <w:rPr>
                <w:noProof/>
                <w:webHidden/>
              </w:rPr>
              <w:instrText xml:space="preserve"> PAGEREF _Toc167198310 \h </w:instrText>
            </w:r>
            <w:r w:rsidR="000D1C20">
              <w:rPr>
                <w:noProof/>
                <w:webHidden/>
              </w:rPr>
            </w:r>
            <w:r w:rsidR="000D1C20">
              <w:rPr>
                <w:noProof/>
                <w:webHidden/>
              </w:rPr>
              <w:fldChar w:fldCharType="separate"/>
            </w:r>
            <w:r w:rsidR="00D52559">
              <w:rPr>
                <w:noProof/>
                <w:webHidden/>
              </w:rPr>
              <w:t>7</w:t>
            </w:r>
            <w:r w:rsidR="000D1C20">
              <w:rPr>
                <w:noProof/>
                <w:webHidden/>
              </w:rPr>
              <w:fldChar w:fldCharType="end"/>
            </w:r>
          </w:hyperlink>
        </w:p>
        <w:p w14:paraId="584647DC" w14:textId="092EBF9D" w:rsidR="000D1C20" w:rsidRDefault="00736E41">
          <w:pPr>
            <w:pStyle w:val="TM3"/>
            <w:tabs>
              <w:tab w:val="left" w:pos="1320"/>
              <w:tab w:val="right" w:leader="dot" w:pos="9062"/>
            </w:tabs>
            <w:rPr>
              <w:rFonts w:cstheme="minorBidi"/>
              <w:noProof/>
              <w:szCs w:val="22"/>
            </w:rPr>
          </w:pPr>
          <w:hyperlink w:anchor="_Toc167198311" w:history="1">
            <w:r w:rsidR="000D1C20" w:rsidRPr="00AF762C">
              <w:rPr>
                <w:rStyle w:val="Lienhypertexte"/>
                <w:noProof/>
                <w:lang w:val="fr-FR"/>
              </w:rPr>
              <w:t>2.2.1</w:t>
            </w:r>
            <w:r w:rsidR="000D1C20">
              <w:rPr>
                <w:rFonts w:cstheme="minorBidi"/>
                <w:noProof/>
                <w:szCs w:val="22"/>
              </w:rPr>
              <w:tab/>
            </w:r>
            <w:r w:rsidR="000D1C20" w:rsidRPr="00AF762C">
              <w:rPr>
                <w:rStyle w:val="Lienhypertexte"/>
                <w:noProof/>
                <w:lang w:val="fr-FR"/>
              </w:rPr>
              <w:t>Use Case</w:t>
            </w:r>
            <w:r w:rsidR="000D1C20">
              <w:rPr>
                <w:noProof/>
                <w:webHidden/>
              </w:rPr>
              <w:tab/>
            </w:r>
            <w:r w:rsidR="000D1C20">
              <w:rPr>
                <w:noProof/>
                <w:webHidden/>
              </w:rPr>
              <w:fldChar w:fldCharType="begin"/>
            </w:r>
            <w:r w:rsidR="000D1C20">
              <w:rPr>
                <w:noProof/>
                <w:webHidden/>
              </w:rPr>
              <w:instrText xml:space="preserve"> PAGEREF _Toc167198311 \h </w:instrText>
            </w:r>
            <w:r w:rsidR="000D1C20">
              <w:rPr>
                <w:noProof/>
                <w:webHidden/>
              </w:rPr>
            </w:r>
            <w:r w:rsidR="000D1C20">
              <w:rPr>
                <w:noProof/>
                <w:webHidden/>
              </w:rPr>
              <w:fldChar w:fldCharType="separate"/>
            </w:r>
            <w:r w:rsidR="00D52559">
              <w:rPr>
                <w:noProof/>
                <w:webHidden/>
              </w:rPr>
              <w:t>7</w:t>
            </w:r>
            <w:r w:rsidR="000D1C20">
              <w:rPr>
                <w:noProof/>
                <w:webHidden/>
              </w:rPr>
              <w:fldChar w:fldCharType="end"/>
            </w:r>
          </w:hyperlink>
        </w:p>
        <w:p w14:paraId="1B3FAEE5" w14:textId="704677D7" w:rsidR="000D1C20" w:rsidRDefault="00736E41">
          <w:pPr>
            <w:pStyle w:val="TM3"/>
            <w:tabs>
              <w:tab w:val="left" w:pos="1320"/>
              <w:tab w:val="right" w:leader="dot" w:pos="9062"/>
            </w:tabs>
            <w:rPr>
              <w:rFonts w:cstheme="minorBidi"/>
              <w:noProof/>
              <w:szCs w:val="22"/>
            </w:rPr>
          </w:pPr>
          <w:hyperlink w:anchor="_Toc167198312" w:history="1">
            <w:r w:rsidR="000D1C20" w:rsidRPr="00AF762C">
              <w:rPr>
                <w:rStyle w:val="Lienhypertexte"/>
                <w:noProof/>
                <w:lang w:val="fr-FR"/>
              </w:rPr>
              <w:t>2.2.2</w:t>
            </w:r>
            <w:r w:rsidR="000D1C20">
              <w:rPr>
                <w:rFonts w:cstheme="minorBidi"/>
                <w:noProof/>
                <w:szCs w:val="22"/>
              </w:rPr>
              <w:tab/>
            </w:r>
            <w:r w:rsidR="000D1C20" w:rsidRPr="00AF762C">
              <w:rPr>
                <w:rStyle w:val="Lienhypertexte"/>
                <w:noProof/>
                <w:lang w:val="fr-FR"/>
              </w:rPr>
              <w:t>Scénario</w:t>
            </w:r>
            <w:r w:rsidR="000D1C20">
              <w:rPr>
                <w:noProof/>
                <w:webHidden/>
              </w:rPr>
              <w:tab/>
            </w:r>
            <w:r w:rsidR="000D1C20">
              <w:rPr>
                <w:noProof/>
                <w:webHidden/>
              </w:rPr>
              <w:fldChar w:fldCharType="begin"/>
            </w:r>
            <w:r w:rsidR="000D1C20">
              <w:rPr>
                <w:noProof/>
                <w:webHidden/>
              </w:rPr>
              <w:instrText xml:space="preserve"> PAGEREF _Toc167198312 \h </w:instrText>
            </w:r>
            <w:r w:rsidR="000D1C20">
              <w:rPr>
                <w:noProof/>
                <w:webHidden/>
              </w:rPr>
            </w:r>
            <w:r w:rsidR="000D1C20">
              <w:rPr>
                <w:noProof/>
                <w:webHidden/>
              </w:rPr>
              <w:fldChar w:fldCharType="separate"/>
            </w:r>
            <w:r w:rsidR="00D52559">
              <w:rPr>
                <w:noProof/>
                <w:webHidden/>
              </w:rPr>
              <w:t>8</w:t>
            </w:r>
            <w:r w:rsidR="000D1C20">
              <w:rPr>
                <w:noProof/>
                <w:webHidden/>
              </w:rPr>
              <w:fldChar w:fldCharType="end"/>
            </w:r>
          </w:hyperlink>
        </w:p>
        <w:p w14:paraId="75255736" w14:textId="27670C46" w:rsidR="000D1C20" w:rsidRDefault="00736E41">
          <w:pPr>
            <w:pStyle w:val="TM3"/>
            <w:tabs>
              <w:tab w:val="left" w:pos="1320"/>
              <w:tab w:val="right" w:leader="dot" w:pos="9062"/>
            </w:tabs>
            <w:rPr>
              <w:rFonts w:cstheme="minorBidi"/>
              <w:noProof/>
              <w:szCs w:val="22"/>
            </w:rPr>
          </w:pPr>
          <w:hyperlink w:anchor="_Toc167198313" w:history="1">
            <w:r w:rsidR="000D1C20" w:rsidRPr="00AF762C">
              <w:rPr>
                <w:rStyle w:val="Lienhypertexte"/>
                <w:noProof/>
                <w:lang w:val="fr-FR"/>
              </w:rPr>
              <w:t>2.2.3</w:t>
            </w:r>
            <w:r w:rsidR="000D1C20">
              <w:rPr>
                <w:rFonts w:cstheme="minorBidi"/>
                <w:noProof/>
                <w:szCs w:val="22"/>
              </w:rPr>
              <w:tab/>
            </w:r>
            <w:r w:rsidR="000D1C20" w:rsidRPr="00AF762C">
              <w:rPr>
                <w:rStyle w:val="Lienhypertexte"/>
                <w:noProof/>
                <w:lang w:val="fr-FR"/>
              </w:rPr>
              <w:t>Maquette</w:t>
            </w:r>
            <w:r w:rsidR="000D1C20">
              <w:rPr>
                <w:noProof/>
                <w:webHidden/>
              </w:rPr>
              <w:tab/>
            </w:r>
            <w:r w:rsidR="000D1C20">
              <w:rPr>
                <w:noProof/>
                <w:webHidden/>
              </w:rPr>
              <w:fldChar w:fldCharType="begin"/>
            </w:r>
            <w:r w:rsidR="000D1C20">
              <w:rPr>
                <w:noProof/>
                <w:webHidden/>
              </w:rPr>
              <w:instrText xml:space="preserve"> PAGEREF _Toc167198313 \h </w:instrText>
            </w:r>
            <w:r w:rsidR="000D1C20">
              <w:rPr>
                <w:noProof/>
                <w:webHidden/>
              </w:rPr>
            </w:r>
            <w:r w:rsidR="000D1C20">
              <w:rPr>
                <w:noProof/>
                <w:webHidden/>
              </w:rPr>
              <w:fldChar w:fldCharType="separate"/>
            </w:r>
            <w:r w:rsidR="00D52559">
              <w:rPr>
                <w:noProof/>
                <w:webHidden/>
              </w:rPr>
              <w:t>17</w:t>
            </w:r>
            <w:r w:rsidR="000D1C20">
              <w:rPr>
                <w:noProof/>
                <w:webHidden/>
              </w:rPr>
              <w:fldChar w:fldCharType="end"/>
            </w:r>
          </w:hyperlink>
        </w:p>
        <w:p w14:paraId="348FB285" w14:textId="14AF3382" w:rsidR="000D1C20" w:rsidRDefault="00736E41">
          <w:pPr>
            <w:pStyle w:val="TM3"/>
            <w:tabs>
              <w:tab w:val="left" w:pos="1320"/>
              <w:tab w:val="right" w:leader="dot" w:pos="9062"/>
            </w:tabs>
            <w:rPr>
              <w:rFonts w:cstheme="minorBidi"/>
              <w:noProof/>
              <w:szCs w:val="22"/>
            </w:rPr>
          </w:pPr>
          <w:hyperlink w:anchor="_Toc167198314" w:history="1">
            <w:r w:rsidR="000D1C20" w:rsidRPr="00AF762C">
              <w:rPr>
                <w:rStyle w:val="Lienhypertexte"/>
                <w:noProof/>
                <w:lang w:val="fr-FR"/>
              </w:rPr>
              <w:t>2.2.4</w:t>
            </w:r>
            <w:r w:rsidR="000D1C20">
              <w:rPr>
                <w:rFonts w:cstheme="minorBidi"/>
                <w:noProof/>
                <w:szCs w:val="22"/>
              </w:rPr>
              <w:tab/>
            </w:r>
            <w:r w:rsidR="000D1C20" w:rsidRPr="00AF762C">
              <w:rPr>
                <w:rStyle w:val="Lienhypertexte"/>
                <w:noProof/>
                <w:lang w:val="fr-FR"/>
              </w:rPr>
              <w:t>MCD</w:t>
            </w:r>
            <w:r w:rsidR="000D1C20">
              <w:rPr>
                <w:noProof/>
                <w:webHidden/>
              </w:rPr>
              <w:tab/>
            </w:r>
            <w:r w:rsidR="000D1C20">
              <w:rPr>
                <w:noProof/>
                <w:webHidden/>
              </w:rPr>
              <w:fldChar w:fldCharType="begin"/>
            </w:r>
            <w:r w:rsidR="000D1C20">
              <w:rPr>
                <w:noProof/>
                <w:webHidden/>
              </w:rPr>
              <w:instrText xml:space="preserve"> PAGEREF _Toc167198314 \h </w:instrText>
            </w:r>
            <w:r w:rsidR="000D1C20">
              <w:rPr>
                <w:noProof/>
                <w:webHidden/>
              </w:rPr>
            </w:r>
            <w:r w:rsidR="000D1C20">
              <w:rPr>
                <w:noProof/>
                <w:webHidden/>
              </w:rPr>
              <w:fldChar w:fldCharType="separate"/>
            </w:r>
            <w:r w:rsidR="00D52559">
              <w:rPr>
                <w:noProof/>
                <w:webHidden/>
              </w:rPr>
              <w:t>23</w:t>
            </w:r>
            <w:r w:rsidR="000D1C20">
              <w:rPr>
                <w:noProof/>
                <w:webHidden/>
              </w:rPr>
              <w:fldChar w:fldCharType="end"/>
            </w:r>
          </w:hyperlink>
        </w:p>
        <w:p w14:paraId="07C0748F" w14:textId="16F7E481" w:rsidR="000D1C20" w:rsidRDefault="00736E41">
          <w:pPr>
            <w:pStyle w:val="TM3"/>
            <w:tabs>
              <w:tab w:val="left" w:pos="1320"/>
              <w:tab w:val="right" w:leader="dot" w:pos="9062"/>
            </w:tabs>
            <w:rPr>
              <w:rFonts w:cstheme="minorBidi"/>
              <w:noProof/>
              <w:szCs w:val="22"/>
            </w:rPr>
          </w:pPr>
          <w:hyperlink w:anchor="_Toc167198315" w:history="1">
            <w:r w:rsidR="000D1C20" w:rsidRPr="00AF762C">
              <w:rPr>
                <w:rStyle w:val="Lienhypertexte"/>
                <w:noProof/>
                <w:lang w:val="fr-FR"/>
              </w:rPr>
              <w:t>2.2.5</w:t>
            </w:r>
            <w:r w:rsidR="000D1C20">
              <w:rPr>
                <w:rFonts w:cstheme="minorBidi"/>
                <w:noProof/>
                <w:szCs w:val="22"/>
              </w:rPr>
              <w:tab/>
            </w:r>
            <w:r w:rsidR="000D1C20" w:rsidRPr="00AF762C">
              <w:rPr>
                <w:rStyle w:val="Lienhypertexte"/>
                <w:noProof/>
                <w:lang w:val="fr-FR"/>
              </w:rPr>
              <w:t>MLD</w:t>
            </w:r>
            <w:r w:rsidR="000D1C20">
              <w:rPr>
                <w:noProof/>
                <w:webHidden/>
              </w:rPr>
              <w:tab/>
            </w:r>
            <w:r w:rsidR="000D1C20">
              <w:rPr>
                <w:noProof/>
                <w:webHidden/>
              </w:rPr>
              <w:fldChar w:fldCharType="begin"/>
            </w:r>
            <w:r w:rsidR="000D1C20">
              <w:rPr>
                <w:noProof/>
                <w:webHidden/>
              </w:rPr>
              <w:instrText xml:space="preserve"> PAGEREF _Toc167198315 \h </w:instrText>
            </w:r>
            <w:r w:rsidR="000D1C20">
              <w:rPr>
                <w:noProof/>
                <w:webHidden/>
              </w:rPr>
            </w:r>
            <w:r w:rsidR="000D1C20">
              <w:rPr>
                <w:noProof/>
                <w:webHidden/>
              </w:rPr>
              <w:fldChar w:fldCharType="separate"/>
            </w:r>
            <w:r w:rsidR="00D52559">
              <w:rPr>
                <w:noProof/>
                <w:webHidden/>
              </w:rPr>
              <w:t>24</w:t>
            </w:r>
            <w:r w:rsidR="000D1C20">
              <w:rPr>
                <w:noProof/>
                <w:webHidden/>
              </w:rPr>
              <w:fldChar w:fldCharType="end"/>
            </w:r>
          </w:hyperlink>
        </w:p>
        <w:p w14:paraId="7D443610" w14:textId="158499A0" w:rsidR="000D1C20" w:rsidRDefault="00736E41">
          <w:pPr>
            <w:pStyle w:val="TM2"/>
            <w:tabs>
              <w:tab w:val="left" w:pos="880"/>
              <w:tab w:val="right" w:leader="dot" w:pos="9062"/>
            </w:tabs>
            <w:rPr>
              <w:rFonts w:cstheme="minorBidi"/>
              <w:noProof/>
              <w:szCs w:val="22"/>
            </w:rPr>
          </w:pPr>
          <w:hyperlink w:anchor="_Toc167198316" w:history="1">
            <w:r w:rsidR="000D1C20" w:rsidRPr="00AF762C">
              <w:rPr>
                <w:rStyle w:val="Lienhypertexte"/>
                <w:noProof/>
                <w:lang w:val="fr-FR"/>
              </w:rPr>
              <w:t>2.3</w:t>
            </w:r>
            <w:r w:rsidR="000D1C20">
              <w:rPr>
                <w:rFonts w:cstheme="minorBidi"/>
                <w:noProof/>
                <w:szCs w:val="22"/>
              </w:rPr>
              <w:tab/>
            </w:r>
            <w:r w:rsidR="000D1C20" w:rsidRPr="00AF762C">
              <w:rPr>
                <w:rStyle w:val="Lienhypertexte"/>
                <w:noProof/>
                <w:lang w:val="fr-FR"/>
              </w:rPr>
              <w:t>Stratégie de test</w:t>
            </w:r>
            <w:r w:rsidR="000D1C20">
              <w:rPr>
                <w:noProof/>
                <w:webHidden/>
              </w:rPr>
              <w:tab/>
            </w:r>
            <w:r w:rsidR="000D1C20">
              <w:rPr>
                <w:noProof/>
                <w:webHidden/>
              </w:rPr>
              <w:fldChar w:fldCharType="begin"/>
            </w:r>
            <w:r w:rsidR="000D1C20">
              <w:rPr>
                <w:noProof/>
                <w:webHidden/>
              </w:rPr>
              <w:instrText xml:space="preserve"> PAGEREF _Toc167198316 \h </w:instrText>
            </w:r>
            <w:r w:rsidR="000D1C20">
              <w:rPr>
                <w:noProof/>
                <w:webHidden/>
              </w:rPr>
            </w:r>
            <w:r w:rsidR="000D1C20">
              <w:rPr>
                <w:noProof/>
                <w:webHidden/>
              </w:rPr>
              <w:fldChar w:fldCharType="separate"/>
            </w:r>
            <w:r w:rsidR="00D52559">
              <w:rPr>
                <w:noProof/>
                <w:webHidden/>
              </w:rPr>
              <w:t>25</w:t>
            </w:r>
            <w:r w:rsidR="000D1C20">
              <w:rPr>
                <w:noProof/>
                <w:webHidden/>
              </w:rPr>
              <w:fldChar w:fldCharType="end"/>
            </w:r>
          </w:hyperlink>
        </w:p>
        <w:p w14:paraId="3CDAF2C8" w14:textId="55B283EF" w:rsidR="000D1C20" w:rsidRDefault="00736E41">
          <w:pPr>
            <w:pStyle w:val="TM2"/>
            <w:tabs>
              <w:tab w:val="left" w:pos="880"/>
              <w:tab w:val="right" w:leader="dot" w:pos="9062"/>
            </w:tabs>
            <w:rPr>
              <w:rFonts w:cstheme="minorBidi"/>
              <w:noProof/>
              <w:szCs w:val="22"/>
            </w:rPr>
          </w:pPr>
          <w:hyperlink w:anchor="_Toc167198317" w:history="1">
            <w:r w:rsidR="000D1C20" w:rsidRPr="00AF762C">
              <w:rPr>
                <w:rStyle w:val="Lienhypertexte"/>
                <w:noProof/>
                <w:lang w:val="fr-FR"/>
              </w:rPr>
              <w:t>2.4</w:t>
            </w:r>
            <w:r w:rsidR="000D1C20">
              <w:rPr>
                <w:rFonts w:cstheme="minorBidi"/>
                <w:noProof/>
                <w:szCs w:val="22"/>
              </w:rPr>
              <w:tab/>
            </w:r>
            <w:r w:rsidR="000D1C20" w:rsidRPr="00AF762C">
              <w:rPr>
                <w:rStyle w:val="Lienhypertexte"/>
                <w:noProof/>
                <w:lang w:val="fr-FR"/>
              </w:rPr>
              <w:t>Risque technique</w:t>
            </w:r>
            <w:r w:rsidR="000D1C20">
              <w:rPr>
                <w:noProof/>
                <w:webHidden/>
              </w:rPr>
              <w:tab/>
            </w:r>
            <w:r w:rsidR="000D1C20">
              <w:rPr>
                <w:noProof/>
                <w:webHidden/>
              </w:rPr>
              <w:fldChar w:fldCharType="begin"/>
            </w:r>
            <w:r w:rsidR="000D1C20">
              <w:rPr>
                <w:noProof/>
                <w:webHidden/>
              </w:rPr>
              <w:instrText xml:space="preserve"> PAGEREF _Toc167198317 \h </w:instrText>
            </w:r>
            <w:r w:rsidR="000D1C20">
              <w:rPr>
                <w:noProof/>
                <w:webHidden/>
              </w:rPr>
            </w:r>
            <w:r w:rsidR="000D1C20">
              <w:rPr>
                <w:noProof/>
                <w:webHidden/>
              </w:rPr>
              <w:fldChar w:fldCharType="separate"/>
            </w:r>
            <w:r w:rsidR="00D52559">
              <w:rPr>
                <w:noProof/>
                <w:webHidden/>
              </w:rPr>
              <w:t>25</w:t>
            </w:r>
            <w:r w:rsidR="000D1C20">
              <w:rPr>
                <w:noProof/>
                <w:webHidden/>
              </w:rPr>
              <w:fldChar w:fldCharType="end"/>
            </w:r>
          </w:hyperlink>
        </w:p>
        <w:p w14:paraId="36A0BCF2" w14:textId="5BA89B02" w:rsidR="000D1C20" w:rsidRDefault="00736E41">
          <w:pPr>
            <w:pStyle w:val="TM1"/>
            <w:tabs>
              <w:tab w:val="left" w:pos="440"/>
              <w:tab w:val="right" w:leader="dot" w:pos="9062"/>
            </w:tabs>
            <w:rPr>
              <w:rFonts w:cstheme="minorBidi"/>
              <w:noProof/>
              <w:szCs w:val="22"/>
            </w:rPr>
          </w:pPr>
          <w:hyperlink w:anchor="_Toc167198318" w:history="1">
            <w:r w:rsidR="000D1C20" w:rsidRPr="00AF762C">
              <w:rPr>
                <w:rStyle w:val="Lienhypertexte"/>
                <w:noProof/>
                <w:lang w:val="fr-FR"/>
              </w:rPr>
              <w:t>3</w:t>
            </w:r>
            <w:r w:rsidR="000D1C20">
              <w:rPr>
                <w:rFonts w:cstheme="minorBidi"/>
                <w:noProof/>
                <w:szCs w:val="22"/>
              </w:rPr>
              <w:tab/>
            </w:r>
            <w:r w:rsidR="000D1C20" w:rsidRPr="00AF762C">
              <w:rPr>
                <w:rStyle w:val="Lienhypertexte"/>
                <w:noProof/>
                <w:lang w:val="fr-FR"/>
              </w:rPr>
              <w:t>Réalisation</w:t>
            </w:r>
            <w:r w:rsidR="000D1C20">
              <w:rPr>
                <w:noProof/>
                <w:webHidden/>
              </w:rPr>
              <w:tab/>
            </w:r>
            <w:r w:rsidR="000D1C20">
              <w:rPr>
                <w:noProof/>
                <w:webHidden/>
              </w:rPr>
              <w:fldChar w:fldCharType="begin"/>
            </w:r>
            <w:r w:rsidR="000D1C20">
              <w:rPr>
                <w:noProof/>
                <w:webHidden/>
              </w:rPr>
              <w:instrText xml:space="preserve"> PAGEREF _Toc167198318 \h </w:instrText>
            </w:r>
            <w:r w:rsidR="000D1C20">
              <w:rPr>
                <w:noProof/>
                <w:webHidden/>
              </w:rPr>
            </w:r>
            <w:r w:rsidR="000D1C20">
              <w:rPr>
                <w:noProof/>
                <w:webHidden/>
              </w:rPr>
              <w:fldChar w:fldCharType="separate"/>
            </w:r>
            <w:r w:rsidR="00D52559">
              <w:rPr>
                <w:noProof/>
                <w:webHidden/>
              </w:rPr>
              <w:t>25</w:t>
            </w:r>
            <w:r w:rsidR="000D1C20">
              <w:rPr>
                <w:noProof/>
                <w:webHidden/>
              </w:rPr>
              <w:fldChar w:fldCharType="end"/>
            </w:r>
          </w:hyperlink>
        </w:p>
        <w:p w14:paraId="4F7D6508" w14:textId="4F54C009" w:rsidR="000D1C20" w:rsidRDefault="00736E41">
          <w:pPr>
            <w:pStyle w:val="TM2"/>
            <w:tabs>
              <w:tab w:val="left" w:pos="880"/>
              <w:tab w:val="right" w:leader="dot" w:pos="9062"/>
            </w:tabs>
            <w:rPr>
              <w:rFonts w:cstheme="minorBidi"/>
              <w:noProof/>
              <w:szCs w:val="22"/>
            </w:rPr>
          </w:pPr>
          <w:hyperlink w:anchor="_Toc167198319" w:history="1">
            <w:r w:rsidR="000D1C20" w:rsidRPr="00AF762C">
              <w:rPr>
                <w:rStyle w:val="Lienhypertexte"/>
                <w:noProof/>
                <w:lang w:val="fr-FR"/>
              </w:rPr>
              <w:t>3.1</w:t>
            </w:r>
            <w:r w:rsidR="000D1C20">
              <w:rPr>
                <w:rFonts w:cstheme="minorBidi"/>
                <w:noProof/>
                <w:szCs w:val="22"/>
              </w:rPr>
              <w:tab/>
            </w:r>
            <w:r w:rsidR="000D1C20" w:rsidRPr="00AF762C">
              <w:rPr>
                <w:rStyle w:val="Lienhypertexte"/>
                <w:noProof/>
                <w:lang w:val="fr-FR"/>
              </w:rPr>
              <w:t>Avancement du projet</w:t>
            </w:r>
            <w:r w:rsidR="000D1C20">
              <w:rPr>
                <w:noProof/>
                <w:webHidden/>
              </w:rPr>
              <w:tab/>
            </w:r>
            <w:r w:rsidR="000D1C20">
              <w:rPr>
                <w:noProof/>
                <w:webHidden/>
              </w:rPr>
              <w:fldChar w:fldCharType="begin"/>
            </w:r>
            <w:r w:rsidR="000D1C20">
              <w:rPr>
                <w:noProof/>
                <w:webHidden/>
              </w:rPr>
              <w:instrText xml:space="preserve"> PAGEREF _Toc167198319 \h </w:instrText>
            </w:r>
            <w:r w:rsidR="000D1C20">
              <w:rPr>
                <w:noProof/>
                <w:webHidden/>
              </w:rPr>
            </w:r>
            <w:r w:rsidR="000D1C20">
              <w:rPr>
                <w:noProof/>
                <w:webHidden/>
              </w:rPr>
              <w:fldChar w:fldCharType="separate"/>
            </w:r>
            <w:r w:rsidR="00D52559">
              <w:rPr>
                <w:noProof/>
                <w:webHidden/>
              </w:rPr>
              <w:t>26</w:t>
            </w:r>
            <w:r w:rsidR="000D1C20">
              <w:rPr>
                <w:noProof/>
                <w:webHidden/>
              </w:rPr>
              <w:fldChar w:fldCharType="end"/>
            </w:r>
          </w:hyperlink>
        </w:p>
        <w:p w14:paraId="1899CAEF" w14:textId="30504AB5" w:rsidR="000D1C20" w:rsidRDefault="00736E41">
          <w:pPr>
            <w:pStyle w:val="TM2"/>
            <w:tabs>
              <w:tab w:val="left" w:pos="880"/>
              <w:tab w:val="right" w:leader="dot" w:pos="9062"/>
            </w:tabs>
            <w:rPr>
              <w:rFonts w:cstheme="minorBidi"/>
              <w:noProof/>
              <w:szCs w:val="22"/>
            </w:rPr>
          </w:pPr>
          <w:hyperlink w:anchor="_Toc167198320" w:history="1">
            <w:r w:rsidR="000D1C20" w:rsidRPr="00AF762C">
              <w:rPr>
                <w:rStyle w:val="Lienhypertexte"/>
                <w:noProof/>
                <w:lang w:val="fr-FR"/>
              </w:rPr>
              <w:t>3.2</w:t>
            </w:r>
            <w:r w:rsidR="000D1C20">
              <w:rPr>
                <w:rFonts w:cstheme="minorBidi"/>
                <w:noProof/>
                <w:szCs w:val="22"/>
              </w:rPr>
              <w:tab/>
            </w:r>
            <w:r w:rsidR="000D1C20" w:rsidRPr="00AF762C">
              <w:rPr>
                <w:rStyle w:val="Lienhypertexte"/>
                <w:noProof/>
                <w:lang w:val="fr-FR"/>
              </w:rPr>
              <w:t>Git</w:t>
            </w:r>
            <w:r w:rsidR="000D1C20">
              <w:rPr>
                <w:noProof/>
                <w:webHidden/>
              </w:rPr>
              <w:tab/>
            </w:r>
            <w:r w:rsidR="000D1C20">
              <w:rPr>
                <w:noProof/>
                <w:webHidden/>
              </w:rPr>
              <w:fldChar w:fldCharType="begin"/>
            </w:r>
            <w:r w:rsidR="000D1C20">
              <w:rPr>
                <w:noProof/>
                <w:webHidden/>
              </w:rPr>
              <w:instrText xml:space="preserve"> PAGEREF _Toc167198320 \h </w:instrText>
            </w:r>
            <w:r w:rsidR="000D1C20">
              <w:rPr>
                <w:noProof/>
                <w:webHidden/>
              </w:rPr>
            </w:r>
            <w:r w:rsidR="000D1C20">
              <w:rPr>
                <w:noProof/>
                <w:webHidden/>
              </w:rPr>
              <w:fldChar w:fldCharType="separate"/>
            </w:r>
            <w:r w:rsidR="00D52559">
              <w:rPr>
                <w:noProof/>
                <w:webHidden/>
              </w:rPr>
              <w:t>28</w:t>
            </w:r>
            <w:r w:rsidR="000D1C20">
              <w:rPr>
                <w:noProof/>
                <w:webHidden/>
              </w:rPr>
              <w:fldChar w:fldCharType="end"/>
            </w:r>
          </w:hyperlink>
        </w:p>
        <w:p w14:paraId="5F0B034C" w14:textId="034FBC9B" w:rsidR="000D1C20" w:rsidRDefault="00736E41">
          <w:pPr>
            <w:pStyle w:val="TM2"/>
            <w:tabs>
              <w:tab w:val="left" w:pos="880"/>
              <w:tab w:val="right" w:leader="dot" w:pos="9062"/>
            </w:tabs>
            <w:rPr>
              <w:rFonts w:cstheme="minorBidi"/>
              <w:noProof/>
              <w:szCs w:val="22"/>
            </w:rPr>
          </w:pPr>
          <w:hyperlink w:anchor="_Toc167198321" w:history="1">
            <w:r w:rsidR="000D1C20" w:rsidRPr="00AF762C">
              <w:rPr>
                <w:rStyle w:val="Lienhypertexte"/>
                <w:noProof/>
                <w:lang w:val="fr-FR"/>
              </w:rPr>
              <w:t>3.3</w:t>
            </w:r>
            <w:r w:rsidR="000D1C20">
              <w:rPr>
                <w:rFonts w:cstheme="minorBidi"/>
                <w:noProof/>
                <w:szCs w:val="22"/>
              </w:rPr>
              <w:tab/>
            </w:r>
            <w:r w:rsidR="000D1C20" w:rsidRPr="00AF762C">
              <w:rPr>
                <w:rStyle w:val="Lienhypertexte"/>
                <w:noProof/>
                <w:lang w:val="fr-FR"/>
              </w:rPr>
              <w:t>Test effectuer</w:t>
            </w:r>
            <w:r w:rsidR="000D1C20">
              <w:rPr>
                <w:noProof/>
                <w:webHidden/>
              </w:rPr>
              <w:tab/>
            </w:r>
            <w:r w:rsidR="000D1C20">
              <w:rPr>
                <w:noProof/>
                <w:webHidden/>
              </w:rPr>
              <w:fldChar w:fldCharType="begin"/>
            </w:r>
            <w:r w:rsidR="000D1C20">
              <w:rPr>
                <w:noProof/>
                <w:webHidden/>
              </w:rPr>
              <w:instrText xml:space="preserve"> PAGEREF _Toc167198321 \h </w:instrText>
            </w:r>
            <w:r w:rsidR="000D1C20">
              <w:rPr>
                <w:noProof/>
                <w:webHidden/>
              </w:rPr>
            </w:r>
            <w:r w:rsidR="000D1C20">
              <w:rPr>
                <w:noProof/>
                <w:webHidden/>
              </w:rPr>
              <w:fldChar w:fldCharType="separate"/>
            </w:r>
            <w:r w:rsidR="00D52559">
              <w:rPr>
                <w:noProof/>
                <w:webHidden/>
              </w:rPr>
              <w:t>29</w:t>
            </w:r>
            <w:r w:rsidR="000D1C20">
              <w:rPr>
                <w:noProof/>
                <w:webHidden/>
              </w:rPr>
              <w:fldChar w:fldCharType="end"/>
            </w:r>
          </w:hyperlink>
        </w:p>
        <w:p w14:paraId="4C67B871" w14:textId="448A5798" w:rsidR="007316BA" w:rsidRDefault="00CD0F9D" w:rsidP="00103DB4">
          <w:pPr>
            <w:rPr>
              <w:b/>
              <w:bCs/>
              <w:lang w:val="fr-FR"/>
            </w:rPr>
          </w:pPr>
          <w:r>
            <w:rPr>
              <w:rFonts w:cs="Times New Roman"/>
              <w:b/>
              <w:bCs/>
              <w:noProof/>
              <w:lang w:val="fr-FR" w:eastAsia="fr-CH"/>
            </w:rPr>
            <w:fldChar w:fldCharType="end"/>
          </w:r>
        </w:p>
        <w:p w14:paraId="010DF46C" w14:textId="18C71EBD" w:rsidR="002D583D" w:rsidRDefault="00736E41" w:rsidP="007316BA">
          <w:pPr>
            <w:rPr>
              <w:lang w:val="fr-FR"/>
            </w:rPr>
          </w:pP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7198299"/>
      <w:r>
        <w:rPr>
          <w:lang w:val="fr-FR"/>
        </w:rPr>
        <w:lastRenderedPageBreak/>
        <w:t>Analyse préliminaire</w:t>
      </w:r>
      <w:bookmarkEnd w:id="0"/>
    </w:p>
    <w:p w14:paraId="425C6652" w14:textId="7F6E576C" w:rsidR="0054787B" w:rsidRDefault="00CD3931" w:rsidP="00CD3931">
      <w:pPr>
        <w:pStyle w:val="Titre2"/>
        <w:rPr>
          <w:lang w:val="fr-FR"/>
        </w:rPr>
      </w:pPr>
      <w:bookmarkStart w:id="1" w:name="_Toc167198300"/>
      <w:r>
        <w:rPr>
          <w:lang w:val="fr-FR"/>
        </w:rPr>
        <w:t>Introduction</w:t>
      </w:r>
      <w:bookmarkEnd w:id="1"/>
    </w:p>
    <w:p w14:paraId="7C0B445D" w14:textId="7096CECF" w:rsidR="000C0061" w:rsidRPr="000C0061" w:rsidRDefault="00DA761A" w:rsidP="000C0061">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w:t>
      </w:r>
      <w:r w:rsidR="000C0061">
        <w:rPr>
          <w:lang w:val="fr-FR"/>
        </w:rPr>
        <w:t>.</w:t>
      </w:r>
    </w:p>
    <w:p w14:paraId="1811049F" w14:textId="3C3F94D1" w:rsidR="0054787B" w:rsidRDefault="0054787B" w:rsidP="0054787B">
      <w:pPr>
        <w:pStyle w:val="Titre2"/>
        <w:rPr>
          <w:lang w:val="fr-FR"/>
        </w:rPr>
      </w:pPr>
      <w:bookmarkStart w:id="2" w:name="_Toc167198301"/>
      <w:r>
        <w:rPr>
          <w:lang w:val="fr-FR"/>
        </w:rPr>
        <w:t>Objectif</w:t>
      </w:r>
      <w:bookmarkEnd w:id="2"/>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0FF1C70E" w14:textId="2C1C5B06" w:rsidR="007928C3" w:rsidRPr="003C7C4F" w:rsidRDefault="00F73955" w:rsidP="003C7C4F">
      <w:pPr>
        <w:pStyle w:val="Paragraphedeliste"/>
        <w:numPr>
          <w:ilvl w:val="0"/>
          <w:numId w:val="17"/>
        </w:numPr>
        <w:rPr>
          <w:lang w:val="fr-FR"/>
        </w:rPr>
      </w:pPr>
      <w:r>
        <w:rPr>
          <w:lang w:val="fr-FR"/>
        </w:rPr>
        <w:t xml:space="preserve">Améliorer ma maitrise de </w:t>
      </w:r>
      <w:proofErr w:type="spellStart"/>
      <w:r>
        <w:rPr>
          <w:lang w:val="fr-FR"/>
        </w:rPr>
        <w:t>Tkinter</w:t>
      </w:r>
      <w:proofErr w:type="spellEnd"/>
    </w:p>
    <w:p w14:paraId="09156983" w14:textId="77777777" w:rsidR="00D735E3" w:rsidRDefault="00D735E3" w:rsidP="00D735E3">
      <w:pPr>
        <w:pStyle w:val="Titre2"/>
        <w:rPr>
          <w:lang w:val="fr-FR"/>
        </w:rPr>
      </w:pPr>
      <w:bookmarkStart w:id="3" w:name="_Toc167198302"/>
      <w:r>
        <w:rPr>
          <w:lang w:val="fr-FR"/>
        </w:rPr>
        <w:t>Organisation</w:t>
      </w:r>
      <w:bookmarkEnd w:id="3"/>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EF0788" w14:paraId="15F4F09A" w14:textId="77777777" w:rsidTr="00700EAE">
        <w:tc>
          <w:tcPr>
            <w:tcW w:w="1584" w:type="dxa"/>
            <w:shd w:val="clear" w:color="auto" w:fill="8EAADB" w:themeFill="accent1" w:themeFillTint="99"/>
          </w:tcPr>
          <w:p w14:paraId="157D70B4" w14:textId="77777777" w:rsidR="00D735E3" w:rsidRPr="001A5507" w:rsidRDefault="00D735E3" w:rsidP="00700EAE">
            <w:pPr>
              <w:rPr>
                <w:b/>
                <w:bCs/>
                <w:color w:val="000000" w:themeColor="text1"/>
                <w:lang w:val="fr-FR"/>
              </w:rPr>
            </w:pPr>
            <w:r w:rsidRPr="001A5507">
              <w:rPr>
                <w:b/>
                <w:bCs/>
                <w:color w:val="000000" w:themeColor="text1"/>
                <w:lang w:val="fr-FR"/>
              </w:rPr>
              <w:t>Fonction</w:t>
            </w:r>
          </w:p>
        </w:tc>
        <w:tc>
          <w:tcPr>
            <w:tcW w:w="1603" w:type="dxa"/>
            <w:shd w:val="clear" w:color="auto" w:fill="8EAADB" w:themeFill="accent1" w:themeFillTint="99"/>
          </w:tcPr>
          <w:p w14:paraId="08596004" w14:textId="77777777" w:rsidR="00D735E3" w:rsidRPr="001A5507" w:rsidRDefault="00D735E3" w:rsidP="00700EAE">
            <w:pPr>
              <w:rPr>
                <w:b/>
                <w:bCs/>
                <w:color w:val="000000" w:themeColor="text1"/>
                <w:lang w:val="fr-FR"/>
              </w:rPr>
            </w:pPr>
            <w:r w:rsidRPr="001A5507">
              <w:rPr>
                <w:b/>
                <w:bCs/>
                <w:color w:val="000000" w:themeColor="text1"/>
                <w:lang w:val="fr-FR"/>
              </w:rPr>
              <w:t>Nom</w:t>
            </w:r>
          </w:p>
        </w:tc>
        <w:tc>
          <w:tcPr>
            <w:tcW w:w="1560" w:type="dxa"/>
            <w:shd w:val="clear" w:color="auto" w:fill="8EAADB" w:themeFill="accent1" w:themeFillTint="99"/>
          </w:tcPr>
          <w:p w14:paraId="67C53CE3" w14:textId="77777777" w:rsidR="00D735E3" w:rsidRPr="001A5507" w:rsidRDefault="00D735E3" w:rsidP="00700EAE">
            <w:pPr>
              <w:rPr>
                <w:b/>
                <w:bCs/>
                <w:color w:val="000000" w:themeColor="text1"/>
                <w:lang w:val="fr-FR"/>
              </w:rPr>
            </w:pPr>
            <w:r w:rsidRPr="001A5507">
              <w:rPr>
                <w:b/>
                <w:bCs/>
                <w:color w:val="000000" w:themeColor="text1"/>
                <w:lang w:val="fr-FR"/>
              </w:rPr>
              <w:t>Prénom</w:t>
            </w:r>
          </w:p>
        </w:tc>
        <w:tc>
          <w:tcPr>
            <w:tcW w:w="2689" w:type="dxa"/>
            <w:shd w:val="clear" w:color="auto" w:fill="8EAADB" w:themeFill="accent1" w:themeFillTint="99"/>
          </w:tcPr>
          <w:p w14:paraId="14BDBC97" w14:textId="77777777" w:rsidR="00D735E3" w:rsidRPr="001A5507" w:rsidRDefault="00D735E3" w:rsidP="00700EAE">
            <w:pPr>
              <w:rPr>
                <w:b/>
                <w:bCs/>
                <w:color w:val="000000" w:themeColor="text1"/>
                <w:lang w:val="fr-FR"/>
              </w:rPr>
            </w:pPr>
            <w:r w:rsidRPr="001A5507">
              <w:rPr>
                <w:b/>
                <w:bCs/>
                <w:color w:val="000000" w:themeColor="text1"/>
                <w:lang w:val="fr-FR"/>
              </w:rPr>
              <w:t>Email</w:t>
            </w:r>
          </w:p>
        </w:tc>
        <w:tc>
          <w:tcPr>
            <w:tcW w:w="1626" w:type="dxa"/>
            <w:shd w:val="clear" w:color="auto" w:fill="8EAADB" w:themeFill="accent1" w:themeFillTint="99"/>
          </w:tcPr>
          <w:p w14:paraId="4DF8A474" w14:textId="77777777" w:rsidR="00D735E3" w:rsidRPr="001A5507" w:rsidRDefault="00D735E3" w:rsidP="00700EAE">
            <w:pPr>
              <w:rPr>
                <w:b/>
                <w:bCs/>
                <w:color w:val="000000" w:themeColor="text1"/>
              </w:rPr>
            </w:pPr>
            <w:r w:rsidRPr="001A5507">
              <w:rPr>
                <w:b/>
                <w:bCs/>
                <w:color w:val="000000" w:themeColor="text1"/>
              </w:rPr>
              <w:t xml:space="preserve">Numéro de </w:t>
            </w:r>
          </w:p>
          <w:p w14:paraId="56C9C770" w14:textId="77777777" w:rsidR="00D735E3" w:rsidRPr="001A5507" w:rsidRDefault="00D735E3" w:rsidP="00700EAE">
            <w:pPr>
              <w:rPr>
                <w:b/>
                <w:bCs/>
                <w:color w:val="000000" w:themeColor="text1"/>
                <w:lang w:val="fr-FR"/>
              </w:rPr>
            </w:pPr>
            <w:r w:rsidRPr="001A5507">
              <w:rPr>
                <w:b/>
                <w:bCs/>
                <w:color w:val="000000" w:themeColor="text1"/>
                <w:lang w:val="fr-FR"/>
              </w:rPr>
              <w:t>Téléphone</w:t>
            </w:r>
          </w:p>
        </w:tc>
      </w:tr>
      <w:tr w:rsidR="00D735E3" w14:paraId="09CA512C" w14:textId="77777777" w:rsidTr="00700EAE">
        <w:tc>
          <w:tcPr>
            <w:tcW w:w="1584" w:type="dxa"/>
          </w:tcPr>
          <w:p w14:paraId="70BF0069" w14:textId="77777777" w:rsidR="00D735E3" w:rsidRDefault="00D735E3" w:rsidP="00700EAE">
            <w:pPr>
              <w:jc w:val="center"/>
              <w:rPr>
                <w:lang w:val="fr-FR"/>
              </w:rPr>
            </w:pPr>
            <w:r>
              <w:rPr>
                <w:lang w:val="fr-FR"/>
              </w:rPr>
              <w:t>Chef de projet</w:t>
            </w:r>
          </w:p>
        </w:tc>
        <w:tc>
          <w:tcPr>
            <w:tcW w:w="1603" w:type="dxa"/>
          </w:tcPr>
          <w:p w14:paraId="6A7FAC63" w14:textId="77777777" w:rsidR="00D735E3" w:rsidRDefault="00D735E3" w:rsidP="00700EAE">
            <w:pPr>
              <w:jc w:val="center"/>
              <w:rPr>
                <w:lang w:val="fr-FR"/>
              </w:rPr>
            </w:pPr>
            <w:r>
              <w:rPr>
                <w:lang w:val="fr-FR"/>
              </w:rPr>
              <w:t>Favre</w:t>
            </w:r>
          </w:p>
        </w:tc>
        <w:tc>
          <w:tcPr>
            <w:tcW w:w="1560" w:type="dxa"/>
          </w:tcPr>
          <w:p w14:paraId="3F052FB3" w14:textId="77777777" w:rsidR="00D735E3" w:rsidRDefault="00D735E3" w:rsidP="00700EAE">
            <w:pPr>
              <w:jc w:val="center"/>
              <w:rPr>
                <w:lang w:val="fr-FR"/>
              </w:rPr>
            </w:pPr>
            <w:r>
              <w:rPr>
                <w:lang w:val="fr-FR"/>
              </w:rPr>
              <w:t>Raphaël</w:t>
            </w:r>
          </w:p>
        </w:tc>
        <w:tc>
          <w:tcPr>
            <w:tcW w:w="2689" w:type="dxa"/>
          </w:tcPr>
          <w:p w14:paraId="4503C8C8" w14:textId="5F60686F" w:rsidR="00D735E3" w:rsidRDefault="00736E41" w:rsidP="00700EAE">
            <w:pPr>
              <w:jc w:val="center"/>
              <w:rPr>
                <w:lang w:val="fr-FR"/>
              </w:rPr>
            </w:pPr>
            <w:hyperlink r:id="rId9" w:history="1">
              <w:r w:rsidR="00D735E3" w:rsidRPr="007C59D0">
                <w:rPr>
                  <w:rStyle w:val="Lienhypertexte"/>
                  <w:lang w:val="fr-FR"/>
                </w:rPr>
                <w:t>Raphael.favre@eduvaud.ch</w:t>
              </w:r>
            </w:hyperlink>
          </w:p>
        </w:tc>
        <w:tc>
          <w:tcPr>
            <w:tcW w:w="1626" w:type="dxa"/>
          </w:tcPr>
          <w:p w14:paraId="3D3A89EE" w14:textId="77777777" w:rsidR="00D735E3" w:rsidRDefault="00D735E3" w:rsidP="00700EAE">
            <w:pPr>
              <w:jc w:val="center"/>
              <w:rPr>
                <w:lang w:val="fr-FR"/>
              </w:rPr>
            </w:pPr>
            <w:r>
              <w:rPr>
                <w:lang w:val="fr-FR"/>
              </w:rPr>
              <w:t>076 427 93 59</w:t>
            </w:r>
          </w:p>
        </w:tc>
      </w:tr>
      <w:tr w:rsidR="00D735E3" w14:paraId="68A690FB" w14:textId="77777777" w:rsidTr="00700EAE">
        <w:tc>
          <w:tcPr>
            <w:tcW w:w="1584" w:type="dxa"/>
          </w:tcPr>
          <w:p w14:paraId="3198B311" w14:textId="77777777" w:rsidR="00D735E3" w:rsidRDefault="00D735E3" w:rsidP="00700EAE">
            <w:pPr>
              <w:jc w:val="center"/>
              <w:rPr>
                <w:lang w:val="fr-FR"/>
              </w:rPr>
            </w:pPr>
            <w:r>
              <w:rPr>
                <w:lang w:val="fr-FR"/>
              </w:rPr>
              <w:t>Expert 1</w:t>
            </w:r>
          </w:p>
        </w:tc>
        <w:tc>
          <w:tcPr>
            <w:tcW w:w="1603" w:type="dxa"/>
          </w:tcPr>
          <w:p w14:paraId="4A1A61DA" w14:textId="77777777" w:rsidR="00D735E3" w:rsidRDefault="00D735E3" w:rsidP="00700EAE">
            <w:pPr>
              <w:jc w:val="center"/>
              <w:rPr>
                <w:lang w:val="fr-FR"/>
              </w:rPr>
            </w:pPr>
            <w:r>
              <w:rPr>
                <w:lang w:val="fr-FR"/>
              </w:rPr>
              <w:t>Malherbe</w:t>
            </w:r>
          </w:p>
        </w:tc>
        <w:tc>
          <w:tcPr>
            <w:tcW w:w="1560" w:type="dxa"/>
          </w:tcPr>
          <w:p w14:paraId="7128B764" w14:textId="77777777" w:rsidR="00D735E3" w:rsidRDefault="00D735E3" w:rsidP="00700EAE">
            <w:pPr>
              <w:jc w:val="center"/>
              <w:rPr>
                <w:lang w:val="fr-FR"/>
              </w:rPr>
            </w:pPr>
            <w:r>
              <w:rPr>
                <w:lang w:val="fr-FR"/>
              </w:rPr>
              <w:t>Roger</w:t>
            </w:r>
          </w:p>
        </w:tc>
        <w:tc>
          <w:tcPr>
            <w:tcW w:w="2689" w:type="dxa"/>
          </w:tcPr>
          <w:p w14:paraId="4210774E" w14:textId="1093527A" w:rsidR="00D735E3" w:rsidRDefault="00736E41" w:rsidP="00700EAE">
            <w:pPr>
              <w:jc w:val="center"/>
              <w:rPr>
                <w:lang w:val="fr-FR"/>
              </w:rPr>
            </w:pPr>
            <w:hyperlink r:id="rId10" w:history="1">
              <w:r w:rsidR="00D735E3" w:rsidRPr="007C59D0">
                <w:rPr>
                  <w:rStyle w:val="Lienhypertexte"/>
                  <w:lang w:val="fr-FR"/>
                </w:rPr>
                <w:t>r.malherbe@rmsoft.ch</w:t>
              </w:r>
            </w:hyperlink>
          </w:p>
        </w:tc>
        <w:tc>
          <w:tcPr>
            <w:tcW w:w="1626" w:type="dxa"/>
          </w:tcPr>
          <w:p w14:paraId="0CBDCE78" w14:textId="77777777" w:rsidR="00D735E3" w:rsidRDefault="00D735E3" w:rsidP="00700EAE">
            <w:pPr>
              <w:jc w:val="center"/>
              <w:rPr>
                <w:lang w:val="fr-FR"/>
              </w:rPr>
            </w:pPr>
            <w:r>
              <w:rPr>
                <w:lang w:val="fr-FR"/>
              </w:rPr>
              <w:t>079 230 72 37</w:t>
            </w:r>
          </w:p>
        </w:tc>
      </w:tr>
      <w:tr w:rsidR="00D735E3" w14:paraId="1C71FF91" w14:textId="77777777" w:rsidTr="00700EAE">
        <w:tc>
          <w:tcPr>
            <w:tcW w:w="1584" w:type="dxa"/>
          </w:tcPr>
          <w:p w14:paraId="5914E0A6" w14:textId="77777777" w:rsidR="00D735E3" w:rsidRDefault="00D735E3" w:rsidP="00700EAE">
            <w:pPr>
              <w:jc w:val="center"/>
              <w:rPr>
                <w:lang w:val="fr-FR"/>
              </w:rPr>
            </w:pPr>
            <w:r>
              <w:rPr>
                <w:lang w:val="fr-FR"/>
              </w:rPr>
              <w:t>Expert 2</w:t>
            </w:r>
          </w:p>
        </w:tc>
        <w:tc>
          <w:tcPr>
            <w:tcW w:w="1603" w:type="dxa"/>
          </w:tcPr>
          <w:p w14:paraId="10FB16A0" w14:textId="77777777" w:rsidR="00D735E3" w:rsidRDefault="00D735E3" w:rsidP="00700EAE">
            <w:pPr>
              <w:jc w:val="center"/>
              <w:rPr>
                <w:lang w:val="fr-FR"/>
              </w:rPr>
            </w:pPr>
            <w:r>
              <w:rPr>
                <w:lang w:val="fr-FR"/>
              </w:rPr>
              <w:t>Berny</w:t>
            </w:r>
          </w:p>
        </w:tc>
        <w:tc>
          <w:tcPr>
            <w:tcW w:w="1560" w:type="dxa"/>
          </w:tcPr>
          <w:p w14:paraId="0B9FB532" w14:textId="77777777" w:rsidR="00D735E3" w:rsidRDefault="00D735E3" w:rsidP="00700EAE">
            <w:pPr>
              <w:jc w:val="center"/>
              <w:rPr>
                <w:lang w:val="fr-FR"/>
              </w:rPr>
            </w:pPr>
            <w:r>
              <w:rPr>
                <w:lang w:val="fr-FR"/>
              </w:rPr>
              <w:t>Daniel</w:t>
            </w:r>
          </w:p>
        </w:tc>
        <w:tc>
          <w:tcPr>
            <w:tcW w:w="2689" w:type="dxa"/>
          </w:tcPr>
          <w:p w14:paraId="08F6F411" w14:textId="7ECFD83A" w:rsidR="00D735E3" w:rsidRDefault="00736E41" w:rsidP="00700EAE">
            <w:pPr>
              <w:jc w:val="center"/>
              <w:rPr>
                <w:lang w:val="fr-FR"/>
              </w:rPr>
            </w:pPr>
            <w:hyperlink r:id="rId11" w:history="1">
              <w:r w:rsidR="00D735E3" w:rsidRPr="007C59D0">
                <w:rPr>
                  <w:rStyle w:val="Lienhypertexte"/>
                  <w:lang w:val="fr-FR"/>
                </w:rPr>
                <w:t>Daniel.berney@heig-vd.ch</w:t>
              </w:r>
            </w:hyperlink>
          </w:p>
        </w:tc>
        <w:tc>
          <w:tcPr>
            <w:tcW w:w="1626" w:type="dxa"/>
          </w:tcPr>
          <w:p w14:paraId="04FDECCC" w14:textId="77777777" w:rsidR="00D735E3" w:rsidRDefault="00D735E3" w:rsidP="00700EAE">
            <w:pPr>
              <w:jc w:val="center"/>
              <w:rPr>
                <w:lang w:val="fr-FR"/>
              </w:rPr>
            </w:pPr>
            <w:r>
              <w:rPr>
                <w:lang w:val="fr-FR"/>
              </w:rPr>
              <w:t>079 209 87 93</w:t>
            </w:r>
          </w:p>
        </w:tc>
      </w:tr>
      <w:tr w:rsidR="00D735E3" w14:paraId="73FCCBB9" w14:textId="77777777" w:rsidTr="00700EAE">
        <w:tc>
          <w:tcPr>
            <w:tcW w:w="1584" w:type="dxa"/>
          </w:tcPr>
          <w:p w14:paraId="5C660CA8" w14:textId="77777777" w:rsidR="00D735E3" w:rsidRDefault="00D735E3" w:rsidP="00700EAE">
            <w:pPr>
              <w:jc w:val="center"/>
              <w:rPr>
                <w:lang w:val="fr-FR"/>
              </w:rPr>
            </w:pPr>
            <w:r>
              <w:rPr>
                <w:lang w:val="fr-FR"/>
              </w:rPr>
              <w:t>Candidat</w:t>
            </w:r>
          </w:p>
        </w:tc>
        <w:tc>
          <w:tcPr>
            <w:tcW w:w="1603" w:type="dxa"/>
          </w:tcPr>
          <w:p w14:paraId="52005E99" w14:textId="77777777" w:rsidR="00D735E3" w:rsidRDefault="00D735E3" w:rsidP="00700EAE">
            <w:pPr>
              <w:jc w:val="center"/>
              <w:rPr>
                <w:lang w:val="fr-FR"/>
              </w:rPr>
            </w:pPr>
            <w:r>
              <w:rPr>
                <w:lang w:val="fr-FR"/>
              </w:rPr>
              <w:t>Sifate</w:t>
            </w:r>
          </w:p>
        </w:tc>
        <w:tc>
          <w:tcPr>
            <w:tcW w:w="1560" w:type="dxa"/>
          </w:tcPr>
          <w:p w14:paraId="7339FE0D" w14:textId="77777777" w:rsidR="00D735E3" w:rsidRDefault="00D735E3" w:rsidP="00700EAE">
            <w:pPr>
              <w:jc w:val="center"/>
              <w:rPr>
                <w:lang w:val="fr-FR"/>
              </w:rPr>
            </w:pPr>
            <w:r>
              <w:rPr>
                <w:lang w:val="fr-FR"/>
              </w:rPr>
              <w:t>Adam</w:t>
            </w:r>
          </w:p>
        </w:tc>
        <w:tc>
          <w:tcPr>
            <w:tcW w:w="2689" w:type="dxa"/>
          </w:tcPr>
          <w:p w14:paraId="12D43D33" w14:textId="06A714F9" w:rsidR="00D735E3" w:rsidRDefault="00736E41" w:rsidP="00700EAE">
            <w:pPr>
              <w:jc w:val="center"/>
              <w:rPr>
                <w:lang w:val="fr-FR"/>
              </w:rPr>
            </w:pPr>
            <w:hyperlink r:id="rId12" w:history="1">
              <w:r w:rsidR="00D735E3" w:rsidRPr="007C59D0">
                <w:rPr>
                  <w:rStyle w:val="Lienhypertexte"/>
                  <w:lang w:val="fr-FR"/>
                </w:rPr>
                <w:t>Adam.sifate@eduvaud.ch</w:t>
              </w:r>
            </w:hyperlink>
          </w:p>
        </w:tc>
        <w:tc>
          <w:tcPr>
            <w:tcW w:w="1626" w:type="dxa"/>
          </w:tcPr>
          <w:p w14:paraId="733C8665" w14:textId="77777777" w:rsidR="00D735E3" w:rsidRDefault="00D735E3" w:rsidP="00700EAE">
            <w:pPr>
              <w:jc w:val="center"/>
              <w:rPr>
                <w:lang w:val="fr-FR"/>
              </w:rPr>
            </w:pPr>
            <w:r>
              <w:rPr>
                <w:lang w:val="fr-FR"/>
              </w:rPr>
              <w:t>079 451 89 14</w:t>
            </w:r>
          </w:p>
        </w:tc>
      </w:tr>
    </w:tbl>
    <w:p w14:paraId="3791A9CE" w14:textId="05E04E18" w:rsidR="00AD3FE8" w:rsidRDefault="00AD3FE8" w:rsidP="0054787B">
      <w:pPr>
        <w:rPr>
          <w:lang w:val="fr-FR"/>
        </w:rPr>
      </w:pPr>
    </w:p>
    <w:p w14:paraId="6488C7FE" w14:textId="77777777" w:rsidR="007341FF" w:rsidRDefault="007341FF" w:rsidP="007341FF">
      <w:pPr>
        <w:pStyle w:val="Titre2"/>
        <w:rPr>
          <w:lang w:val="fr-FR"/>
        </w:rPr>
      </w:pPr>
      <w:bookmarkStart w:id="4" w:name="_Toc167198303"/>
      <w:r>
        <w:rPr>
          <w:lang w:val="fr-FR"/>
        </w:rPr>
        <w:t>Fonctionnalité</w:t>
      </w:r>
      <w:bookmarkEnd w:id="4"/>
      <w:r>
        <w:rPr>
          <w:lang w:val="fr-FR"/>
        </w:rPr>
        <w:t xml:space="preserve"> </w:t>
      </w:r>
    </w:p>
    <w:p w14:paraId="6E6D5195" w14:textId="77777777" w:rsidR="007341FF" w:rsidRDefault="007341FF" w:rsidP="007341FF">
      <w:pPr>
        <w:rPr>
          <w:lang w:val="fr-FR"/>
        </w:rPr>
      </w:pPr>
      <w:r>
        <w:rPr>
          <w:lang w:val="fr-FR"/>
        </w:rPr>
        <w:t>Le programme</w:t>
      </w:r>
      <w:r w:rsidRPr="00DA761A">
        <w:rPr>
          <w:lang w:val="fr-FR"/>
        </w:rPr>
        <w:t xml:space="preserve">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0920A38C" w14:textId="77777777" w:rsidR="00AD3FE8" w:rsidRDefault="00AD3FE8">
      <w:pPr>
        <w:rPr>
          <w:lang w:val="fr-FR"/>
        </w:rPr>
      </w:pPr>
      <w:r>
        <w:rPr>
          <w:lang w:val="fr-FR"/>
        </w:rPr>
        <w:br w:type="page"/>
      </w:r>
    </w:p>
    <w:p w14:paraId="3937C0E1" w14:textId="372B50D5" w:rsidR="005F3581" w:rsidRPr="00C01A52" w:rsidRDefault="005F3581" w:rsidP="005F3581">
      <w:pPr>
        <w:pStyle w:val="Titre2"/>
        <w:rPr>
          <w:lang w:val="fr-FR"/>
        </w:rPr>
      </w:pPr>
      <w:bookmarkStart w:id="5" w:name="_Toc167198304"/>
      <w:r>
        <w:rPr>
          <w:lang w:val="fr-FR"/>
        </w:rPr>
        <w:lastRenderedPageBreak/>
        <w:t>P</w:t>
      </w:r>
      <w:r w:rsidR="0054787B">
        <w:rPr>
          <w:lang w:val="fr-FR"/>
        </w:rPr>
        <w:t>l</w:t>
      </w:r>
      <w:r>
        <w:rPr>
          <w:lang w:val="fr-FR"/>
        </w:rPr>
        <w:t>anification</w:t>
      </w:r>
      <w:r w:rsidR="007928C3">
        <w:rPr>
          <w:lang w:val="fr-FR"/>
        </w:rPr>
        <w:t xml:space="preserve"> initial</w:t>
      </w:r>
      <w:r w:rsidR="000A01F5">
        <w:rPr>
          <w:lang w:val="fr-FR"/>
        </w:rPr>
        <w:t>e</w:t>
      </w:r>
      <w:bookmarkEnd w:id="5"/>
    </w:p>
    <w:p w14:paraId="3A5009FB" w14:textId="7B137D05" w:rsidR="005F3581" w:rsidRPr="00D735E3" w:rsidRDefault="005F3581" w:rsidP="005F3581">
      <w:pPr>
        <w:rPr>
          <w:b/>
          <w:bCs/>
          <w:sz w:val="28"/>
          <w:szCs w:val="28"/>
        </w:rPr>
      </w:pPr>
      <w:r w:rsidRPr="00BE047B">
        <w:rPr>
          <w:b/>
          <w:bCs/>
          <w:sz w:val="28"/>
          <w:szCs w:val="28"/>
        </w:rPr>
        <w:t>Code couleur :</w:t>
      </w:r>
    </w:p>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Default="005F3581" w:rsidP="006F79A6">
      <w:pPr>
        <w:keepNext/>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77BFBF29" w:rsidR="005F3581" w:rsidRDefault="006F79A6" w:rsidP="006F79A6">
      <w:pPr>
        <w:pStyle w:val="Lgende"/>
        <w:rPr>
          <w:lang w:val="fr-FR"/>
        </w:rPr>
      </w:pPr>
      <w:r>
        <w:t xml:space="preserve">Figure </w:t>
      </w:r>
      <w:fldSimple w:instr=" SEQ Figure \* ARABIC ">
        <w:r w:rsidR="00D52559">
          <w:rPr>
            <w:noProof/>
          </w:rPr>
          <w:t>1</w:t>
        </w:r>
      </w:fldSimple>
    </w:p>
    <w:p w14:paraId="1EAFD76F" w14:textId="77777777" w:rsidR="005F3581" w:rsidRDefault="005F3581" w:rsidP="005F3581">
      <w:pPr>
        <w:rPr>
          <w:lang w:val="fr-FR"/>
        </w:rPr>
      </w:pPr>
    </w:p>
    <w:p w14:paraId="5B2794F5" w14:textId="77777777" w:rsidR="006F79A6" w:rsidRDefault="005F3581" w:rsidP="006F79A6">
      <w:pPr>
        <w:keepNext/>
      </w:pPr>
      <w:r w:rsidRPr="00A40353">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65A06ACC" w:rsidR="005F3581" w:rsidRDefault="006F79A6" w:rsidP="006F79A6">
      <w:pPr>
        <w:pStyle w:val="Lgende"/>
        <w:rPr>
          <w:lang w:val="fr-FR"/>
        </w:rPr>
        <w:sectPr w:rsidR="005F3581" w:rsidSect="00C01A52">
          <w:footerReference w:type="first" r:id="rId17"/>
          <w:pgSz w:w="16838" w:h="11906" w:orient="landscape"/>
          <w:pgMar w:top="1417" w:right="1417" w:bottom="1417" w:left="1417" w:header="708" w:footer="708" w:gutter="0"/>
          <w:cols w:space="708"/>
          <w:docGrid w:linePitch="360"/>
        </w:sectPr>
      </w:pPr>
      <w:r>
        <w:t xml:space="preserve">Figure </w:t>
      </w:r>
      <w:fldSimple w:instr=" SEQ Figure \* ARABIC ">
        <w:r w:rsidR="00D52559">
          <w:rPr>
            <w:noProof/>
          </w:rPr>
          <w:t>2</w:t>
        </w:r>
      </w:fldSimple>
    </w:p>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6" w:name="_Toc167198305"/>
      <w:r>
        <w:rPr>
          <w:lang w:val="fr-FR"/>
        </w:rPr>
        <w:t>Analyse/Conception</w:t>
      </w:r>
      <w:bookmarkEnd w:id="6"/>
    </w:p>
    <w:p w14:paraId="320966D5" w14:textId="77777777" w:rsidR="00CE6275" w:rsidRDefault="00CE6275" w:rsidP="00CE6275">
      <w:pPr>
        <w:rPr>
          <w:lang w:val="fr-FR"/>
        </w:rPr>
      </w:pPr>
    </w:p>
    <w:p w14:paraId="751B2BEA" w14:textId="080E0ED0" w:rsidR="00193A89" w:rsidRDefault="00193A89" w:rsidP="00193A89">
      <w:pPr>
        <w:pStyle w:val="Titre2"/>
        <w:rPr>
          <w:lang w:val="fr-FR"/>
        </w:rPr>
      </w:pPr>
      <w:bookmarkStart w:id="7" w:name="_Toc162531912"/>
      <w:bookmarkStart w:id="8" w:name="_Toc167198306"/>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338050D9" w:rsidR="00193A89" w:rsidRPr="00E42BF8" w:rsidRDefault="00193A89" w:rsidP="00193A89">
      <w:pPr>
        <w:pStyle w:val="Titre3"/>
      </w:pPr>
      <w:bookmarkStart w:id="9" w:name="_Toc162531913"/>
      <w:bookmarkStart w:id="10" w:name="_Toc167198307"/>
      <w:r w:rsidRPr="00110F6B">
        <w:t>Choix du matériel</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7198308"/>
      <w:r w:rsidRPr="00026A68">
        <w:t>Choix du système d’exploitation</w:t>
      </w:r>
      <w:bookmarkEnd w:id="11"/>
      <w:bookmarkEnd w:id="12"/>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n y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7198309"/>
      <w:r>
        <w:rPr>
          <w:shd w:val="clear" w:color="auto" w:fill="FFFFFF"/>
        </w:rPr>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w:t>
      </w:r>
      <w:proofErr w:type="spellStart"/>
      <w:r>
        <w:t>Pylance</w:t>
      </w:r>
      <w:proofErr w:type="spellEnd"/>
      <w:r>
        <w:t xml:space="preserv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0217908E" w14:textId="77777777" w:rsidR="00E045F3" w:rsidRDefault="00193A89" w:rsidP="00193A89">
      <w:r w:rsidRPr="00731A86">
        <w:t xml:space="preserve">Visio offre la possibilité de créer </w:t>
      </w:r>
      <w:r>
        <w:t>tous</w:t>
      </w:r>
      <w:r w:rsidRPr="00731A86">
        <w:t xml:space="preserve"> types de maquettes et de diagrammes, ce qui permet d'utiliser un seul logiciel pour toutes les maquettes du projet.</w:t>
      </w:r>
    </w:p>
    <w:p w14:paraId="77883740" w14:textId="56C0A94E" w:rsidR="00394421" w:rsidRDefault="00394421" w:rsidP="00193A89">
      <w:pPr>
        <w:sectPr w:rsidR="00394421" w:rsidSect="00C01A52">
          <w:pgSz w:w="11906" w:h="16838"/>
          <w:pgMar w:top="1417" w:right="1417" w:bottom="1417" w:left="1417" w:header="708" w:footer="708" w:gutter="0"/>
          <w:cols w:space="708"/>
          <w:docGrid w:linePitch="360"/>
        </w:sectPr>
      </w:pPr>
    </w:p>
    <w:p w14:paraId="05783A51" w14:textId="3FF4DE6C" w:rsidR="00E045F3" w:rsidRDefault="00E045F3" w:rsidP="00E045F3">
      <w:pPr>
        <w:pStyle w:val="Titre2"/>
        <w:rPr>
          <w:lang w:val="fr-FR"/>
        </w:rPr>
      </w:pPr>
      <w:bookmarkStart w:id="15" w:name="_Toc167198310"/>
      <w:r>
        <w:rPr>
          <w:lang w:val="fr-FR"/>
        </w:rPr>
        <w:lastRenderedPageBreak/>
        <w:t>Concept</w:t>
      </w:r>
      <w:bookmarkEnd w:id="15"/>
    </w:p>
    <w:p w14:paraId="4B833B2D" w14:textId="54126778" w:rsidR="00E045F3" w:rsidRPr="00E045F3" w:rsidRDefault="00E045F3" w:rsidP="00E045F3">
      <w:pPr>
        <w:pStyle w:val="Titre3"/>
        <w:rPr>
          <w:lang w:val="fr-FR"/>
        </w:rPr>
      </w:pPr>
      <w:bookmarkStart w:id="16" w:name="_Toc167198311"/>
      <w:r>
        <w:rPr>
          <w:lang w:val="fr-FR"/>
        </w:rPr>
        <w:t>Use Case</w:t>
      </w:r>
      <w:bookmarkEnd w:id="16"/>
    </w:p>
    <w:p w14:paraId="16EFEC61" w14:textId="634A6BFC" w:rsidR="003166B2" w:rsidRDefault="00E045F3" w:rsidP="003166B2">
      <w:pPr>
        <w:keepNext/>
      </w:pPr>
      <w:r>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38204D95" w:rsidR="00E045F3" w:rsidRPr="004D4403" w:rsidRDefault="00E045F3" w:rsidP="000E6B2B">
                            <w:pPr>
                              <w:pStyle w:val="Lgende"/>
                              <w:jc w:val="center"/>
                              <w:rPr>
                                <w:noProof/>
                                <w:szCs w:val="20"/>
                              </w:rPr>
                            </w:pPr>
                            <w:r>
                              <w:t xml:space="preserve">Figure </w:t>
                            </w:r>
                            <w:fldSimple w:instr=" SEQ Figure \* ARABIC ">
                              <w:r w:rsidR="00012902">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86A7"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38204D95" w:rsidR="00E045F3" w:rsidRPr="004D4403" w:rsidRDefault="00E045F3" w:rsidP="000E6B2B">
                      <w:pPr>
                        <w:pStyle w:val="Lgende"/>
                        <w:jc w:val="center"/>
                        <w:rPr>
                          <w:noProof/>
                          <w:szCs w:val="20"/>
                        </w:rPr>
                      </w:pPr>
                      <w:r>
                        <w:t xml:space="preserve">Figure </w:t>
                      </w:r>
                      <w:fldSimple w:instr=" SEQ Figure \* ARABIC ">
                        <w:r w:rsidR="00012902">
                          <w:rPr>
                            <w:noProof/>
                          </w:rPr>
                          <w:t>3</w:t>
                        </w:r>
                      </w:fldSimple>
                    </w:p>
                  </w:txbxContent>
                </v:textbox>
                <w10:wrap type="tight"/>
              </v:shape>
            </w:pict>
          </mc:Fallback>
        </mc:AlternateContent>
      </w:r>
      <w:r w:rsidR="003166B2">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18">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B9F54" w14:textId="29D5ABB1" w:rsidR="003166B2" w:rsidRDefault="003166B2" w:rsidP="003166B2">
      <w:pPr>
        <w:rPr>
          <w:noProof/>
        </w:rPr>
        <w:sectPr w:rsidR="003166B2" w:rsidSect="003166B2">
          <w:footerReference w:type="first" r:id="rId19"/>
          <w:pgSz w:w="16838" w:h="11906" w:orient="landscape"/>
          <w:pgMar w:top="1417" w:right="1417" w:bottom="1417" w:left="1417" w:header="708" w:footer="708" w:gutter="0"/>
          <w:cols w:space="708"/>
          <w:docGrid w:linePitch="360"/>
        </w:sectPr>
      </w:pPr>
      <w:r>
        <w:t xml:space="preserve">Figure </w:t>
      </w:r>
      <w:fldSimple w:instr=" SEQ Figure \* ARABIC ">
        <w:r w:rsidR="00D52559">
          <w:rPr>
            <w:noProof/>
          </w:rPr>
          <w:t>4</w:t>
        </w:r>
      </w:fldSimple>
    </w:p>
    <w:p w14:paraId="3B3CB626" w14:textId="0D4BF160" w:rsidR="003166B2" w:rsidRPr="003166B2" w:rsidRDefault="003166B2" w:rsidP="003166B2">
      <w:pPr>
        <w:rPr>
          <w:lang w:val="fr-FR"/>
        </w:rPr>
      </w:pPr>
    </w:p>
    <w:p w14:paraId="22399771" w14:textId="4A37CADB" w:rsidR="00B13C43" w:rsidRDefault="00A449D5" w:rsidP="00A449D5">
      <w:pPr>
        <w:pStyle w:val="Titre3"/>
        <w:rPr>
          <w:lang w:val="fr-FR"/>
        </w:rPr>
      </w:pPr>
      <w:bookmarkStart w:id="17" w:name="_Toc167198312"/>
      <w:r>
        <w:rPr>
          <w:lang w:val="fr-FR"/>
        </w:rPr>
        <w:t>Scénario</w:t>
      </w:r>
      <w:bookmarkEnd w:id="17"/>
    </w:p>
    <w:p w14:paraId="58B169C7" w14:textId="2FA1B025" w:rsidR="00B13C43" w:rsidRDefault="000B4F7E" w:rsidP="00B13C43">
      <w:pPr>
        <w:rPr>
          <w:lang w:val="fr-FR"/>
        </w:rPr>
      </w:pPr>
      <w:r w:rsidRPr="00D4259C">
        <w:rPr>
          <w:noProof/>
        </w:rPr>
        <w:drawing>
          <wp:anchor distT="0" distB="0" distL="114300" distR="114300" simplePos="0" relativeHeight="251666432" behindDoc="1" locked="0" layoutInCell="1" allowOverlap="1" wp14:anchorId="45A511CD" wp14:editId="3F92002A">
            <wp:simplePos x="0" y="0"/>
            <wp:positionH relativeFrom="column">
              <wp:posOffset>-1298</wp:posOffset>
            </wp:positionH>
            <wp:positionV relativeFrom="paragraph">
              <wp:posOffset>323850</wp:posOffset>
            </wp:positionV>
            <wp:extent cx="6822220" cy="4669806"/>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6537"/>
                    <a:stretch/>
                  </pic:blipFill>
                  <pic:spPr bwMode="auto">
                    <a:xfrm>
                      <a:off x="0" y="0"/>
                      <a:ext cx="6841829" cy="468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A591" w14:textId="2CB44B76" w:rsidR="006F79A6" w:rsidRDefault="000B4F7E" w:rsidP="006F79A6">
      <w:pPr>
        <w:keepNext/>
        <w:tabs>
          <w:tab w:val="left" w:pos="1815"/>
        </w:tabs>
      </w:pPr>
      <w:r>
        <w:br w:type="textWrapping" w:clear="all"/>
      </w:r>
    </w:p>
    <w:p w14:paraId="68C93345" w14:textId="4BF2E4B4" w:rsidR="00B13C43" w:rsidRDefault="000B4F7E" w:rsidP="000B4F7E">
      <w:pPr>
        <w:pStyle w:val="Lgende"/>
        <w:jc w:val="center"/>
        <w:rPr>
          <w:lang w:val="fr-FR"/>
        </w:rPr>
      </w:pPr>
      <w:r>
        <w:rPr>
          <w:noProof/>
        </w:rPr>
        <mc:AlternateContent>
          <mc:Choice Requires="wps">
            <w:drawing>
              <wp:anchor distT="0" distB="0" distL="114300" distR="114300" simplePos="0" relativeHeight="251668480" behindDoc="1" locked="0" layoutInCell="1" allowOverlap="1" wp14:anchorId="0564BF9E" wp14:editId="76F1285C">
                <wp:simplePos x="0" y="0"/>
                <wp:positionH relativeFrom="column">
                  <wp:posOffset>4299833</wp:posOffset>
                </wp:positionH>
                <wp:positionV relativeFrom="paragraph">
                  <wp:posOffset>4045889</wp:posOffset>
                </wp:positionV>
                <wp:extent cx="6066790" cy="238539"/>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6066790" cy="238539"/>
                        </a:xfrm>
                        <a:prstGeom prst="rect">
                          <a:avLst/>
                        </a:prstGeom>
                        <a:solidFill>
                          <a:prstClr val="white"/>
                        </a:solidFill>
                        <a:ln>
                          <a:noFill/>
                        </a:ln>
                      </wps:spPr>
                      <wps:txbx>
                        <w:txbxContent>
                          <w:p w14:paraId="1C9141E0" w14:textId="229374A8" w:rsidR="000B4F7E" w:rsidRPr="002A4608" w:rsidRDefault="000B4F7E" w:rsidP="000B4F7E">
                            <w:pPr>
                              <w:pStyle w:val="Lgende"/>
                              <w:rPr>
                                <w:szCs w:val="20"/>
                              </w:rPr>
                            </w:pPr>
                            <w:r>
                              <w:t xml:space="preserve">Figure </w:t>
                            </w:r>
                            <w:fldSimple w:instr=" SEQ Figure \* ARABIC ">
                              <w:r w:rsidR="00012902">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BF9E" id="Zone de texte 59" o:spid="_x0000_s1058" type="#_x0000_t202" style="position:absolute;left:0;text-align:left;margin-left:338.55pt;margin-top:318.55pt;width:477.7pt;height:18.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" stroked="f">
                <v:textbox inset="0,0,0,0">
                  <w:txbxContent>
                    <w:p w14:paraId="1C9141E0" w14:textId="229374A8" w:rsidR="000B4F7E" w:rsidRPr="002A4608" w:rsidRDefault="000B4F7E" w:rsidP="000B4F7E">
                      <w:pPr>
                        <w:pStyle w:val="Lgende"/>
                        <w:rPr>
                          <w:szCs w:val="20"/>
                        </w:rPr>
                      </w:pPr>
                      <w:r>
                        <w:t xml:space="preserve">Figure </w:t>
                      </w:r>
                      <w:fldSimple w:instr=" SEQ Figure \* ARABIC ">
                        <w:r w:rsidR="00012902">
                          <w:rPr>
                            <w:noProof/>
                          </w:rPr>
                          <w:t>5</w:t>
                        </w:r>
                      </w:fldSimple>
                    </w:p>
                  </w:txbxContent>
                </v:textbox>
              </v:shape>
            </w:pict>
          </mc:Fallback>
        </mc:AlternateContent>
      </w:r>
    </w:p>
    <w:p w14:paraId="3456D048" w14:textId="77777777" w:rsidR="000B4F7E" w:rsidRPr="000B4F7E" w:rsidRDefault="000B4F7E" w:rsidP="000B4F7E">
      <w:pPr>
        <w:rPr>
          <w:lang w:val="fr-FR"/>
        </w:rPr>
      </w:pPr>
    </w:p>
    <w:p w14:paraId="5597A517" w14:textId="77777777" w:rsidR="000B4F7E" w:rsidRPr="000B4F7E" w:rsidRDefault="000B4F7E" w:rsidP="000B4F7E">
      <w:pPr>
        <w:rPr>
          <w:lang w:val="fr-FR"/>
        </w:rPr>
      </w:pPr>
    </w:p>
    <w:p w14:paraId="220C4311" w14:textId="77777777" w:rsidR="000B4F7E" w:rsidRPr="000B4F7E" w:rsidRDefault="000B4F7E" w:rsidP="000B4F7E">
      <w:pPr>
        <w:rPr>
          <w:lang w:val="fr-FR"/>
        </w:rPr>
      </w:pPr>
    </w:p>
    <w:p w14:paraId="7A1E4AF5" w14:textId="77777777" w:rsidR="000B4F7E" w:rsidRPr="000B4F7E" w:rsidRDefault="000B4F7E" w:rsidP="000B4F7E">
      <w:pPr>
        <w:rPr>
          <w:lang w:val="fr-FR"/>
        </w:rPr>
      </w:pPr>
    </w:p>
    <w:p w14:paraId="4F0C36C8" w14:textId="77777777" w:rsidR="000B4F7E" w:rsidRPr="000B4F7E" w:rsidRDefault="000B4F7E" w:rsidP="000B4F7E">
      <w:pPr>
        <w:rPr>
          <w:lang w:val="fr-FR"/>
        </w:rPr>
      </w:pPr>
    </w:p>
    <w:p w14:paraId="31CD5B24" w14:textId="77777777" w:rsidR="000B4F7E" w:rsidRPr="000B4F7E" w:rsidRDefault="000B4F7E" w:rsidP="000B4F7E">
      <w:pPr>
        <w:rPr>
          <w:lang w:val="fr-FR"/>
        </w:rPr>
      </w:pPr>
    </w:p>
    <w:p w14:paraId="3DE3AAE9" w14:textId="77777777" w:rsidR="000B4F7E" w:rsidRPr="000B4F7E" w:rsidRDefault="000B4F7E" w:rsidP="000B4F7E">
      <w:pPr>
        <w:rPr>
          <w:lang w:val="fr-FR"/>
        </w:rPr>
      </w:pPr>
    </w:p>
    <w:p w14:paraId="1472591E" w14:textId="77777777" w:rsidR="000B4F7E" w:rsidRPr="000B4F7E" w:rsidRDefault="000B4F7E" w:rsidP="000B4F7E">
      <w:pPr>
        <w:rPr>
          <w:lang w:val="fr-FR"/>
        </w:rPr>
      </w:pPr>
    </w:p>
    <w:p w14:paraId="61F21520" w14:textId="77777777" w:rsidR="000B4F7E" w:rsidRPr="000B4F7E" w:rsidRDefault="000B4F7E" w:rsidP="000B4F7E">
      <w:pPr>
        <w:rPr>
          <w:lang w:val="fr-FR"/>
        </w:rPr>
      </w:pPr>
    </w:p>
    <w:p w14:paraId="5EEEB9FC" w14:textId="77777777" w:rsidR="000B4F7E" w:rsidRPr="000B4F7E" w:rsidRDefault="000B4F7E" w:rsidP="000B4F7E">
      <w:pPr>
        <w:rPr>
          <w:lang w:val="fr-FR"/>
        </w:rPr>
      </w:pPr>
    </w:p>
    <w:p w14:paraId="50777EA0" w14:textId="1341A189" w:rsidR="000B4F7E" w:rsidRPr="000B4F7E" w:rsidRDefault="000B4F7E" w:rsidP="000B4F7E">
      <w:pPr>
        <w:tabs>
          <w:tab w:val="left" w:pos="11770"/>
        </w:tabs>
        <w:rPr>
          <w:lang w:val="fr-FR"/>
        </w:rPr>
      </w:pPr>
      <w:r>
        <w:rPr>
          <w:lang w:val="fr-FR"/>
        </w:rPr>
        <w:tab/>
      </w:r>
    </w:p>
    <w:p w14:paraId="0DF039E5" w14:textId="12B4A23A" w:rsidR="006F79A6" w:rsidRDefault="00D4259C" w:rsidP="006F79A6">
      <w:pPr>
        <w:keepNext/>
        <w:tabs>
          <w:tab w:val="left" w:pos="1815"/>
        </w:tabs>
      </w:pPr>
      <w:r w:rsidRPr="00D4259C">
        <w:rPr>
          <w:noProof/>
        </w:rPr>
        <w:lastRenderedPageBreak/>
        <w:drawing>
          <wp:inline distT="0" distB="0" distL="0" distR="0" wp14:anchorId="36C04D88" wp14:editId="304E01F5">
            <wp:extent cx="8198859" cy="535918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08577" cy="5365532"/>
                    </a:xfrm>
                    <a:prstGeom prst="rect">
                      <a:avLst/>
                    </a:prstGeom>
                  </pic:spPr>
                </pic:pic>
              </a:graphicData>
            </a:graphic>
          </wp:inline>
        </w:drawing>
      </w:r>
    </w:p>
    <w:p w14:paraId="53E9B34C" w14:textId="31554B32" w:rsidR="006F79A6" w:rsidRDefault="006F79A6" w:rsidP="000B4F7E">
      <w:pPr>
        <w:pStyle w:val="Lgende"/>
        <w:jc w:val="center"/>
      </w:pPr>
      <w:r>
        <w:t xml:space="preserve">Figure </w:t>
      </w:r>
      <w:fldSimple w:instr=" SEQ Figure \* ARABIC ">
        <w:r w:rsidR="00D52559">
          <w:rPr>
            <w:noProof/>
          </w:rPr>
          <w:t>6</w:t>
        </w:r>
      </w:fldSimple>
    </w:p>
    <w:p w14:paraId="6413E478" w14:textId="41E15DEF" w:rsidR="00E0028C" w:rsidRDefault="007835C0" w:rsidP="00E0028C">
      <w:pPr>
        <w:keepNext/>
        <w:tabs>
          <w:tab w:val="left" w:pos="1815"/>
        </w:tabs>
      </w:pPr>
      <w:r w:rsidRPr="007835C0">
        <w:rPr>
          <w:noProof/>
        </w:rPr>
        <w:lastRenderedPageBreak/>
        <w:drawing>
          <wp:inline distT="0" distB="0" distL="0" distR="0" wp14:anchorId="7DDD7B27" wp14:editId="707B97E4">
            <wp:extent cx="8611263" cy="5409402"/>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9405" cy="5414516"/>
                    </a:xfrm>
                    <a:prstGeom prst="rect">
                      <a:avLst/>
                    </a:prstGeom>
                  </pic:spPr>
                </pic:pic>
              </a:graphicData>
            </a:graphic>
          </wp:inline>
        </w:drawing>
      </w:r>
    </w:p>
    <w:p w14:paraId="6A30B8DE" w14:textId="3FE40E16" w:rsidR="00E0028C" w:rsidRDefault="00E0028C" w:rsidP="000B4F7E">
      <w:pPr>
        <w:pStyle w:val="Lgende"/>
        <w:jc w:val="center"/>
        <w:rPr>
          <w:noProof/>
        </w:rPr>
      </w:pPr>
      <w:r>
        <w:t xml:space="preserve">Figure </w:t>
      </w:r>
      <w:fldSimple w:instr=" SEQ Figure \* ARABIC ">
        <w:r w:rsidR="00D52559">
          <w:rPr>
            <w:noProof/>
          </w:rPr>
          <w:t>7</w:t>
        </w:r>
      </w:fldSimple>
    </w:p>
    <w:p w14:paraId="6AF5FF0A" w14:textId="77777777" w:rsidR="007835C0" w:rsidRDefault="007835C0" w:rsidP="007835C0">
      <w:pPr>
        <w:keepNext/>
      </w:pPr>
      <w:r w:rsidRPr="007835C0">
        <w:rPr>
          <w:noProof/>
        </w:rPr>
        <w:lastRenderedPageBreak/>
        <w:drawing>
          <wp:inline distT="0" distB="0" distL="0" distR="0" wp14:anchorId="3163C98B" wp14:editId="21A7B6CA">
            <wp:extent cx="8892540" cy="3150870"/>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92540" cy="3150870"/>
                    </a:xfrm>
                    <a:prstGeom prst="rect">
                      <a:avLst/>
                    </a:prstGeom>
                  </pic:spPr>
                </pic:pic>
              </a:graphicData>
            </a:graphic>
          </wp:inline>
        </w:drawing>
      </w:r>
    </w:p>
    <w:p w14:paraId="31F50B3A" w14:textId="19C723CC" w:rsidR="007835C0" w:rsidRPr="007835C0" w:rsidRDefault="007835C0" w:rsidP="000B4F7E">
      <w:pPr>
        <w:pStyle w:val="Lgende"/>
        <w:jc w:val="center"/>
      </w:pPr>
      <w:r>
        <w:t xml:space="preserve">Figure </w:t>
      </w:r>
      <w:fldSimple w:instr=" SEQ Figure \* ARABIC ">
        <w:r w:rsidR="00D52559">
          <w:rPr>
            <w:noProof/>
          </w:rPr>
          <w:t>8</w:t>
        </w:r>
      </w:fldSimple>
    </w:p>
    <w:p w14:paraId="6D12B9B3" w14:textId="228021B4" w:rsidR="00E0028C" w:rsidRDefault="000E3359" w:rsidP="00E0028C">
      <w:pPr>
        <w:keepNext/>
        <w:tabs>
          <w:tab w:val="left" w:pos="1815"/>
        </w:tabs>
      </w:pPr>
      <w:r w:rsidRPr="000E3359">
        <w:rPr>
          <w:noProof/>
        </w:rPr>
        <w:lastRenderedPageBreak/>
        <w:drawing>
          <wp:inline distT="0" distB="0" distL="0" distR="0" wp14:anchorId="2899B448" wp14:editId="791A7992">
            <wp:extent cx="8643068" cy="5323844"/>
            <wp:effectExtent l="0" t="0" r="571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45887" cy="5325580"/>
                    </a:xfrm>
                    <a:prstGeom prst="rect">
                      <a:avLst/>
                    </a:prstGeom>
                  </pic:spPr>
                </pic:pic>
              </a:graphicData>
            </a:graphic>
          </wp:inline>
        </w:drawing>
      </w:r>
    </w:p>
    <w:p w14:paraId="026AF188" w14:textId="0E87FA1C" w:rsidR="00E0028C" w:rsidRDefault="00E0028C" w:rsidP="000B4F7E">
      <w:pPr>
        <w:pStyle w:val="Lgende"/>
        <w:jc w:val="center"/>
      </w:pPr>
      <w:r>
        <w:t xml:space="preserve">Figure </w:t>
      </w:r>
      <w:fldSimple w:instr=" SEQ Figure \* ARABIC ">
        <w:r w:rsidR="00D52559">
          <w:rPr>
            <w:noProof/>
          </w:rPr>
          <w:t>9</w:t>
        </w:r>
      </w:fldSimple>
    </w:p>
    <w:p w14:paraId="3BF2EAF4" w14:textId="77777777" w:rsidR="00E0028C" w:rsidRDefault="006765A5" w:rsidP="00E0028C">
      <w:pPr>
        <w:keepNext/>
        <w:tabs>
          <w:tab w:val="left" w:pos="1815"/>
        </w:tabs>
      </w:pPr>
      <w:r w:rsidRPr="006765A5">
        <w:rPr>
          <w:noProof/>
        </w:rPr>
        <w:lastRenderedPageBreak/>
        <w:t xml:space="preserve"> </w:t>
      </w:r>
      <w:r>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7316" cy="5165132"/>
                    </a:xfrm>
                    <a:prstGeom prst="rect">
                      <a:avLst/>
                    </a:prstGeom>
                  </pic:spPr>
                </pic:pic>
              </a:graphicData>
            </a:graphic>
          </wp:inline>
        </w:drawing>
      </w:r>
    </w:p>
    <w:p w14:paraId="53DB6928" w14:textId="6A11C924" w:rsidR="006765A5" w:rsidRDefault="00E0028C" w:rsidP="000B4F7E">
      <w:pPr>
        <w:pStyle w:val="Lgende"/>
        <w:jc w:val="center"/>
        <w:rPr>
          <w:noProof/>
        </w:rPr>
      </w:pPr>
      <w:r>
        <w:t xml:space="preserve">Figure </w:t>
      </w:r>
      <w:fldSimple w:instr=" SEQ Figure \* ARABIC ">
        <w:r w:rsidR="00D52559">
          <w:rPr>
            <w:noProof/>
          </w:rPr>
          <w:t>10</w:t>
        </w:r>
      </w:fldSimple>
    </w:p>
    <w:p w14:paraId="6A95CB90" w14:textId="77777777" w:rsidR="00E0028C" w:rsidRDefault="005D39B7" w:rsidP="00E0028C">
      <w:pPr>
        <w:keepNext/>
        <w:tabs>
          <w:tab w:val="left" w:pos="1815"/>
        </w:tabs>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796155"/>
                    </a:xfrm>
                    <a:prstGeom prst="rect">
                      <a:avLst/>
                    </a:prstGeom>
                  </pic:spPr>
                </pic:pic>
              </a:graphicData>
            </a:graphic>
          </wp:inline>
        </w:drawing>
      </w:r>
    </w:p>
    <w:p w14:paraId="78983419" w14:textId="08D9C942" w:rsidR="009445A3" w:rsidRDefault="00E0028C" w:rsidP="000B4F7E">
      <w:pPr>
        <w:pStyle w:val="Lgende"/>
        <w:jc w:val="center"/>
        <w:rPr>
          <w:lang w:val="fr-FR"/>
        </w:rPr>
      </w:pPr>
      <w:r>
        <w:t xml:space="preserve">Figure </w:t>
      </w:r>
      <w:fldSimple w:instr=" SEQ Figure \* ARABIC ">
        <w:r w:rsidR="00D52559">
          <w:rPr>
            <w:noProof/>
          </w:rPr>
          <w:t>11</w:t>
        </w:r>
      </w:fldSimple>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7898EA48" w14:textId="77777777" w:rsidR="00E0028C" w:rsidRDefault="009445A3" w:rsidP="00E0028C">
      <w:pPr>
        <w:keepNext/>
        <w:tabs>
          <w:tab w:val="left" w:pos="1815"/>
        </w:tabs>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966970"/>
                    </a:xfrm>
                    <a:prstGeom prst="rect">
                      <a:avLst/>
                    </a:prstGeom>
                  </pic:spPr>
                </pic:pic>
              </a:graphicData>
            </a:graphic>
          </wp:inline>
        </w:drawing>
      </w:r>
    </w:p>
    <w:p w14:paraId="0BEAD354" w14:textId="266ABFC5" w:rsidR="00F61C89" w:rsidRDefault="00E0028C" w:rsidP="000B4F7E">
      <w:pPr>
        <w:pStyle w:val="Lgende"/>
        <w:jc w:val="center"/>
        <w:rPr>
          <w:lang w:val="fr-FR"/>
        </w:rPr>
      </w:pPr>
      <w:r>
        <w:t xml:space="preserve">Figure </w:t>
      </w:r>
      <w:fldSimple w:instr=" SEQ Figure \* ARABIC ">
        <w:r w:rsidR="00D52559">
          <w:rPr>
            <w:noProof/>
          </w:rPr>
          <w:t>12</w:t>
        </w:r>
      </w:fldSimple>
    </w:p>
    <w:p w14:paraId="5C4D7BB3" w14:textId="77777777" w:rsidR="00F61C89" w:rsidRDefault="00F61C89" w:rsidP="00B13C43">
      <w:pPr>
        <w:tabs>
          <w:tab w:val="left" w:pos="1815"/>
        </w:tabs>
        <w:rPr>
          <w:lang w:val="fr-FR"/>
        </w:rPr>
      </w:pPr>
    </w:p>
    <w:p w14:paraId="50B54370" w14:textId="292D47C0" w:rsidR="00F61C89" w:rsidRDefault="00F61C89" w:rsidP="00B13C43">
      <w:pPr>
        <w:tabs>
          <w:tab w:val="left" w:pos="1815"/>
        </w:tabs>
        <w:rPr>
          <w:lang w:val="fr-FR"/>
        </w:rPr>
      </w:pPr>
    </w:p>
    <w:p w14:paraId="0718D69F" w14:textId="49264D38" w:rsidR="00E0028C" w:rsidRDefault="000B4F7E" w:rsidP="00E0028C">
      <w:pPr>
        <w:keepNext/>
        <w:tabs>
          <w:tab w:val="left" w:pos="1815"/>
        </w:tabs>
      </w:pPr>
      <w:r>
        <w:rPr>
          <w:noProof/>
        </w:rPr>
        <w:drawing>
          <wp:anchor distT="0" distB="0" distL="114300" distR="114300" simplePos="0" relativeHeight="251665408" behindDoc="0" locked="0" layoutInCell="1" allowOverlap="1" wp14:anchorId="74A70234" wp14:editId="590BE4BF">
            <wp:simplePos x="0" y="0"/>
            <wp:positionH relativeFrom="column">
              <wp:posOffset>4631137</wp:posOffset>
            </wp:positionH>
            <wp:positionV relativeFrom="paragraph">
              <wp:posOffset>2814320</wp:posOffset>
            </wp:positionV>
            <wp:extent cx="3750365" cy="751452"/>
            <wp:effectExtent l="0" t="0" r="254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50365" cy="751452"/>
                    </a:xfrm>
                    <a:prstGeom prst="rect">
                      <a:avLst/>
                    </a:prstGeom>
                  </pic:spPr>
                </pic:pic>
              </a:graphicData>
            </a:graphic>
            <wp14:sizeRelH relativeFrom="margin">
              <wp14:pctWidth>0</wp14:pctWidth>
            </wp14:sizeRelH>
            <wp14:sizeRelV relativeFrom="margin">
              <wp14:pctHeight>0</wp14:pctHeight>
            </wp14:sizeRelV>
          </wp:anchor>
        </w:drawing>
      </w:r>
      <w:r w:rsidR="00F61C89">
        <w:rPr>
          <w:noProof/>
        </w:rPr>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18635"/>
                    </a:xfrm>
                    <a:prstGeom prst="rect">
                      <a:avLst/>
                    </a:prstGeom>
                  </pic:spPr>
                </pic:pic>
              </a:graphicData>
            </a:graphic>
          </wp:inline>
        </w:drawing>
      </w:r>
    </w:p>
    <w:p w14:paraId="5486C0CC" w14:textId="71F469CE" w:rsidR="003166B2" w:rsidRPr="003166B2" w:rsidRDefault="00E0028C" w:rsidP="000B4F7E">
      <w:pPr>
        <w:pStyle w:val="Lgende"/>
        <w:jc w:val="center"/>
        <w:sectPr w:rsidR="003166B2" w:rsidRPr="003166B2" w:rsidSect="00B13C43">
          <w:pgSz w:w="16838" w:h="11906" w:orient="landscape"/>
          <w:pgMar w:top="1417" w:right="1417" w:bottom="1417" w:left="1417" w:header="708" w:footer="708" w:gutter="0"/>
          <w:cols w:space="708"/>
          <w:docGrid w:linePitch="360"/>
        </w:sectPr>
      </w:pPr>
      <w:r>
        <w:t xml:space="preserve">Figure </w:t>
      </w:r>
      <w:fldSimple w:instr=" SEQ Figure \* ARABIC ">
        <w:r w:rsidR="00D52559">
          <w:rPr>
            <w:noProof/>
          </w:rPr>
          <w:t>13</w:t>
        </w:r>
      </w:fldSimple>
    </w:p>
    <w:p w14:paraId="3764A980" w14:textId="75FB8EE9" w:rsidR="003D5F07" w:rsidRDefault="003C7512" w:rsidP="003D5F07">
      <w:pPr>
        <w:pStyle w:val="Titre3"/>
        <w:rPr>
          <w:lang w:val="fr-FR"/>
        </w:rPr>
      </w:pPr>
      <w:bookmarkStart w:id="18" w:name="_Toc167198313"/>
      <w:r>
        <w:rPr>
          <w:lang w:val="fr-FR"/>
        </w:rPr>
        <w:lastRenderedPageBreak/>
        <w:t>Maquette</w:t>
      </w:r>
      <w:bookmarkEnd w:id="18"/>
    </w:p>
    <w:p w14:paraId="62F43092" w14:textId="36D08309" w:rsidR="00E553FA" w:rsidRDefault="00E553FA" w:rsidP="00E553FA">
      <w:pPr>
        <w:rPr>
          <w:lang w:val="fr-FR"/>
        </w:rPr>
      </w:pPr>
      <w:r>
        <w:rPr>
          <w:lang w:val="fr-FR"/>
        </w:rPr>
        <w:t xml:space="preserve">Vous trouverez dans cette section une maquette </w:t>
      </w:r>
      <w:r w:rsidR="007C0734">
        <w:rPr>
          <w:lang w:val="fr-FR"/>
        </w:rPr>
        <w:t>pour chaque menu du programme.</w:t>
      </w:r>
    </w:p>
    <w:p w14:paraId="783FB979" w14:textId="41BE94F5" w:rsidR="001A5507" w:rsidRDefault="001A5507" w:rsidP="001A5507">
      <w:pPr>
        <w:pStyle w:val="Titre4"/>
        <w:rPr>
          <w:lang w:val="fr-FR"/>
        </w:rPr>
      </w:pPr>
      <w:r>
        <w:rPr>
          <w:lang w:val="fr-FR"/>
        </w:rPr>
        <w:t>Legendes</w:t>
      </w:r>
    </w:p>
    <w:p w14:paraId="0DF51522" w14:textId="6A506274" w:rsidR="001A5507" w:rsidRDefault="001A5507" w:rsidP="00E553FA">
      <w:pPr>
        <w:rPr>
          <w:lang w:val="fr-FR"/>
        </w:rPr>
      </w:pPr>
    </w:p>
    <w:tbl>
      <w:tblPr>
        <w:tblStyle w:val="Grilledutableau"/>
        <w:tblW w:w="0" w:type="auto"/>
        <w:tblLook w:val="04A0" w:firstRow="1" w:lastRow="0" w:firstColumn="1" w:lastColumn="0" w:noHBand="0" w:noVBand="1"/>
      </w:tblPr>
      <w:tblGrid>
        <w:gridCol w:w="4531"/>
        <w:gridCol w:w="4531"/>
      </w:tblGrid>
      <w:tr w:rsidR="001A5507" w14:paraId="47A91C1A" w14:textId="77777777" w:rsidTr="001A5507">
        <w:tc>
          <w:tcPr>
            <w:tcW w:w="4531" w:type="dxa"/>
            <w:shd w:val="clear" w:color="auto" w:fill="8EAADB" w:themeFill="accent1" w:themeFillTint="99"/>
          </w:tcPr>
          <w:p w14:paraId="00ACB9AD" w14:textId="409B7B26" w:rsidR="001A5507" w:rsidRPr="001A5507" w:rsidRDefault="001A5507" w:rsidP="00E553FA">
            <w:pPr>
              <w:rPr>
                <w:b/>
                <w:bCs/>
                <w:noProof/>
              </w:rPr>
            </w:pPr>
            <w:r w:rsidRPr="001A5507">
              <w:rPr>
                <w:b/>
                <w:bCs/>
                <w:noProof/>
              </w:rPr>
              <w:t>Icones</w:t>
            </w:r>
          </w:p>
        </w:tc>
        <w:tc>
          <w:tcPr>
            <w:tcW w:w="4531" w:type="dxa"/>
            <w:shd w:val="clear" w:color="auto" w:fill="8EAADB" w:themeFill="accent1" w:themeFillTint="99"/>
          </w:tcPr>
          <w:p w14:paraId="7D5BD937" w14:textId="63EB8552" w:rsidR="001A5507" w:rsidRPr="001A5507" w:rsidRDefault="001A5507" w:rsidP="00E553FA">
            <w:pPr>
              <w:rPr>
                <w:b/>
                <w:bCs/>
                <w:lang w:val="fr-FR"/>
              </w:rPr>
            </w:pPr>
            <w:r w:rsidRPr="001A5507">
              <w:rPr>
                <w:b/>
                <w:bCs/>
                <w:lang w:val="fr-FR"/>
              </w:rPr>
              <w:t xml:space="preserve">Correspondance </w:t>
            </w:r>
          </w:p>
        </w:tc>
      </w:tr>
      <w:tr w:rsidR="001A5507" w14:paraId="63B48257" w14:textId="77777777" w:rsidTr="001A5507">
        <w:tc>
          <w:tcPr>
            <w:tcW w:w="4531" w:type="dxa"/>
          </w:tcPr>
          <w:p w14:paraId="0455B369" w14:textId="6B94912B" w:rsidR="001A5507" w:rsidRDefault="001A5507" w:rsidP="00E553FA">
            <w:pPr>
              <w:rPr>
                <w:lang w:val="fr-FR"/>
              </w:rPr>
            </w:pPr>
            <w:r>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Default="001A5507" w:rsidP="00E553FA">
            <w:pPr>
              <w:rPr>
                <w:lang w:val="fr-FR"/>
              </w:rPr>
            </w:pPr>
            <w:r>
              <w:rPr>
                <w:lang w:val="fr-FR"/>
              </w:rPr>
              <w:t>Bouton</w:t>
            </w:r>
          </w:p>
        </w:tc>
      </w:tr>
      <w:tr w:rsidR="001A5507" w14:paraId="4B760E51" w14:textId="77777777" w:rsidTr="001A5507">
        <w:tc>
          <w:tcPr>
            <w:tcW w:w="4531" w:type="dxa"/>
          </w:tcPr>
          <w:p w14:paraId="1EF936D9" w14:textId="451AFD46" w:rsidR="001A5507" w:rsidRDefault="001A5507" w:rsidP="00E553FA">
            <w:pPr>
              <w:rPr>
                <w:lang w:val="fr-FR"/>
              </w:rPr>
            </w:pPr>
            <w:r>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450" cy="323850"/>
                          </a:xfrm>
                          <a:prstGeom prst="rect">
                            <a:avLst/>
                          </a:prstGeom>
                        </pic:spPr>
                      </pic:pic>
                    </a:graphicData>
                  </a:graphic>
                </wp:inline>
              </w:drawing>
            </w:r>
          </w:p>
        </w:tc>
        <w:tc>
          <w:tcPr>
            <w:tcW w:w="4531" w:type="dxa"/>
          </w:tcPr>
          <w:p w14:paraId="59B9E43E" w14:textId="7158780B" w:rsidR="001A5507" w:rsidRDefault="001A5507" w:rsidP="00E553FA">
            <w:pPr>
              <w:rPr>
                <w:lang w:val="fr-FR"/>
              </w:rPr>
            </w:pPr>
            <w:r>
              <w:rPr>
                <w:lang w:val="fr-FR"/>
              </w:rPr>
              <w:t xml:space="preserve">Texte </w:t>
            </w:r>
            <w:r w:rsidR="00881781">
              <w:rPr>
                <w:lang w:val="fr-FR"/>
              </w:rPr>
              <w:t>à</w:t>
            </w:r>
            <w:r>
              <w:rPr>
                <w:lang w:val="fr-FR"/>
              </w:rPr>
              <w:t xml:space="preserve"> saisir par l’utilisateur</w:t>
            </w:r>
          </w:p>
        </w:tc>
      </w:tr>
      <w:tr w:rsidR="001A5507" w14:paraId="508288D4" w14:textId="77777777" w:rsidTr="001A5507">
        <w:tc>
          <w:tcPr>
            <w:tcW w:w="4531" w:type="dxa"/>
          </w:tcPr>
          <w:p w14:paraId="0B101391" w14:textId="7D7415DE" w:rsidR="001A5507" w:rsidRDefault="001A5507" w:rsidP="00E553FA">
            <w:pPr>
              <w:rPr>
                <w:lang w:val="fr-FR"/>
              </w:rPr>
            </w:pPr>
            <w:r>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Default="001A5507" w:rsidP="00E553FA">
            <w:pPr>
              <w:rPr>
                <w:lang w:val="fr-FR"/>
              </w:rPr>
            </w:pPr>
            <w:r>
              <w:rPr>
                <w:lang w:val="fr-FR"/>
              </w:rPr>
              <w:t>Résultat fournis par l’application</w:t>
            </w:r>
          </w:p>
        </w:tc>
      </w:tr>
    </w:tbl>
    <w:p w14:paraId="1C1F3B43" w14:textId="63268158" w:rsidR="001A5507" w:rsidRDefault="001A5507" w:rsidP="003D5F07">
      <w:pPr>
        <w:rPr>
          <w:lang w:val="fr-FR"/>
        </w:rPr>
      </w:pPr>
    </w:p>
    <w:p w14:paraId="25EDA4A0" w14:textId="77777777" w:rsidR="003D08F0" w:rsidRDefault="003D08F0" w:rsidP="003D08F0">
      <w:pPr>
        <w:pStyle w:val="Titre4"/>
        <w:rPr>
          <w:lang w:val="fr-FR"/>
        </w:rPr>
      </w:pPr>
      <w:r>
        <w:rPr>
          <w:lang w:val="fr-FR"/>
        </w:rPr>
        <w:t>Choix des outils</w:t>
      </w:r>
    </w:p>
    <w:p w14:paraId="5EA47E78" w14:textId="4A7D4C29" w:rsidR="00B56948" w:rsidRDefault="00E06581" w:rsidP="00B56948">
      <w:pPr>
        <w:keepNext/>
      </w:pPr>
      <w:r>
        <w:rPr>
          <w:lang w:val="fr-FR"/>
        </w:rPr>
        <w:object w:dxaOrig="12630" w:dyaOrig="8925" w14:anchorId="2D5ED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2pt;height:306.15pt" o:ole="">
            <v:imagedata r:id="rId33" o:title="" cropbottom="10023f" cropright="29138f"/>
          </v:shape>
          <o:OLEObject Type="Embed" ProgID="AcroExch.Document.DC" ShapeID="_x0000_i1025" DrawAspect="Content" ObjectID="_1778063614" r:id="rId34"/>
        </w:object>
      </w:r>
    </w:p>
    <w:p w14:paraId="6794AF5D" w14:textId="6AAD289F" w:rsidR="00B56948" w:rsidRDefault="00B56948" w:rsidP="00B56948">
      <w:pPr>
        <w:pStyle w:val="Lgende"/>
      </w:pPr>
      <w:r>
        <w:t xml:space="preserve">Figure </w:t>
      </w:r>
      <w:fldSimple w:instr=" SEQ Figure \* ARABIC ">
        <w:r w:rsidR="00D52559">
          <w:rPr>
            <w:noProof/>
          </w:rPr>
          <w:t>14</w:t>
        </w:r>
      </w:fldSimple>
    </w:p>
    <w:p w14:paraId="76025F8A" w14:textId="292540B7" w:rsidR="001A5507" w:rsidRPr="003D08F0" w:rsidRDefault="001A5507" w:rsidP="003D08F0">
      <w:pPr>
        <w:keepNext/>
      </w:pPr>
      <w:r>
        <w:rPr>
          <w:noProof/>
        </w:rPr>
        <w:br w:type="page"/>
      </w:r>
    </w:p>
    <w:p w14:paraId="6D1F80B2" w14:textId="72757D4A" w:rsidR="00316B5F" w:rsidRPr="00316B5F" w:rsidRDefault="007C0734" w:rsidP="00E553FA">
      <w:pPr>
        <w:pStyle w:val="Titre4"/>
        <w:rPr>
          <w:lang w:val="fr-FR"/>
        </w:rPr>
      </w:pPr>
      <w:r>
        <w:rPr>
          <w:lang w:val="fr-FR"/>
        </w:rPr>
        <w:lastRenderedPageBreak/>
        <w:t>Outils</w:t>
      </w:r>
      <w:r w:rsidR="00316B5F">
        <w:rPr>
          <w:lang w:val="fr-FR"/>
        </w:rPr>
        <w:t xml:space="preserve"> 1</w:t>
      </w:r>
    </w:p>
    <w:p w14:paraId="21C08810" w14:textId="2438EC58" w:rsidR="00316B5F" w:rsidRDefault="00E06581" w:rsidP="00316B5F">
      <w:pPr>
        <w:keepNext/>
      </w:pPr>
      <w:r>
        <w:object w:dxaOrig="12630" w:dyaOrig="8925" w14:anchorId="1C13C758">
          <v:shape id="_x0000_i1026" type="#_x0000_t75" style="width:287.35pt;height:292.3pt" o:ole="">
            <v:imagedata r:id="rId35" o:title="" croptop="3222f" cropright="22290f"/>
          </v:shape>
          <o:OLEObject Type="Embed" ProgID="AcroExch.Document.DC" ShapeID="_x0000_i1026" DrawAspect="Content" ObjectID="_1778063615" r:id="rId36"/>
        </w:object>
      </w:r>
    </w:p>
    <w:p w14:paraId="3352381F" w14:textId="372D8038" w:rsidR="00350E6F" w:rsidRDefault="00316B5F" w:rsidP="00E06581">
      <w:pPr>
        <w:pStyle w:val="Lgende"/>
        <w:rPr>
          <w:noProof/>
        </w:rPr>
      </w:pPr>
      <w:r>
        <w:t xml:space="preserve">Figure </w:t>
      </w:r>
      <w:fldSimple w:instr=" SEQ Figure \* ARABIC ">
        <w:r w:rsidR="00D52559">
          <w:rPr>
            <w:noProof/>
          </w:rPr>
          <w:t>15</w:t>
        </w:r>
      </w:fldSimple>
    </w:p>
    <w:p w14:paraId="4C465FFE" w14:textId="77777777" w:rsidR="00350E6F" w:rsidRDefault="00350E6F">
      <w:pPr>
        <w:rPr>
          <w:b/>
          <w:bCs/>
          <w:noProof/>
          <w:color w:val="2F5496" w:themeColor="accent1" w:themeShade="BF"/>
          <w:sz w:val="16"/>
          <w:szCs w:val="16"/>
        </w:rPr>
      </w:pPr>
      <w:r>
        <w:rPr>
          <w:noProof/>
        </w:rPr>
        <w:br w:type="page"/>
      </w:r>
    </w:p>
    <w:p w14:paraId="0593D8D6" w14:textId="77777777" w:rsidR="00801F97" w:rsidRDefault="00801F97" w:rsidP="00E06581">
      <w:pPr>
        <w:pStyle w:val="Lgende"/>
        <w:rPr>
          <w:b w:val="0"/>
          <w:bCs w:val="0"/>
          <w:noProof/>
        </w:rPr>
      </w:pPr>
    </w:p>
    <w:p w14:paraId="01D003A3" w14:textId="62DFB377" w:rsidR="003C7512" w:rsidRDefault="007C0734" w:rsidP="00E553FA">
      <w:pPr>
        <w:pStyle w:val="Titre4"/>
        <w:rPr>
          <w:lang w:val="fr-FR"/>
        </w:rPr>
      </w:pPr>
      <w:r>
        <w:rPr>
          <w:lang w:val="fr-FR"/>
        </w:rPr>
        <w:t>O</w:t>
      </w:r>
      <w:r w:rsidR="00E553FA">
        <w:rPr>
          <w:lang w:val="fr-FR"/>
        </w:rPr>
        <w:t>utils</w:t>
      </w:r>
      <w:r w:rsidR="00316B5F">
        <w:rPr>
          <w:lang w:val="fr-FR"/>
        </w:rPr>
        <w:t xml:space="preserve"> 2</w:t>
      </w:r>
    </w:p>
    <w:p w14:paraId="2F37FF3D" w14:textId="003E1DA0" w:rsidR="00E06581" w:rsidRDefault="008B7E29" w:rsidP="00E06581">
      <w:pPr>
        <w:keepNext/>
      </w:pPr>
      <w:r>
        <w:object w:dxaOrig="12630" w:dyaOrig="8925" w14:anchorId="58DDC28E">
          <v:shape id="_x0000_i1027" type="#_x0000_t75" style="width:288.6pt;height:297.2pt" o:ole="">
            <v:imagedata r:id="rId37" o:title="" croptop="3227f" cropright="22656f"/>
          </v:shape>
          <o:OLEObject Type="Embed" ProgID="AcroExch.Document.DC" ShapeID="_x0000_i1027" DrawAspect="Content" ObjectID="_1778063616" r:id="rId38"/>
        </w:object>
      </w:r>
    </w:p>
    <w:p w14:paraId="077790C4" w14:textId="16ED4870" w:rsidR="009D076B" w:rsidRDefault="00E06581" w:rsidP="00350E6F">
      <w:pPr>
        <w:pStyle w:val="Lgende"/>
        <w:keepNext/>
      </w:pPr>
      <w:r>
        <w:t xml:space="preserve">Figure </w:t>
      </w:r>
      <w:fldSimple w:instr=" SEQ Figure \* ARABIC ">
        <w:r w:rsidR="00D52559">
          <w:rPr>
            <w:noProof/>
          </w:rPr>
          <w:t>16</w:t>
        </w:r>
      </w:fldSimple>
    </w:p>
    <w:p w14:paraId="00CF6214" w14:textId="553A9C73" w:rsidR="00350E6F" w:rsidRDefault="008B7E29" w:rsidP="00350E6F">
      <w:pPr>
        <w:pStyle w:val="Lgende"/>
        <w:keepNext/>
      </w:pPr>
      <w:r>
        <w:rPr>
          <w:lang w:val="fr-FR"/>
        </w:rPr>
        <w:object w:dxaOrig="12630" w:dyaOrig="8925" w14:anchorId="59C354E5">
          <v:shape id="_x0000_i1028" type="#_x0000_t75" style="width:291.75pt;height:298.55pt" o:ole="">
            <v:imagedata r:id="rId39" o:title="" croptop="3104f" cropright="22634f"/>
          </v:shape>
          <o:OLEObject Type="Embed" ProgID="AcroExch.Document.DC" ShapeID="_x0000_i1028" DrawAspect="Content" ObjectID="_1778063617" r:id="rId40"/>
        </w:object>
      </w:r>
    </w:p>
    <w:p w14:paraId="5398F9C4" w14:textId="63785F47" w:rsidR="00B13A56" w:rsidRPr="00C7160A" w:rsidRDefault="00350E6F" w:rsidP="00B13A56">
      <w:pPr>
        <w:pStyle w:val="Lgende"/>
      </w:pPr>
      <w:r>
        <w:t xml:space="preserve">Figure </w:t>
      </w:r>
      <w:fldSimple w:instr=" SEQ Figure \* ARABIC ">
        <w:r w:rsidR="00D52559">
          <w:rPr>
            <w:noProof/>
          </w:rPr>
          <w:t>17</w:t>
        </w:r>
      </w:fldSimple>
    </w:p>
    <w:p w14:paraId="11A0202A" w14:textId="608958AC" w:rsidR="003C7512" w:rsidRDefault="007C0734" w:rsidP="00E553FA">
      <w:pPr>
        <w:pStyle w:val="Titre4"/>
        <w:rPr>
          <w:lang w:val="fr-FR"/>
        </w:rPr>
      </w:pPr>
      <w:r>
        <w:rPr>
          <w:lang w:val="fr-FR"/>
        </w:rPr>
        <w:lastRenderedPageBreak/>
        <w:t>O</w:t>
      </w:r>
      <w:r w:rsidR="00E553FA">
        <w:rPr>
          <w:lang w:val="fr-FR"/>
        </w:rPr>
        <w:t>utils</w:t>
      </w:r>
      <w:r w:rsidR="004E5F13">
        <w:rPr>
          <w:lang w:val="fr-FR"/>
        </w:rPr>
        <w:t xml:space="preserve"> 3</w:t>
      </w:r>
    </w:p>
    <w:p w14:paraId="351ECE47" w14:textId="6477401F" w:rsidR="009A426D" w:rsidRDefault="00C7160A" w:rsidP="009A426D">
      <w:pPr>
        <w:keepNext/>
      </w:pPr>
      <w:r>
        <w:object w:dxaOrig="12630" w:dyaOrig="8925" w14:anchorId="7CFA369C">
          <v:shape id="_x0000_i1029" type="#_x0000_t75" style="width:280.4pt;height:290.95pt" o:ole="">
            <v:imagedata r:id="rId41" o:title="" croptop="2966f" cropright="22919f"/>
          </v:shape>
          <o:OLEObject Type="Embed" ProgID="AcroExch.Document.DC" ShapeID="_x0000_i1029" DrawAspect="Content" ObjectID="_1778063618" r:id="rId42"/>
        </w:object>
      </w:r>
    </w:p>
    <w:p w14:paraId="05E4485A" w14:textId="08A20104" w:rsidR="004E5F13" w:rsidRDefault="009A426D" w:rsidP="00877DCA">
      <w:pPr>
        <w:pStyle w:val="Lgende"/>
        <w:rPr>
          <w:noProof/>
        </w:rPr>
      </w:pPr>
      <w:r>
        <w:t xml:space="preserve">Figure </w:t>
      </w:r>
      <w:fldSimple w:instr=" SEQ Figure \* ARABIC ">
        <w:r w:rsidR="00D52559">
          <w:rPr>
            <w:noProof/>
          </w:rPr>
          <w:t>18</w:t>
        </w:r>
      </w:fldSimple>
    </w:p>
    <w:p w14:paraId="32328B6A" w14:textId="761CAA63" w:rsidR="00877DCA" w:rsidRDefault="00877DCA" w:rsidP="00877DCA">
      <w:pPr>
        <w:pStyle w:val="Titre4"/>
        <w:keepNext/>
      </w:pPr>
      <w:r w:rsidRPr="00877DCA">
        <w:rPr>
          <w:lang w:val="fr-FR"/>
        </w:rPr>
        <w:t>Liste fournisseur</w:t>
      </w:r>
    </w:p>
    <w:p w14:paraId="370FDD4C" w14:textId="77777777" w:rsidR="008B7E29" w:rsidRDefault="008B7E29" w:rsidP="008B7E29">
      <w:pPr>
        <w:pStyle w:val="Lgende"/>
        <w:keepNext/>
      </w:pPr>
      <w:r>
        <w:rPr>
          <w:lang w:val="fr-FR"/>
        </w:rPr>
        <w:object w:dxaOrig="12630" w:dyaOrig="8925" w14:anchorId="44C19180">
          <v:shape id="_x0000_i1030" type="#_x0000_t75" style="width:286.7pt;height:294.95pt" o:ole="">
            <v:imagedata r:id="rId43" o:title="" croptop="2920f" cropright="22537f"/>
          </v:shape>
          <o:OLEObject Type="Embed" ProgID="AcroExch.Document.DC" ShapeID="_x0000_i1030" DrawAspect="Content" ObjectID="_1778063619" r:id="rId44"/>
        </w:object>
      </w:r>
    </w:p>
    <w:p w14:paraId="76A979EF" w14:textId="1F0103C7" w:rsidR="008B7E29" w:rsidRDefault="008B7E29" w:rsidP="008B7E29">
      <w:pPr>
        <w:pStyle w:val="Lgende"/>
      </w:pPr>
      <w:r>
        <w:t xml:space="preserve">Figure </w:t>
      </w:r>
      <w:fldSimple w:instr=" SEQ Figure \* ARABIC ">
        <w:r w:rsidR="00D52559">
          <w:rPr>
            <w:noProof/>
          </w:rPr>
          <w:t>19</w:t>
        </w:r>
      </w:fldSimple>
    </w:p>
    <w:p w14:paraId="2504A2B6" w14:textId="7CAF6118" w:rsidR="006719D7" w:rsidRPr="00877DCA" w:rsidRDefault="006719D7" w:rsidP="00877DCA">
      <w:pPr>
        <w:pStyle w:val="Lgende"/>
        <w:keepNext/>
      </w:pPr>
    </w:p>
    <w:p w14:paraId="6CA33E7E" w14:textId="3179D484" w:rsidR="009A426D" w:rsidRDefault="009A426D" w:rsidP="00E553FA">
      <w:pPr>
        <w:pStyle w:val="Titre4"/>
        <w:rPr>
          <w:lang w:val="fr-FR"/>
        </w:rPr>
      </w:pPr>
      <w:r>
        <w:rPr>
          <w:lang w:val="fr-FR"/>
        </w:rPr>
        <w:t>Manage fournisseur</w:t>
      </w:r>
    </w:p>
    <w:p w14:paraId="5AEFB509" w14:textId="1FF89443" w:rsidR="00E266BD" w:rsidRDefault="008B7E29" w:rsidP="00E266BD">
      <w:pPr>
        <w:keepNext/>
      </w:pPr>
      <w:r>
        <w:rPr>
          <w:lang w:val="fr-FR"/>
        </w:rPr>
        <w:object w:dxaOrig="12630" w:dyaOrig="8925" w14:anchorId="749CF838">
          <v:shape id="_x0000_i1031" type="#_x0000_t75" style="width:285.45pt;height:297.65pt" o:ole="">
            <v:imagedata r:id="rId45" o:title="" croptop="2690f" cropright="22767f"/>
          </v:shape>
          <o:OLEObject Type="Embed" ProgID="AcroExch.Document.DC" ShapeID="_x0000_i1031" DrawAspect="Content" ObjectID="_1778063620" r:id="rId46"/>
        </w:object>
      </w:r>
    </w:p>
    <w:p w14:paraId="4439ACDE" w14:textId="6F21E751" w:rsidR="009A426D" w:rsidRDefault="00E266BD" w:rsidP="00E266BD">
      <w:pPr>
        <w:pStyle w:val="Lgende"/>
      </w:pPr>
      <w:r>
        <w:t xml:space="preserve">Figure </w:t>
      </w:r>
      <w:fldSimple w:instr=" SEQ Figure \* ARABIC ">
        <w:r w:rsidR="00D52559">
          <w:rPr>
            <w:noProof/>
          </w:rPr>
          <w:t>20</w:t>
        </w:r>
      </w:fldSimple>
    </w:p>
    <w:p w14:paraId="28B1C367" w14:textId="61F2124C" w:rsidR="00E266BD" w:rsidRDefault="008B7E29" w:rsidP="00E266BD">
      <w:pPr>
        <w:keepNext/>
      </w:pPr>
      <w:r>
        <w:object w:dxaOrig="12630" w:dyaOrig="8925" w14:anchorId="6F9EE56A">
          <v:shape id="_x0000_i1032" type="#_x0000_t75" style="width:284.2pt;height:290.05pt" o:ole="">
            <v:imagedata r:id="rId47" o:title="" croptop="3313f" cropright="22309f"/>
          </v:shape>
          <o:OLEObject Type="Embed" ProgID="AcroExch.Document.DC" ShapeID="_x0000_i1032" DrawAspect="Content" ObjectID="_1778063621" r:id="rId48"/>
        </w:object>
      </w:r>
    </w:p>
    <w:p w14:paraId="698D15DD" w14:textId="32A687ED" w:rsidR="00E266BD" w:rsidRDefault="00E266BD" w:rsidP="00E266BD">
      <w:pPr>
        <w:pStyle w:val="Lgende"/>
      </w:pPr>
      <w:r>
        <w:t xml:space="preserve">Figure </w:t>
      </w:r>
      <w:fldSimple w:instr=" SEQ Figure \* ARABIC ">
        <w:r w:rsidR="00D52559">
          <w:rPr>
            <w:noProof/>
          </w:rPr>
          <w:t>21</w:t>
        </w:r>
      </w:fldSimple>
    </w:p>
    <w:p w14:paraId="4DD4BC96" w14:textId="77777777" w:rsidR="00E266BD" w:rsidRDefault="00E266BD" w:rsidP="00E266BD"/>
    <w:p w14:paraId="2376EF20" w14:textId="300B5293" w:rsidR="00E266BD" w:rsidRDefault="008B7E29" w:rsidP="00E266BD">
      <w:pPr>
        <w:keepNext/>
      </w:pPr>
      <w:r>
        <w:object w:dxaOrig="12630" w:dyaOrig="8925" w14:anchorId="3693E8E3">
          <v:shape id="_x0000_i1033" type="#_x0000_t75" style="width:282.9pt;height:289.6pt" o:ole="">
            <v:imagedata r:id="rId49" o:title="" croptop="3402f" cropright="22419f"/>
          </v:shape>
          <o:OLEObject Type="Embed" ProgID="AcroExch.Document.DC" ShapeID="_x0000_i1033" DrawAspect="Content" ObjectID="_1778063622" r:id="rId50"/>
        </w:object>
      </w:r>
    </w:p>
    <w:p w14:paraId="3ED7635C" w14:textId="214C725B" w:rsidR="006719D7" w:rsidRDefault="00E266BD" w:rsidP="008B7E29">
      <w:pPr>
        <w:pStyle w:val="Lgende"/>
        <w:rPr>
          <w:b w:val="0"/>
          <w:bCs w:val="0"/>
          <w:noProof/>
        </w:rPr>
      </w:pPr>
      <w:r>
        <w:t xml:space="preserve">Figure </w:t>
      </w:r>
      <w:fldSimple w:instr=" SEQ Figure \* ARABIC ">
        <w:r w:rsidR="00D52559">
          <w:rPr>
            <w:noProof/>
          </w:rPr>
          <w:t>22</w:t>
        </w:r>
      </w:fldSimple>
    </w:p>
    <w:p w14:paraId="22A0F883" w14:textId="03E02B29" w:rsidR="003B6F04" w:rsidRDefault="00CD3931" w:rsidP="00CD3931">
      <w:pPr>
        <w:pStyle w:val="Titre4"/>
      </w:pPr>
      <w:r>
        <w:t>Liste du materielle</w:t>
      </w:r>
    </w:p>
    <w:p w14:paraId="454E49B6" w14:textId="64143808" w:rsidR="00CD3931" w:rsidRDefault="008B7E29" w:rsidP="00CD3931">
      <w:pPr>
        <w:keepNext/>
      </w:pPr>
      <w:r>
        <w:object w:dxaOrig="12630" w:dyaOrig="8925" w14:anchorId="3ADF08FE">
          <v:shape id="_x0000_i1034" type="#_x0000_t75" style="width:282.3pt;height:303pt" o:ole="">
            <v:imagedata r:id="rId43" o:title="" cropright="22610f"/>
          </v:shape>
          <o:OLEObject Type="Embed" ProgID="AcroExch.Document.DC" ShapeID="_x0000_i1034" DrawAspect="Content" ObjectID="_1778063623" r:id="rId51"/>
        </w:object>
      </w:r>
    </w:p>
    <w:p w14:paraId="5CFAE6BA" w14:textId="3DD6CC07" w:rsidR="00CD3931" w:rsidRPr="00CD3931" w:rsidRDefault="00CD3931" w:rsidP="00CD3931">
      <w:pPr>
        <w:pStyle w:val="Lgende"/>
      </w:pPr>
      <w:r>
        <w:t xml:space="preserve">Figure </w:t>
      </w:r>
      <w:fldSimple w:instr=" SEQ Figure \* ARABIC ">
        <w:r w:rsidR="00D52559">
          <w:rPr>
            <w:noProof/>
          </w:rPr>
          <w:t>23</w:t>
        </w:r>
      </w:fldSimple>
    </w:p>
    <w:p w14:paraId="3BBD8E84" w14:textId="4186C0CF" w:rsidR="00A427BC" w:rsidRPr="00A427BC" w:rsidRDefault="00A427BC" w:rsidP="00A427BC">
      <w:pPr>
        <w:sectPr w:rsidR="00A427BC" w:rsidRPr="00A427BC" w:rsidSect="003166B2">
          <w:pgSz w:w="11906" w:h="16838"/>
          <w:pgMar w:top="1417" w:right="1417" w:bottom="1417" w:left="1417" w:header="708" w:footer="708" w:gutter="0"/>
          <w:cols w:space="708"/>
          <w:docGrid w:linePitch="360"/>
        </w:sectPr>
      </w:pPr>
    </w:p>
    <w:p w14:paraId="115C57BB" w14:textId="77777777" w:rsidR="00293E00" w:rsidRPr="003D0FD0" w:rsidRDefault="00293E00" w:rsidP="00293E00">
      <w:pPr>
        <w:pStyle w:val="Titre3"/>
        <w:rPr>
          <w:lang w:val="fr-FR"/>
        </w:rPr>
      </w:pPr>
      <w:bookmarkStart w:id="19" w:name="_Toc165966169"/>
      <w:bookmarkStart w:id="20" w:name="_Toc167198314"/>
      <w:r>
        <w:rPr>
          <w:lang w:val="fr-FR"/>
        </w:rPr>
        <w:lastRenderedPageBreak/>
        <w:t>MCD</w:t>
      </w:r>
      <w:bookmarkEnd w:id="19"/>
      <w:bookmarkEnd w:id="20"/>
    </w:p>
    <w:p w14:paraId="48265BB3" w14:textId="0F9C0997" w:rsidR="00F65A25" w:rsidRDefault="00293E00" w:rsidP="009C5CE2">
      <w:pPr>
        <w:rPr>
          <w:lang w:val="fr-FR"/>
        </w:rPr>
      </w:pPr>
      <w:r>
        <w:rPr>
          <w:lang w:val="fr-FR"/>
        </w:rPr>
        <w:t xml:space="preserve">Dans la table composant le champs type correspond au type de l’objet (résistance ou condensateur). </w:t>
      </w:r>
      <w:r w:rsidR="004428BC">
        <w:rPr>
          <w:lang w:val="fr-FR"/>
        </w:rPr>
        <w:t>Par exemple s</w:t>
      </w:r>
      <w:r w:rsidR="004428BC">
        <w:t xml:space="preserve">i le champ et défini sur la résistance alors la valeur stockée dans capacité sera </w:t>
      </w:r>
      <w:r w:rsidR="009D7D30">
        <w:t>des watts</w:t>
      </w:r>
      <w:r w:rsidR="004428BC">
        <w:t xml:space="preserve"> tandis que</w:t>
      </w:r>
      <w:r w:rsidR="005E3793">
        <w:t xml:space="preserve"> à</w:t>
      </w:r>
      <w:r w:rsidR="004428BC">
        <w:t xml:space="preserve"> l’inverse ce sera des farads. En faisant de cette façon nous pourrons à l’avenir ajouté de nouveau type du produit comme des piles sans modifier la base de données.</w:t>
      </w:r>
    </w:p>
    <w:p w14:paraId="40A59DF7" w14:textId="63E92E1C" w:rsidR="00DE4D36" w:rsidRDefault="00DE4D36" w:rsidP="00DE4D36">
      <w:pPr>
        <w:keepNext/>
      </w:pPr>
      <w:r>
        <w:object w:dxaOrig="18405" w:dyaOrig="8663" w14:anchorId="5C4BB9F5">
          <v:shape id="_x0000_i1035" type="#_x0000_t75" style="width:851.25pt;height:260.3pt" o:ole="">
            <v:imagedata r:id="rId52" o:title="" croptop="25193f" cropbottom="945f" cropleft="4903f"/>
          </v:shape>
          <o:OLEObject Type="Embed" ProgID="AcroExch.Document.DC" ShapeID="_x0000_i1035" DrawAspect="Content" ObjectID="_1778063624" r:id="rId53"/>
        </w:object>
      </w:r>
    </w:p>
    <w:p w14:paraId="2394DB93" w14:textId="38EBE0BB" w:rsidR="00CE4028" w:rsidRDefault="00DE4D36" w:rsidP="00CE4028">
      <w:pPr>
        <w:pStyle w:val="Lgende"/>
      </w:pPr>
      <w:r>
        <w:t xml:space="preserve">Figure </w:t>
      </w:r>
      <w:fldSimple w:instr=" SEQ Figure \* ARABIC ">
        <w:r w:rsidR="00D52559">
          <w:rPr>
            <w:noProof/>
          </w:rPr>
          <w:t>24</w:t>
        </w:r>
      </w:fldSimple>
      <w:r w:rsidR="00CE4028">
        <w:br w:type="page"/>
      </w:r>
    </w:p>
    <w:p w14:paraId="575A1ABA" w14:textId="7B98E7D2" w:rsidR="008C4B42" w:rsidRDefault="000A4E90" w:rsidP="000A4E90">
      <w:pPr>
        <w:pStyle w:val="Titre3"/>
        <w:rPr>
          <w:lang w:val="fr-FR"/>
        </w:rPr>
      </w:pPr>
      <w:bookmarkStart w:id="21" w:name="_Toc167198315"/>
      <w:r>
        <w:rPr>
          <w:lang w:val="fr-FR"/>
        </w:rPr>
        <w:lastRenderedPageBreak/>
        <w:t>MLD</w:t>
      </w:r>
      <w:bookmarkEnd w:id="21"/>
    </w:p>
    <w:p w14:paraId="6E96AB7B" w14:textId="068D83CC" w:rsidR="00A12B22" w:rsidRDefault="005C121D" w:rsidP="00A12B22">
      <w:pPr>
        <w:keepNext/>
      </w:pPr>
      <w:r>
        <w:rPr>
          <w:noProof/>
        </w:rPr>
        <w:drawing>
          <wp:inline distT="0" distB="0" distL="0" distR="0" wp14:anchorId="7E05D0AB" wp14:editId="7643CA1F">
            <wp:extent cx="8886825" cy="3573819"/>
            <wp:effectExtent l="0" t="0" r="0" b="7620"/>
            <wp:docPr id="37" name="Image 37"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Police, logiciel, nombr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8909128" cy="3582788"/>
                    </a:xfrm>
                    <a:prstGeom prst="rect">
                      <a:avLst/>
                    </a:prstGeom>
                  </pic:spPr>
                </pic:pic>
              </a:graphicData>
            </a:graphic>
          </wp:inline>
        </w:drawing>
      </w:r>
    </w:p>
    <w:p w14:paraId="7A245791" w14:textId="3A704FD1" w:rsidR="007F1E6A" w:rsidRDefault="00A12B22" w:rsidP="00A12B22">
      <w:pPr>
        <w:pStyle w:val="Lgende"/>
        <w:rPr>
          <w:noProof/>
        </w:rPr>
      </w:pPr>
      <w:r>
        <w:t xml:space="preserve">Figure </w:t>
      </w:r>
      <w:fldSimple w:instr=" SEQ Figure \* ARABIC ">
        <w:r w:rsidR="00D52559">
          <w:rPr>
            <w:noProof/>
          </w:rPr>
          <w:t>25</w:t>
        </w:r>
      </w:fldSimple>
    </w:p>
    <w:p w14:paraId="792B53BC" w14:textId="56E7C293" w:rsidR="00A652DA" w:rsidRDefault="00E0294E" w:rsidP="003D39FD">
      <w:r w:rsidRPr="00E0294E">
        <w:t xml:space="preserve">Celons les demandes du </w:t>
      </w:r>
      <w:r w:rsidR="002F144B">
        <w:t>chef de projet</w:t>
      </w:r>
      <w:r w:rsidRPr="00E0294E">
        <w:t xml:space="preserve"> le numéro d'article </w:t>
      </w:r>
      <w:r w:rsidR="00534C4B">
        <w:t>a</w:t>
      </w:r>
      <w:r w:rsidRPr="00E0294E">
        <w:t xml:space="preserve"> été définies sur 15 caractères de tandis que le numéro du fabriquant sur 30.</w:t>
      </w:r>
    </w:p>
    <w:p w14:paraId="6CA9D4E9" w14:textId="3B4E0A9F" w:rsidR="00FE4417" w:rsidRDefault="00FE4417" w:rsidP="00982D69">
      <w:pPr>
        <w:shd w:val="clear" w:color="auto" w:fill="FFFFFF"/>
        <w:spacing w:beforeAutospacing="1" w:after="192" w:line="240" w:lineRule="auto"/>
      </w:pPr>
      <w:r w:rsidRPr="00FE4417">
        <w:t xml:space="preserve">Une adresse postale suisse doit être composée d'eau minimum 3 lignes et au maximum 6 lignes.  En partant de ce principe il est tout à fait possible de concevoir qu'une ligne de l’adresse fait au maximum </w:t>
      </w:r>
      <w:r w:rsidR="00D750FF" w:rsidRPr="00FE4417">
        <w:t>36 caractères</w:t>
      </w:r>
    </w:p>
    <w:p w14:paraId="4647E987" w14:textId="77777777" w:rsidR="00ED5C6D" w:rsidRDefault="00ED5C6D" w:rsidP="00982D69">
      <w:pPr>
        <w:shd w:val="clear" w:color="auto" w:fill="FFFFFF"/>
        <w:spacing w:beforeAutospacing="1" w:after="192" w:line="240" w:lineRule="auto"/>
      </w:pPr>
    </w:p>
    <w:p w14:paraId="768ABA2A" w14:textId="77777777" w:rsidR="00FE4417" w:rsidRPr="003D39FD" w:rsidRDefault="00FE4417" w:rsidP="00982D69">
      <w:pPr>
        <w:shd w:val="clear" w:color="auto" w:fill="FFFFFF"/>
        <w:spacing w:beforeAutospacing="1" w:after="192" w:line="240" w:lineRule="auto"/>
        <w:sectPr w:rsidR="00FE4417" w:rsidRPr="003D39FD" w:rsidSect="000A4E90">
          <w:pgSz w:w="16838" w:h="11906" w:orient="landscape"/>
          <w:pgMar w:top="1417" w:right="1417" w:bottom="1417" w:left="1417" w:header="708" w:footer="708" w:gutter="0"/>
          <w:cols w:space="708"/>
          <w:docGrid w:linePitch="360"/>
        </w:sectPr>
      </w:pPr>
    </w:p>
    <w:p w14:paraId="6E5FB8E9" w14:textId="21E90106" w:rsidR="006056D5" w:rsidRDefault="006056D5" w:rsidP="006056D5">
      <w:pPr>
        <w:pStyle w:val="Lgende"/>
        <w:rPr>
          <w:lang w:val="fr-FR"/>
        </w:rPr>
      </w:pPr>
      <w:r>
        <w:lastRenderedPageBreak/>
        <w:t xml:space="preserve">Tableau </w:t>
      </w:r>
      <w:fldSimple w:instr=" SEQ Tableau \* ARABIC ">
        <w:r w:rsidR="00D52559">
          <w:rPr>
            <w:noProof/>
          </w:rPr>
          <w:t>1</w:t>
        </w:r>
      </w:fldSimple>
    </w:p>
    <w:p w14:paraId="60D96508" w14:textId="0B3DCB64" w:rsidR="00ED5C6D" w:rsidRDefault="00ED5C6D" w:rsidP="00ED5C6D">
      <w:r>
        <w:t xml:space="preserve">Le champs type et utiliser pour différencier </w:t>
      </w:r>
      <w:r w:rsidR="00D750FF">
        <w:t>les produits</w:t>
      </w:r>
      <w:r>
        <w:t xml:space="preserve"> celons sa valeur les champs value et Size de ne représenteront pas la même chose</w:t>
      </w:r>
    </w:p>
    <w:tbl>
      <w:tblPr>
        <w:tblStyle w:val="Grilledutableau"/>
        <w:tblpPr w:leftFromText="141" w:rightFromText="141" w:vertAnchor="text" w:horzAnchor="margin" w:tblpY="207"/>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18"/>
        <w:gridCol w:w="3018"/>
        <w:gridCol w:w="3016"/>
      </w:tblGrid>
      <w:tr w:rsidR="00ED5C6D" w14:paraId="4696D8F9" w14:textId="77777777" w:rsidTr="00D750FF">
        <w:tc>
          <w:tcPr>
            <w:tcW w:w="1667" w:type="pct"/>
          </w:tcPr>
          <w:p w14:paraId="57C0AA8C" w14:textId="77777777" w:rsidR="00ED5C6D" w:rsidRPr="00ED5C6D" w:rsidRDefault="00ED5C6D" w:rsidP="00ED5C6D">
            <w:pPr>
              <w:rPr>
                <w:b/>
                <w:bCs/>
                <w:lang w:val="fr-FR"/>
              </w:rPr>
            </w:pPr>
            <w:r w:rsidRPr="00ED5C6D">
              <w:rPr>
                <w:b/>
                <w:bCs/>
                <w:lang w:val="fr-FR"/>
              </w:rPr>
              <w:t xml:space="preserve">Type défini sur : </w:t>
            </w:r>
          </w:p>
        </w:tc>
        <w:tc>
          <w:tcPr>
            <w:tcW w:w="1667" w:type="pct"/>
          </w:tcPr>
          <w:p w14:paraId="155BA982" w14:textId="77777777" w:rsidR="00ED5C6D" w:rsidRDefault="00ED5C6D" w:rsidP="00ED5C6D">
            <w:pPr>
              <w:rPr>
                <w:lang w:val="fr-FR"/>
              </w:rPr>
            </w:pPr>
            <w:r>
              <w:rPr>
                <w:lang w:val="fr-FR"/>
              </w:rPr>
              <w:t>Type = 0</w:t>
            </w:r>
          </w:p>
        </w:tc>
        <w:tc>
          <w:tcPr>
            <w:tcW w:w="1666" w:type="pct"/>
          </w:tcPr>
          <w:p w14:paraId="7882A23C" w14:textId="77777777" w:rsidR="00ED5C6D" w:rsidRDefault="00ED5C6D" w:rsidP="00ED5C6D">
            <w:pPr>
              <w:rPr>
                <w:lang w:val="fr-FR"/>
              </w:rPr>
            </w:pPr>
            <w:r>
              <w:rPr>
                <w:lang w:val="fr-FR"/>
              </w:rPr>
              <w:t>Type = 1</w:t>
            </w:r>
          </w:p>
        </w:tc>
      </w:tr>
      <w:tr w:rsidR="00ED5C6D" w14:paraId="488D967F" w14:textId="77777777" w:rsidTr="00D750FF">
        <w:tc>
          <w:tcPr>
            <w:tcW w:w="1667" w:type="pct"/>
          </w:tcPr>
          <w:p w14:paraId="240EA7FE" w14:textId="77777777" w:rsidR="00ED5C6D" w:rsidRPr="00ED5C6D" w:rsidRDefault="00ED5C6D" w:rsidP="00ED5C6D">
            <w:pPr>
              <w:rPr>
                <w:b/>
                <w:bCs/>
                <w:lang w:val="fr-FR"/>
              </w:rPr>
            </w:pPr>
            <w:r w:rsidRPr="00ED5C6D">
              <w:rPr>
                <w:b/>
                <w:bCs/>
                <w:lang w:val="fr-FR"/>
              </w:rPr>
              <w:t>Value représente</w:t>
            </w:r>
          </w:p>
        </w:tc>
        <w:tc>
          <w:tcPr>
            <w:tcW w:w="1667" w:type="pct"/>
          </w:tcPr>
          <w:p w14:paraId="614F8573" w14:textId="77777777" w:rsidR="00ED5C6D" w:rsidRDefault="00ED5C6D" w:rsidP="00ED5C6D">
            <w:pPr>
              <w:rPr>
                <w:lang w:val="fr-FR"/>
              </w:rPr>
            </w:pPr>
            <w:r>
              <w:rPr>
                <w:lang w:val="fr-FR"/>
              </w:rPr>
              <w:t>Valeur en Ohm</w:t>
            </w:r>
          </w:p>
        </w:tc>
        <w:tc>
          <w:tcPr>
            <w:tcW w:w="1666" w:type="pct"/>
          </w:tcPr>
          <w:p w14:paraId="42BF863C" w14:textId="77777777" w:rsidR="00ED5C6D" w:rsidRDefault="00ED5C6D" w:rsidP="00ED5C6D">
            <w:pPr>
              <w:rPr>
                <w:lang w:val="fr-FR"/>
              </w:rPr>
            </w:pPr>
            <w:r>
              <w:rPr>
                <w:lang w:val="fr-FR"/>
              </w:rPr>
              <w:t>Valeur en Farad</w:t>
            </w:r>
          </w:p>
        </w:tc>
      </w:tr>
      <w:tr w:rsidR="00ED5C6D" w14:paraId="6DE60789" w14:textId="77777777" w:rsidTr="00D750FF">
        <w:tc>
          <w:tcPr>
            <w:tcW w:w="1667" w:type="pct"/>
          </w:tcPr>
          <w:p w14:paraId="7AD352C9" w14:textId="77777777" w:rsidR="00ED5C6D" w:rsidRPr="00ED5C6D" w:rsidRDefault="00ED5C6D" w:rsidP="00ED5C6D">
            <w:pPr>
              <w:rPr>
                <w:b/>
                <w:bCs/>
                <w:lang w:val="fr-FR"/>
              </w:rPr>
            </w:pPr>
            <w:r w:rsidRPr="00ED5C6D">
              <w:rPr>
                <w:b/>
                <w:bCs/>
                <w:lang w:val="fr-FR"/>
              </w:rPr>
              <w:t>Size représente</w:t>
            </w:r>
          </w:p>
        </w:tc>
        <w:tc>
          <w:tcPr>
            <w:tcW w:w="1667" w:type="pct"/>
          </w:tcPr>
          <w:p w14:paraId="181BE242" w14:textId="77777777" w:rsidR="00ED5C6D" w:rsidRDefault="00ED5C6D" w:rsidP="00ED5C6D">
            <w:pPr>
              <w:rPr>
                <w:lang w:val="fr-FR"/>
              </w:rPr>
            </w:pPr>
            <w:r>
              <w:rPr>
                <w:lang w:val="fr-FR"/>
              </w:rPr>
              <w:t>Puissance max dissipée</w:t>
            </w:r>
          </w:p>
        </w:tc>
        <w:tc>
          <w:tcPr>
            <w:tcW w:w="1666" w:type="pct"/>
          </w:tcPr>
          <w:p w14:paraId="00C3AD8F" w14:textId="77777777" w:rsidR="00ED5C6D" w:rsidRDefault="00ED5C6D" w:rsidP="00ED5C6D">
            <w:pPr>
              <w:rPr>
                <w:lang w:val="fr-FR"/>
              </w:rPr>
            </w:pPr>
            <w:r>
              <w:rPr>
                <w:lang w:val="fr-FR"/>
              </w:rPr>
              <w:t>Tension Max</w:t>
            </w:r>
          </w:p>
        </w:tc>
      </w:tr>
    </w:tbl>
    <w:p w14:paraId="4BA2D992" w14:textId="77777777" w:rsidR="00ED5C6D" w:rsidRDefault="00ED5C6D" w:rsidP="006056D5">
      <w:pPr>
        <w:rPr>
          <w:lang w:val="fr-FR"/>
        </w:rPr>
      </w:pPr>
    </w:p>
    <w:p w14:paraId="205F6720" w14:textId="6945BDAD" w:rsidR="003D39FD" w:rsidRDefault="003D39FD" w:rsidP="003D39FD">
      <w:pPr>
        <w:pStyle w:val="Titre2"/>
        <w:rPr>
          <w:lang w:val="fr-FR"/>
        </w:rPr>
      </w:pPr>
      <w:bookmarkStart w:id="22" w:name="_Toc167198316"/>
      <w:r>
        <w:rPr>
          <w:lang w:val="fr-FR"/>
        </w:rPr>
        <w:t>Stratégie de test</w:t>
      </w:r>
      <w:bookmarkEnd w:id="22"/>
    </w:p>
    <w:p w14:paraId="07040049" w14:textId="2FF3D327" w:rsidR="003D39FD" w:rsidRDefault="003D39FD" w:rsidP="003D39FD">
      <w:pPr>
        <w:rPr>
          <w:rFonts w:ascii="Segoe UI" w:hAnsi="Segoe UI" w:cs="Segoe UI"/>
          <w:color w:val="0D0D0D"/>
          <w:shd w:val="clear" w:color="auto" w:fill="FFFFFF"/>
        </w:rPr>
      </w:pPr>
      <w:r w:rsidRPr="00682641">
        <w:rPr>
          <w:rFonts w:ascii="Segoe UI" w:hAnsi="Segoe UI" w:cs="Segoe UI"/>
          <w:color w:val="0D0D0D"/>
          <w:shd w:val="clear" w:color="auto" w:fill="FFFFFF"/>
        </w:rPr>
        <w:t xml:space="preserve">Pour le développement de ce programme, les tests unitaires, d'intégration et les tests système se feront sur le même poste que celui utilisé pour le développement du </w:t>
      </w:r>
      <w:r w:rsidR="005973F1" w:rsidRPr="00682641">
        <w:rPr>
          <w:rFonts w:ascii="Segoe UI" w:hAnsi="Segoe UI" w:cs="Segoe UI"/>
          <w:color w:val="0D0D0D"/>
          <w:shd w:val="clear" w:color="auto" w:fill="FFFFFF"/>
        </w:rPr>
        <w:t>logiciel</w:t>
      </w:r>
      <w:r w:rsidR="005973F1">
        <w:rPr>
          <w:rFonts w:ascii="Segoe UI" w:hAnsi="Segoe UI" w:cs="Segoe UI"/>
          <w:color w:val="0D0D0D"/>
          <w:shd w:val="clear" w:color="auto" w:fill="FFFFFF"/>
        </w:rPr>
        <w:t xml:space="preserve"> (</w:t>
      </w:r>
      <w:r w:rsidR="000D2A33">
        <w:rPr>
          <w:rFonts w:ascii="Segoe UI" w:hAnsi="Segoe UI" w:cs="Segoe UI"/>
          <w:color w:val="0D0D0D"/>
          <w:shd w:val="clear" w:color="auto" w:fill="FFFFFF"/>
        </w:rPr>
        <w:t>ordinateur SC-C241-PC14 du CPNV</w:t>
      </w:r>
      <w:r w:rsidR="005D75DF">
        <w:rPr>
          <w:rFonts w:ascii="Segoe UI" w:hAnsi="Segoe UI" w:cs="Segoe UI"/>
          <w:color w:val="0D0D0D"/>
          <w:shd w:val="clear" w:color="auto" w:fill="FFFFFF"/>
        </w:rPr>
        <w:t>)</w:t>
      </w:r>
      <w:r w:rsidRPr="00682641">
        <w:rPr>
          <w:rFonts w:ascii="Segoe UI" w:hAnsi="Segoe UI" w:cs="Segoe UI"/>
          <w:color w:val="0D0D0D"/>
          <w:shd w:val="clear" w:color="auto" w:fill="FFFFFF"/>
        </w:rPr>
        <w:t xml:space="preserve">. Les tests unitaires, selon la volonté du chef de projet, ne seront pas référencés. Les tests fonctionnels se baseront sur les scénarios et seront validés si </w:t>
      </w:r>
      <w:r w:rsidR="0062453A">
        <w:rPr>
          <w:rFonts w:ascii="Segoe UI" w:hAnsi="Segoe UI" w:cs="Segoe UI"/>
          <w:color w:val="0D0D0D"/>
          <w:shd w:val="clear" w:color="auto" w:fill="FFFFFF"/>
        </w:rPr>
        <w:t>chaque étape du scénario</w:t>
      </w:r>
      <w:r w:rsidR="00FB3547">
        <w:rPr>
          <w:rFonts w:ascii="Segoe UI" w:hAnsi="Segoe UI" w:cs="Segoe UI"/>
          <w:color w:val="0D0D0D"/>
          <w:shd w:val="clear" w:color="auto" w:fill="FFFFFF"/>
        </w:rPr>
        <w:t xml:space="preserve"> est bien </w:t>
      </w:r>
      <w:r w:rsidR="00496A04">
        <w:rPr>
          <w:rFonts w:ascii="Segoe UI" w:hAnsi="Segoe UI" w:cs="Segoe UI"/>
          <w:color w:val="0D0D0D"/>
          <w:shd w:val="clear" w:color="auto" w:fill="FFFFFF"/>
        </w:rPr>
        <w:t>respectée</w:t>
      </w:r>
      <w:r w:rsidR="00FB3547">
        <w:rPr>
          <w:rFonts w:ascii="Segoe UI" w:hAnsi="Segoe UI" w:cs="Segoe UI"/>
          <w:color w:val="0D0D0D"/>
          <w:shd w:val="clear" w:color="auto" w:fill="FFFFFF"/>
        </w:rPr>
        <w:t>.</w:t>
      </w:r>
      <w:r w:rsidRPr="00682641">
        <w:rPr>
          <w:rFonts w:ascii="Segoe UI" w:hAnsi="Segoe UI" w:cs="Segoe UI"/>
          <w:color w:val="0D0D0D"/>
          <w:shd w:val="clear" w:color="auto" w:fill="FFFFFF"/>
        </w:rPr>
        <w:t xml:space="preserve"> Les tests système se feront de la même façon. Si un bug survient lors des tests, le test ne sera pas validé.</w:t>
      </w:r>
      <w:r>
        <w:rPr>
          <w:rFonts w:ascii="Segoe UI" w:hAnsi="Segoe UI" w:cs="Segoe UI"/>
          <w:color w:val="0D0D0D"/>
          <w:shd w:val="clear" w:color="auto" w:fill="FFFFFF"/>
        </w:rPr>
        <w:t xml:space="preserve"> </w:t>
      </w:r>
      <w:r w:rsidR="00B13A56">
        <w:rPr>
          <w:rFonts w:ascii="Segoe UI" w:hAnsi="Segoe UI" w:cs="Segoe UI"/>
          <w:color w:val="0D0D0D"/>
          <w:shd w:val="clear" w:color="auto" w:fill="FFFFFF"/>
        </w:rPr>
        <w:t xml:space="preserve">De plus </w:t>
      </w:r>
      <w:r w:rsidR="00523E33">
        <w:rPr>
          <w:rFonts w:ascii="Segoe UI" w:hAnsi="Segoe UI" w:cs="Segoe UI"/>
          <w:color w:val="0D0D0D"/>
          <w:shd w:val="clear" w:color="auto" w:fill="FFFFFF"/>
        </w:rPr>
        <w:t xml:space="preserve">M. Favre me fournira un set de </w:t>
      </w:r>
      <w:r w:rsidR="002264A7">
        <w:rPr>
          <w:rFonts w:ascii="Segoe UI" w:hAnsi="Segoe UI" w:cs="Segoe UI"/>
          <w:color w:val="0D0D0D"/>
          <w:shd w:val="clear" w:color="auto" w:fill="FFFFFF"/>
        </w:rPr>
        <w:t xml:space="preserve">donnée contenu des valeurs et le résultat escompté pour chaque </w:t>
      </w:r>
      <w:r w:rsidR="0051040D">
        <w:rPr>
          <w:rFonts w:ascii="Segoe UI" w:hAnsi="Segoe UI" w:cs="Segoe UI"/>
          <w:color w:val="0D0D0D"/>
          <w:shd w:val="clear" w:color="auto" w:fill="FFFFFF"/>
        </w:rPr>
        <w:t>outil</w:t>
      </w:r>
      <w:r w:rsidR="002264A7">
        <w:rPr>
          <w:rFonts w:ascii="Segoe UI" w:hAnsi="Segoe UI" w:cs="Segoe UI"/>
          <w:color w:val="0D0D0D"/>
          <w:shd w:val="clear" w:color="auto" w:fill="FFFFFF"/>
        </w:rPr>
        <w:t xml:space="preserve">.  Ce qui me permettra </w:t>
      </w:r>
      <w:r w:rsidR="005973F1">
        <w:rPr>
          <w:rFonts w:ascii="Segoe UI" w:hAnsi="Segoe UI" w:cs="Segoe UI"/>
          <w:color w:val="0D0D0D"/>
          <w:shd w:val="clear" w:color="auto" w:fill="FFFFFF"/>
        </w:rPr>
        <w:t>d’avoir</w:t>
      </w:r>
      <w:r w:rsidR="00050D12">
        <w:rPr>
          <w:rFonts w:ascii="Segoe UI" w:hAnsi="Segoe UI" w:cs="Segoe UI"/>
          <w:color w:val="0D0D0D"/>
          <w:shd w:val="clear" w:color="auto" w:fill="FFFFFF"/>
        </w:rPr>
        <w:t xml:space="preserve"> des données de test et </w:t>
      </w:r>
      <w:r w:rsidR="00496A04">
        <w:rPr>
          <w:rFonts w:ascii="Segoe UI" w:hAnsi="Segoe UI" w:cs="Segoe UI"/>
          <w:color w:val="0D0D0D"/>
          <w:shd w:val="clear" w:color="auto" w:fill="FFFFFF"/>
        </w:rPr>
        <w:t>une liste</w:t>
      </w:r>
      <w:r w:rsidR="00050D12">
        <w:rPr>
          <w:rFonts w:ascii="Segoe UI" w:hAnsi="Segoe UI" w:cs="Segoe UI"/>
          <w:color w:val="0D0D0D"/>
          <w:shd w:val="clear" w:color="auto" w:fill="FFFFFF"/>
        </w:rPr>
        <w:t xml:space="preserve"> de résultat fiable pour tester le programme.</w:t>
      </w:r>
    </w:p>
    <w:p w14:paraId="3F8B9E57" w14:textId="77777777" w:rsidR="003D39FD" w:rsidRPr="00A42BB1" w:rsidRDefault="003D39FD" w:rsidP="003D39FD">
      <w:pPr>
        <w:pStyle w:val="Titre2"/>
        <w:rPr>
          <w:lang w:val="fr-FR"/>
        </w:rPr>
      </w:pPr>
      <w:bookmarkStart w:id="23" w:name="_Toc167198317"/>
      <w:r w:rsidRPr="00A42BB1">
        <w:rPr>
          <w:lang w:val="fr-FR"/>
        </w:rPr>
        <w:t>Risque technique</w:t>
      </w:r>
      <w:bookmarkEnd w:id="23"/>
    </w:p>
    <w:p w14:paraId="6A463912" w14:textId="77777777" w:rsidR="003D39FD" w:rsidRDefault="003D39FD" w:rsidP="003D39FD">
      <w:pPr>
        <w:rPr>
          <w:rFonts w:ascii="Segoe UI" w:hAnsi="Segoe UI" w:cs="Segoe UI"/>
          <w:color w:val="0D0D0D"/>
          <w:shd w:val="clear" w:color="auto" w:fill="FFFFFF"/>
        </w:rPr>
      </w:pPr>
      <w:r w:rsidRPr="00390768">
        <w:rPr>
          <w:rFonts w:ascii="Segoe UI" w:hAnsi="Segoe UI" w:cs="Segoe UI"/>
          <w:color w:val="0D0D0D"/>
          <w:shd w:val="clear" w:color="auto" w:fill="FFFFFF"/>
        </w:rPr>
        <w:t>Pour ce projet je vais avoir besoin de diverses formules mathématiques lier au cours IEL, suivi durant ma première année de formation. Il me faudra rafraichir ces connaissances afin d'appliquer les bonnes formules au bon moment</w:t>
      </w:r>
      <w:r>
        <w:rPr>
          <w:rFonts w:ascii="Segoe UI" w:hAnsi="Segoe UI" w:cs="Segoe UI"/>
          <w:color w:val="0D0D0D"/>
          <w:shd w:val="clear" w:color="auto" w:fill="FFFFFF"/>
        </w:rPr>
        <w:t xml:space="preserve">. </w:t>
      </w:r>
      <w:r w:rsidRPr="006B2C00">
        <w:rPr>
          <w:rFonts w:ascii="Segoe UI" w:hAnsi="Segoe UI" w:cs="Segoe UI"/>
          <w:color w:val="0D0D0D"/>
          <w:shd w:val="clear" w:color="auto" w:fill="FFFFFF"/>
        </w:rPr>
        <w:t xml:space="preserve">Pour pallier </w:t>
      </w:r>
      <w:proofErr w:type="spellStart"/>
      <w:r w:rsidRPr="006B2C00">
        <w:rPr>
          <w:rFonts w:ascii="Segoe UI" w:hAnsi="Segoe UI" w:cs="Segoe UI"/>
          <w:color w:val="0D0D0D"/>
          <w:shd w:val="clear" w:color="auto" w:fill="FFFFFF"/>
        </w:rPr>
        <w:t>a</w:t>
      </w:r>
      <w:proofErr w:type="spellEnd"/>
      <w:r w:rsidRPr="006B2C00">
        <w:rPr>
          <w:rFonts w:ascii="Segoe UI" w:hAnsi="Segoe UI" w:cs="Segoe UI"/>
          <w:color w:val="0D0D0D"/>
          <w:shd w:val="clear" w:color="auto" w:fill="FFFFFF"/>
        </w:rPr>
        <w:t xml:space="preserve"> ce problème je vais ressortir mes fiches de cours, de du cas où cela ne suffirait pas, je prendrai contact avec l’enseignant qui m’a dispensé ce cours pour rafraichir mes connaissances techniques.</w:t>
      </w:r>
    </w:p>
    <w:p w14:paraId="1BBAE3F6" w14:textId="41FCE3C9" w:rsidR="00BD7E92" w:rsidRDefault="003D39FD" w:rsidP="003D39FD">
      <w:pPr>
        <w:rPr>
          <w:rFonts w:ascii="Segoe UI" w:hAnsi="Segoe UI" w:cs="Segoe UI"/>
          <w:color w:val="0D0D0D"/>
          <w:shd w:val="clear" w:color="auto" w:fill="FFFFFF"/>
        </w:rPr>
      </w:pPr>
      <w:r w:rsidRPr="00D21F1C">
        <w:rPr>
          <w:rFonts w:ascii="Segoe UI" w:hAnsi="Segoe UI" w:cs="Segoe UI"/>
          <w:color w:val="0D0D0D"/>
          <w:shd w:val="clear" w:color="auto" w:fill="FFFFFF"/>
        </w:rPr>
        <w:t>Le deuxième risque technique est quant à lui à la mise en forme des interfaces graphiques. En effet j’ai de la peine à concevoir des interfaces graphiques ressemblant aux maquettes. Pour pallier ce problème je vais créer les interfaces les plus simples possible en faisant tout mon possible pour qu'elle reste ergonomique.</w:t>
      </w:r>
      <w:r w:rsidR="002F16CC">
        <w:rPr>
          <w:rFonts w:ascii="Segoe UI" w:hAnsi="Segoe UI" w:cs="Segoe UI"/>
          <w:color w:val="0D0D0D"/>
          <w:shd w:val="clear" w:color="auto" w:fill="FFFFFF"/>
        </w:rPr>
        <w:t xml:space="preserve"> De plus l’accent sera mis </w:t>
      </w:r>
      <w:r w:rsidR="004858D9">
        <w:rPr>
          <w:rFonts w:ascii="Segoe UI" w:hAnsi="Segoe UI" w:cs="Segoe UI"/>
          <w:color w:val="0D0D0D"/>
          <w:shd w:val="clear" w:color="auto" w:fill="FFFFFF"/>
        </w:rPr>
        <w:t xml:space="preserve">sur le fonctionnement de l’application, si le temps le permet </w:t>
      </w:r>
      <w:r w:rsidR="00D13C1D">
        <w:rPr>
          <w:rFonts w:ascii="Segoe UI" w:hAnsi="Segoe UI" w:cs="Segoe UI"/>
          <w:color w:val="0D0D0D"/>
          <w:shd w:val="clear" w:color="auto" w:fill="FFFFFF"/>
        </w:rPr>
        <w:t>le font end sera améliorer</w:t>
      </w:r>
      <w:r w:rsidR="00841AE1">
        <w:rPr>
          <w:rFonts w:ascii="Segoe UI" w:hAnsi="Segoe UI" w:cs="Segoe UI"/>
          <w:color w:val="0D0D0D"/>
          <w:shd w:val="clear" w:color="auto" w:fill="FFFFFF"/>
        </w:rPr>
        <w:t xml:space="preserve"> de façons </w:t>
      </w:r>
      <w:proofErr w:type="spellStart"/>
      <w:r w:rsidR="00841AE1">
        <w:rPr>
          <w:rFonts w:ascii="Segoe UI" w:hAnsi="Segoe UI" w:cs="Segoe UI"/>
          <w:color w:val="0D0D0D"/>
          <w:shd w:val="clear" w:color="auto" w:fill="FFFFFF"/>
        </w:rPr>
        <w:t>a</w:t>
      </w:r>
      <w:proofErr w:type="spellEnd"/>
      <w:r w:rsidR="00841AE1">
        <w:rPr>
          <w:rFonts w:ascii="Segoe UI" w:hAnsi="Segoe UI" w:cs="Segoe UI"/>
          <w:color w:val="0D0D0D"/>
          <w:shd w:val="clear" w:color="auto" w:fill="FFFFFF"/>
        </w:rPr>
        <w:t xml:space="preserve"> être le plus conforme possible au interface</w:t>
      </w:r>
      <w:r w:rsidR="00993362">
        <w:rPr>
          <w:rFonts w:ascii="Segoe UI" w:hAnsi="Segoe UI" w:cs="Segoe UI"/>
          <w:color w:val="0D0D0D"/>
          <w:shd w:val="clear" w:color="auto" w:fill="FFFFFF"/>
        </w:rPr>
        <w:t>.</w:t>
      </w:r>
    </w:p>
    <w:p w14:paraId="4464E4C9" w14:textId="77777777" w:rsidR="00BD7E92" w:rsidRPr="00682641" w:rsidRDefault="00BD7E92" w:rsidP="003D39FD">
      <w:pPr>
        <w:rPr>
          <w:rFonts w:ascii="Segoe UI" w:hAnsi="Segoe UI" w:cs="Segoe UI"/>
          <w:color w:val="0D0D0D"/>
          <w:shd w:val="clear" w:color="auto" w:fill="FFFFFF"/>
        </w:rPr>
      </w:pPr>
    </w:p>
    <w:p w14:paraId="7907697A" w14:textId="579B7313" w:rsidR="003D0FD0" w:rsidRDefault="00F43847" w:rsidP="00F43847">
      <w:pPr>
        <w:pStyle w:val="Titre1"/>
        <w:rPr>
          <w:lang w:val="fr-FR"/>
        </w:rPr>
      </w:pPr>
      <w:bookmarkStart w:id="24" w:name="_Toc167198318"/>
      <w:r>
        <w:rPr>
          <w:lang w:val="fr-FR"/>
        </w:rPr>
        <w:t>Réalisation</w:t>
      </w:r>
      <w:bookmarkEnd w:id="24"/>
    </w:p>
    <w:p w14:paraId="7B2EE322" w14:textId="77777777" w:rsidR="00F43847" w:rsidRDefault="00F43847" w:rsidP="00F43847">
      <w:pPr>
        <w:rPr>
          <w:lang w:val="fr-FR"/>
        </w:rPr>
      </w:pPr>
    </w:p>
    <w:p w14:paraId="3C5D09F9" w14:textId="651E66A6" w:rsidR="00327105" w:rsidRDefault="00327105" w:rsidP="00327105">
      <w:pPr>
        <w:pStyle w:val="Titre2"/>
        <w:rPr>
          <w:lang w:val="fr-FR"/>
        </w:rPr>
      </w:pPr>
      <w:bookmarkStart w:id="25" w:name="_Toc167198319"/>
      <w:r>
        <w:rPr>
          <w:lang w:val="fr-FR"/>
        </w:rPr>
        <w:lastRenderedPageBreak/>
        <w:t>Avancement du projet</w:t>
      </w:r>
      <w:bookmarkEnd w:id="25"/>
    </w:p>
    <w:p w14:paraId="3F813948" w14:textId="1BB5ABB4" w:rsidR="00334FCB" w:rsidRDefault="00F839F0" w:rsidP="00327105">
      <w:pPr>
        <w:rPr>
          <w:noProof/>
          <w:lang w:val="fr-FR"/>
        </w:rPr>
      </w:pPr>
      <w:r w:rsidRPr="00F839F0">
        <w:rPr>
          <w:rFonts w:ascii="Segoe UI" w:hAnsi="Segoe UI" w:cs="Segoe UI"/>
          <w:color w:val="0D0D0D"/>
          <w:shd w:val="clear" w:color="auto" w:fill="FFFFFF"/>
        </w:rPr>
        <w:t xml:space="preserve">Le projet est géré en utilisant la méthode de projet </w:t>
      </w:r>
      <w:proofErr w:type="spellStart"/>
      <w:r w:rsidRPr="00F839F0">
        <w:rPr>
          <w:rFonts w:ascii="Segoe UI" w:hAnsi="Segoe UI" w:cs="Segoe UI"/>
          <w:color w:val="0D0D0D"/>
          <w:shd w:val="clear" w:color="auto" w:fill="FFFFFF"/>
        </w:rPr>
        <w:t>Waterfall</w:t>
      </w:r>
      <w:proofErr w:type="spellEnd"/>
      <w:r w:rsidRPr="00F839F0">
        <w:rPr>
          <w:rFonts w:ascii="Segoe UI" w:hAnsi="Segoe UI" w:cs="Segoe UI"/>
          <w:color w:val="0D0D0D"/>
          <w:shd w:val="clear" w:color="auto" w:fill="FFFFFF"/>
        </w:rPr>
        <w:t>. Des éléments de méthode Agile ont été ajoutés. Pour suivre l’avancement du projet, le chef de projet a décidé d'utiliser Trello. Trello permet de planifier les différentes tâches des différents sprints. En semaine deux, lors de l’initialisation de Trello, il a été défini qu'un sprint durerait une semaine. Voici l’avancement du projet à la fin du sprint deux.</w:t>
      </w:r>
      <w:r w:rsidR="00876BAB">
        <w:rPr>
          <w:lang w:val="fr-FR"/>
        </w:rPr>
        <w:br/>
      </w:r>
      <w:r w:rsidR="00876BAB">
        <w:rPr>
          <w:lang w:val="fr-FR"/>
        </w:rPr>
        <w:br/>
      </w:r>
      <w:r w:rsidR="001D46B6">
        <w:rPr>
          <w:lang w:val="fr-FR"/>
        </w:rPr>
        <w:t xml:space="preserve"> </w:t>
      </w:r>
    </w:p>
    <w:p w14:paraId="57FEB292" w14:textId="77777777" w:rsidR="00334FCB" w:rsidRDefault="00334FCB" w:rsidP="00327105">
      <w:pPr>
        <w:rPr>
          <w:noProof/>
          <w:lang w:val="fr-FR"/>
        </w:rPr>
      </w:pPr>
    </w:p>
    <w:p w14:paraId="0C02A677" w14:textId="77777777" w:rsidR="00334FCB" w:rsidRDefault="00334FCB" w:rsidP="00327105">
      <w:pPr>
        <w:rPr>
          <w:noProof/>
          <w:lang w:val="fr-FR"/>
        </w:rPr>
      </w:pPr>
    </w:p>
    <w:p w14:paraId="3CFD0DCD" w14:textId="77777777" w:rsidR="00334FCB" w:rsidRDefault="00334FCB" w:rsidP="00327105">
      <w:pPr>
        <w:rPr>
          <w:noProof/>
          <w:lang w:val="fr-FR"/>
        </w:rPr>
      </w:pPr>
    </w:p>
    <w:p w14:paraId="5E099A3E" w14:textId="55048B34" w:rsidR="00334FCB" w:rsidRDefault="00A8413F" w:rsidP="00327105">
      <w:pPr>
        <w:rPr>
          <w:noProof/>
          <w:lang w:val="fr-FR"/>
        </w:rPr>
      </w:pPr>
      <w:r>
        <w:rPr>
          <w:noProof/>
        </w:rPr>
        <w:drawing>
          <wp:anchor distT="0" distB="0" distL="114300" distR="114300" simplePos="0" relativeHeight="251672576" behindDoc="0" locked="0" layoutInCell="1" allowOverlap="1" wp14:anchorId="4DC78255" wp14:editId="7D7D156C">
            <wp:simplePos x="0" y="0"/>
            <wp:positionH relativeFrom="column">
              <wp:posOffset>3176905</wp:posOffset>
            </wp:positionH>
            <wp:positionV relativeFrom="paragraph">
              <wp:posOffset>0</wp:posOffset>
            </wp:positionV>
            <wp:extent cx="2141220" cy="5509895"/>
            <wp:effectExtent l="0" t="0" r="0" b="0"/>
            <wp:wrapThrough wrapText="bothSides">
              <wp:wrapPolygon edited="0">
                <wp:start x="0" y="0"/>
                <wp:lineTo x="0" y="21508"/>
                <wp:lineTo x="21331" y="21508"/>
                <wp:lineTo x="21331" y="0"/>
                <wp:lineTo x="0" y="0"/>
              </wp:wrapPolygon>
            </wp:wrapThrough>
            <wp:docPr id="61" name="Image 6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nombre, Police&#10;&#10;Description générée automatiquement"/>
                    <pic:cNvPicPr/>
                  </pic:nvPicPr>
                  <pic:blipFill rotWithShape="1">
                    <a:blip r:embed="rId55">
                      <a:extLst>
                        <a:ext uri="{28A0092B-C50C-407E-A947-70E740481C1C}">
                          <a14:useLocalDpi xmlns:a14="http://schemas.microsoft.com/office/drawing/2010/main" val="0"/>
                        </a:ext>
                      </a:extLst>
                    </a:blip>
                    <a:srcRect r="4265"/>
                    <a:stretch/>
                  </pic:blipFill>
                  <pic:spPr bwMode="auto">
                    <a:xfrm>
                      <a:off x="0" y="0"/>
                      <a:ext cx="2141220" cy="550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9504" behindDoc="1" locked="0" layoutInCell="1" allowOverlap="1" wp14:anchorId="06DF8FAE" wp14:editId="5D2110F5">
            <wp:simplePos x="0" y="0"/>
            <wp:positionH relativeFrom="column">
              <wp:posOffset>81280</wp:posOffset>
            </wp:positionH>
            <wp:positionV relativeFrom="paragraph">
              <wp:posOffset>0</wp:posOffset>
            </wp:positionV>
            <wp:extent cx="2266950" cy="3810000"/>
            <wp:effectExtent l="0" t="0" r="0" b="0"/>
            <wp:wrapTight wrapText="bothSides">
              <wp:wrapPolygon edited="0">
                <wp:start x="0" y="0"/>
                <wp:lineTo x="0" y="21492"/>
                <wp:lineTo x="21418" y="21492"/>
                <wp:lineTo x="21418" y="0"/>
                <wp:lineTo x="0" y="0"/>
              </wp:wrapPolygon>
            </wp:wrapTight>
            <wp:docPr id="49" name="Image 4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nombre, Police&#10;&#10;Description générée automatiquement"/>
                    <pic:cNvPicPr/>
                  </pic:nvPicPr>
                  <pic:blipFill rotWithShape="1">
                    <a:blip r:embed="rId56">
                      <a:extLst>
                        <a:ext uri="{28A0092B-C50C-407E-A947-70E740481C1C}">
                          <a14:useLocalDpi xmlns:a14="http://schemas.microsoft.com/office/drawing/2010/main" val="0"/>
                        </a:ext>
                      </a:extLst>
                    </a:blip>
                    <a:srcRect l="3987" t="2438" r="3012" b="1950"/>
                    <a:stretch/>
                  </pic:blipFill>
                  <pic:spPr bwMode="auto">
                    <a:xfrm>
                      <a:off x="0" y="0"/>
                      <a:ext cx="226695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FE0">
        <w:rPr>
          <w:noProof/>
        </w:rPr>
        <mc:AlternateContent>
          <mc:Choice Requires="wps">
            <w:drawing>
              <wp:anchor distT="0" distB="0" distL="114300" distR="114300" simplePos="0" relativeHeight="251675648" behindDoc="1" locked="0" layoutInCell="1" allowOverlap="1" wp14:anchorId="664BD000" wp14:editId="6B2E6383">
                <wp:simplePos x="0" y="0"/>
                <wp:positionH relativeFrom="column">
                  <wp:posOffset>80645</wp:posOffset>
                </wp:positionH>
                <wp:positionV relativeFrom="paragraph">
                  <wp:posOffset>3736340</wp:posOffset>
                </wp:positionV>
                <wp:extent cx="2188845"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6C1B69B6" w14:textId="64D764AA" w:rsidR="00CA7FE0" w:rsidRPr="00E86660" w:rsidRDefault="00CA7FE0" w:rsidP="00CA7FE0">
                            <w:pPr>
                              <w:pStyle w:val="Lgende"/>
                              <w:rPr>
                                <w:noProof/>
                                <w:szCs w:val="20"/>
                              </w:rPr>
                            </w:pPr>
                            <w:r>
                              <w:t xml:space="preserve">Figure </w:t>
                            </w:r>
                            <w:fldSimple w:instr=" SEQ Figure \* ARABIC ">
                              <w:r w:rsidR="00012902">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D000" id="Zone de texte 63" o:spid="_x0000_s1059" type="#_x0000_t202" style="position:absolute;margin-left:6.35pt;margin-top:294.2pt;width:172.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" stroked="f">
                <v:textbox style="mso-fit-shape-to-text:t" inset="0,0,0,0">
                  <w:txbxContent>
                    <w:p w14:paraId="6C1B69B6" w14:textId="64D764AA" w:rsidR="00CA7FE0" w:rsidRPr="00E86660" w:rsidRDefault="00CA7FE0" w:rsidP="00CA7FE0">
                      <w:pPr>
                        <w:pStyle w:val="Lgende"/>
                        <w:rPr>
                          <w:noProof/>
                          <w:szCs w:val="20"/>
                        </w:rPr>
                      </w:pPr>
                      <w:r>
                        <w:t xml:space="preserve">Figure </w:t>
                      </w:r>
                      <w:fldSimple w:instr=" SEQ Figure \* ARABIC ">
                        <w:r w:rsidR="00012902">
                          <w:rPr>
                            <w:noProof/>
                          </w:rPr>
                          <w:t>26</w:t>
                        </w:r>
                      </w:fldSimple>
                    </w:p>
                  </w:txbxContent>
                </v:textbox>
                <w10:wrap type="tight"/>
              </v:shape>
            </w:pict>
          </mc:Fallback>
        </mc:AlternateContent>
      </w:r>
    </w:p>
    <w:p w14:paraId="643E616D" w14:textId="2EF93611" w:rsidR="00327105" w:rsidRPr="00327105" w:rsidRDefault="00327105" w:rsidP="00327105">
      <w:pPr>
        <w:rPr>
          <w:lang w:val="fr-FR"/>
        </w:rPr>
      </w:pPr>
    </w:p>
    <w:p w14:paraId="2B281FC5" w14:textId="77777777" w:rsidR="00CA7FE0" w:rsidRDefault="00A8413F">
      <w:pPr>
        <w:rPr>
          <w:caps/>
          <w:spacing w:val="15"/>
          <w:sz w:val="24"/>
          <w:lang w:val="fr-FR"/>
        </w:rPr>
      </w:pPr>
      <w:r>
        <w:rPr>
          <w:noProof/>
        </w:rPr>
        <mc:AlternateContent>
          <mc:Choice Requires="wps">
            <w:drawing>
              <wp:anchor distT="0" distB="0" distL="114300" distR="114300" simplePos="0" relativeHeight="251677696" behindDoc="0" locked="0" layoutInCell="1" allowOverlap="1" wp14:anchorId="15EAE3DF" wp14:editId="3B46D219">
                <wp:simplePos x="0" y="0"/>
                <wp:positionH relativeFrom="column">
                  <wp:posOffset>3252470</wp:posOffset>
                </wp:positionH>
                <wp:positionV relativeFrom="paragraph">
                  <wp:posOffset>7909560</wp:posOffset>
                </wp:positionV>
                <wp:extent cx="2188845"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169AA31A" w14:textId="2D27E60D" w:rsidR="00CA7FE0" w:rsidRPr="00E62C8A" w:rsidRDefault="00CA7FE0" w:rsidP="00CA7FE0">
                            <w:pPr>
                              <w:pStyle w:val="Lgende"/>
                              <w:rPr>
                                <w:noProof/>
                                <w:szCs w:val="20"/>
                              </w:rPr>
                            </w:pPr>
                            <w:r>
                              <w:t xml:space="preserve">Figure </w:t>
                            </w:r>
                            <w:fldSimple w:instr=" SEQ Figure \* ARABIC ">
                              <w:r w:rsidR="00012902">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AE3DF" id="Zone de texte 64" o:spid="_x0000_s1060" type="#_x0000_t202" style="position:absolute;margin-left:256.1pt;margin-top:622.8pt;width:17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" stroked="f">
                <v:textbox style="mso-fit-shape-to-text:t" inset="0,0,0,0">
                  <w:txbxContent>
                    <w:p w14:paraId="169AA31A" w14:textId="2D27E60D" w:rsidR="00CA7FE0" w:rsidRPr="00E62C8A" w:rsidRDefault="00CA7FE0" w:rsidP="00CA7FE0">
                      <w:pPr>
                        <w:pStyle w:val="Lgende"/>
                        <w:rPr>
                          <w:noProof/>
                          <w:szCs w:val="20"/>
                        </w:rPr>
                      </w:pPr>
                      <w:r>
                        <w:t xml:space="preserve">Figure </w:t>
                      </w:r>
                      <w:fldSimple w:instr=" SEQ Figure \* ARABIC ">
                        <w:r w:rsidR="00012902">
                          <w:rPr>
                            <w:noProof/>
                          </w:rPr>
                          <w:t>27</w:t>
                        </w:r>
                      </w:fldSimple>
                    </w:p>
                  </w:txbxContent>
                </v:textbox>
                <w10:wrap type="through"/>
              </v:shape>
            </w:pict>
          </mc:Fallback>
        </mc:AlternateContent>
      </w:r>
      <w:r>
        <w:rPr>
          <w:noProof/>
        </w:rPr>
        <w:drawing>
          <wp:anchor distT="0" distB="0" distL="114300" distR="114300" simplePos="0" relativeHeight="251673600" behindDoc="0" locked="0" layoutInCell="1" allowOverlap="1" wp14:anchorId="33D641C6" wp14:editId="7E300DDE">
            <wp:simplePos x="0" y="0"/>
            <wp:positionH relativeFrom="column">
              <wp:posOffset>3176270</wp:posOffset>
            </wp:positionH>
            <wp:positionV relativeFrom="paragraph">
              <wp:posOffset>5393055</wp:posOffset>
            </wp:positionV>
            <wp:extent cx="2188845" cy="2519045"/>
            <wp:effectExtent l="0" t="0" r="1905" b="0"/>
            <wp:wrapThrough wrapText="bothSides">
              <wp:wrapPolygon edited="0">
                <wp:start x="0" y="0"/>
                <wp:lineTo x="0" y="21399"/>
                <wp:lineTo x="21431" y="21399"/>
                <wp:lineTo x="21431" y="0"/>
                <wp:lineTo x="0" y="0"/>
              </wp:wrapPolygon>
            </wp:wrapThrough>
            <wp:docPr id="62" name="Image 6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Police, nombre&#10;&#10;Description générée automatiquement"/>
                    <pic:cNvPicPr/>
                  </pic:nvPicPr>
                  <pic:blipFill rotWithShape="1">
                    <a:blip r:embed="rId57">
                      <a:extLst>
                        <a:ext uri="{28A0092B-C50C-407E-A947-70E740481C1C}">
                          <a14:useLocalDpi xmlns:a14="http://schemas.microsoft.com/office/drawing/2010/main" val="0"/>
                        </a:ext>
                      </a:extLst>
                    </a:blip>
                    <a:srcRect l="2930" r="4140"/>
                    <a:stretch/>
                  </pic:blipFill>
                  <pic:spPr bwMode="auto">
                    <a:xfrm>
                      <a:off x="0" y="0"/>
                      <a:ext cx="2188845" cy="251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75DB209D" wp14:editId="6061EA5D">
                <wp:simplePos x="0" y="0"/>
                <wp:positionH relativeFrom="column">
                  <wp:posOffset>3252470</wp:posOffset>
                </wp:positionH>
                <wp:positionV relativeFrom="paragraph">
                  <wp:posOffset>4975225</wp:posOffset>
                </wp:positionV>
                <wp:extent cx="2188845" cy="635"/>
                <wp:effectExtent l="0" t="0" r="0" b="0"/>
                <wp:wrapThrough wrapText="bothSides">
                  <wp:wrapPolygon edited="0">
                    <wp:start x="0" y="0"/>
                    <wp:lineTo x="0" y="21600"/>
                    <wp:lineTo x="21600" y="21600"/>
                    <wp:lineTo x="21600" y="0"/>
                  </wp:wrapPolygon>
                </wp:wrapThrough>
                <wp:docPr id="69" name="Zone de texte 69"/>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518FDB70" w14:textId="346D6C6F" w:rsidR="00910013" w:rsidRPr="004F2B37" w:rsidRDefault="00910013" w:rsidP="00910013">
                            <w:pPr>
                              <w:pStyle w:val="Lgende"/>
                              <w:rPr>
                                <w:noProof/>
                                <w:szCs w:val="20"/>
                              </w:rPr>
                            </w:pPr>
                            <w:r>
                              <w:t xml:space="preserve">Figure </w:t>
                            </w:r>
                            <w:fldSimple w:instr=" SEQ Figure \* ARABIC ">
                              <w:r w:rsidR="00012902">
                                <w:rPr>
                                  <w:noProof/>
                                </w:rPr>
                                <w:t>28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B209D" id="Zone de texte 69" o:spid="_x0000_s1061" type="#_x0000_t202" style="position:absolute;margin-left:256.1pt;margin-top:391.75pt;width:172.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rZ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J7PZ7NM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" stroked="f">
                <v:textbox style="mso-fit-shape-to-text:t" inset="0,0,0,0">
                  <w:txbxContent>
                    <w:p w14:paraId="518FDB70" w14:textId="346D6C6F" w:rsidR="00910013" w:rsidRPr="004F2B37" w:rsidRDefault="00910013" w:rsidP="00910013">
                      <w:pPr>
                        <w:pStyle w:val="Lgende"/>
                        <w:rPr>
                          <w:noProof/>
                          <w:szCs w:val="20"/>
                        </w:rPr>
                      </w:pPr>
                      <w:r>
                        <w:t xml:space="preserve">Figure </w:t>
                      </w:r>
                      <w:fldSimple w:instr=" SEQ Figure \* ARABIC ">
                        <w:r w:rsidR="00012902">
                          <w:rPr>
                            <w:noProof/>
                          </w:rPr>
                          <w:t>28</w:t>
                        </w:r>
                      </w:fldSimple>
                    </w:p>
                  </w:txbxContent>
                </v:textbox>
                <w10:wrap type="through"/>
              </v:shape>
            </w:pict>
          </mc:Fallback>
        </mc:AlternateContent>
      </w:r>
      <w:r w:rsidR="00CA7FE0">
        <w:rPr>
          <w:lang w:val="fr-FR"/>
        </w:rPr>
        <w:br w:type="page"/>
      </w:r>
    </w:p>
    <w:p w14:paraId="22B3223B" w14:textId="5FF1DE60" w:rsidR="00910013" w:rsidRDefault="00910013" w:rsidP="00910013">
      <w:pPr>
        <w:rPr>
          <w:lang w:val="fr-FR"/>
        </w:rPr>
      </w:pPr>
      <w:r>
        <w:rPr>
          <w:noProof/>
        </w:rPr>
        <w:lastRenderedPageBreak/>
        <mc:AlternateContent>
          <mc:Choice Requires="wps">
            <w:drawing>
              <wp:anchor distT="0" distB="0" distL="114300" distR="114300" simplePos="0" relativeHeight="251683840" behindDoc="0" locked="0" layoutInCell="1" allowOverlap="1" wp14:anchorId="5CECFE49" wp14:editId="2E869EE4">
                <wp:simplePos x="0" y="0"/>
                <wp:positionH relativeFrom="column">
                  <wp:posOffset>2834005</wp:posOffset>
                </wp:positionH>
                <wp:positionV relativeFrom="paragraph">
                  <wp:posOffset>4488815</wp:posOffset>
                </wp:positionV>
                <wp:extent cx="2428875"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695F860D" w14:textId="37AB7896" w:rsidR="00910013" w:rsidRPr="00733BFB" w:rsidRDefault="00910013" w:rsidP="00910013">
                            <w:pPr>
                              <w:pStyle w:val="Lgende"/>
                              <w:rPr>
                                <w:noProof/>
                                <w:szCs w:val="20"/>
                                <w:lang w:val="fr-FR"/>
                              </w:rPr>
                            </w:pPr>
                            <w:r>
                              <w:t xml:space="preserve">Figure </w:t>
                            </w:r>
                            <w:fldSimple w:instr=" SEQ Figure \* ARABIC ">
                              <w:r w:rsidR="00012902">
                                <w:rPr>
                                  <w:noProof/>
                                </w:rPr>
                                <w:t>29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CFE49" id="Zone de texte 68" o:spid="_x0000_s1062" type="#_x0000_t202" style="position:absolute;margin-left:223.15pt;margin-top:353.45pt;width:19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zd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" stroked="f">
                <v:textbox style="mso-fit-shape-to-text:t" inset="0,0,0,0">
                  <w:txbxContent>
                    <w:p w14:paraId="695F860D" w14:textId="37AB7896" w:rsidR="00910013" w:rsidRPr="00733BFB" w:rsidRDefault="00910013" w:rsidP="00910013">
                      <w:pPr>
                        <w:pStyle w:val="Lgende"/>
                        <w:rPr>
                          <w:noProof/>
                          <w:szCs w:val="20"/>
                          <w:lang w:val="fr-FR"/>
                        </w:rPr>
                      </w:pPr>
                      <w:r>
                        <w:t xml:space="preserve">Figure </w:t>
                      </w:r>
                      <w:fldSimple w:instr=" SEQ Figure \* ARABIC ">
                        <w:r w:rsidR="00012902">
                          <w:rPr>
                            <w:noProof/>
                          </w:rPr>
                          <w:t>29</w:t>
                        </w:r>
                      </w:fldSimple>
                    </w:p>
                  </w:txbxContent>
                </v:textbox>
                <w10:wrap type="through"/>
              </v:shape>
            </w:pict>
          </mc:Fallback>
        </mc:AlternateContent>
      </w:r>
      <w:r>
        <w:rPr>
          <w:noProof/>
          <w:lang w:val="fr-FR"/>
        </w:rPr>
        <w:drawing>
          <wp:anchor distT="0" distB="0" distL="114300" distR="114300" simplePos="0" relativeHeight="251679744" behindDoc="0" locked="0" layoutInCell="1" allowOverlap="1" wp14:anchorId="7A130266" wp14:editId="1BB150E2">
            <wp:simplePos x="0" y="0"/>
            <wp:positionH relativeFrom="column">
              <wp:posOffset>2834005</wp:posOffset>
            </wp:positionH>
            <wp:positionV relativeFrom="paragraph">
              <wp:posOffset>59690</wp:posOffset>
            </wp:positionV>
            <wp:extent cx="2428875" cy="4371975"/>
            <wp:effectExtent l="0" t="0" r="9525" b="9525"/>
            <wp:wrapThrough wrapText="bothSides">
              <wp:wrapPolygon edited="0">
                <wp:start x="0" y="0"/>
                <wp:lineTo x="0" y="21553"/>
                <wp:lineTo x="21515" y="21553"/>
                <wp:lineTo x="21515" y="0"/>
                <wp:lineTo x="0" y="0"/>
              </wp:wrapPolygon>
            </wp:wrapThrough>
            <wp:docPr id="66" name="Image 6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428875" cy="437197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5A5B2A62" wp14:editId="2DCFABE3">
                <wp:simplePos x="0" y="0"/>
                <wp:positionH relativeFrom="column">
                  <wp:posOffset>-4445</wp:posOffset>
                </wp:positionH>
                <wp:positionV relativeFrom="paragraph">
                  <wp:posOffset>6571615</wp:posOffset>
                </wp:positionV>
                <wp:extent cx="2476500" cy="635"/>
                <wp:effectExtent l="0" t="0" r="0" b="0"/>
                <wp:wrapThrough wrapText="bothSides">
                  <wp:wrapPolygon edited="0">
                    <wp:start x="0" y="0"/>
                    <wp:lineTo x="0" y="21600"/>
                    <wp:lineTo x="21600" y="21600"/>
                    <wp:lineTo x="21600" y="0"/>
                  </wp:wrapPolygon>
                </wp:wrapThrough>
                <wp:docPr id="67" name="Zone de texte 6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41B5E6FB" w14:textId="2AB69D9D" w:rsidR="00910013" w:rsidRPr="00B34D55" w:rsidRDefault="00910013" w:rsidP="00910013">
                            <w:pPr>
                              <w:pStyle w:val="Lgende"/>
                              <w:rPr>
                                <w:noProof/>
                                <w:szCs w:val="20"/>
                                <w:lang w:val="fr-FR"/>
                              </w:rPr>
                            </w:pPr>
                            <w:r>
                              <w:t xml:space="preserve">Figure </w:t>
                            </w:r>
                            <w:fldSimple w:instr=" SEQ Figure \* ARABIC ">
                              <w:r w:rsidR="00012902">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2A62" id="Zone de texte 67" o:spid="_x0000_s1063" type="#_x0000_t202" style="position:absolute;margin-left:-.35pt;margin-top:517.45pt;width:1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KW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0w8fZzZh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" stroked="f">
                <v:textbox style="mso-fit-shape-to-text:t" inset="0,0,0,0">
                  <w:txbxContent>
                    <w:p w14:paraId="41B5E6FB" w14:textId="2AB69D9D" w:rsidR="00910013" w:rsidRPr="00B34D55" w:rsidRDefault="00910013" w:rsidP="00910013">
                      <w:pPr>
                        <w:pStyle w:val="Lgende"/>
                        <w:rPr>
                          <w:noProof/>
                          <w:szCs w:val="20"/>
                          <w:lang w:val="fr-FR"/>
                        </w:rPr>
                      </w:pPr>
                      <w:r>
                        <w:t xml:space="preserve">Figure </w:t>
                      </w:r>
                      <w:fldSimple w:instr=" SEQ Figure \* ARABIC ">
                        <w:r w:rsidR="00012902">
                          <w:rPr>
                            <w:noProof/>
                          </w:rPr>
                          <w:t>30</w:t>
                        </w:r>
                      </w:fldSimple>
                    </w:p>
                  </w:txbxContent>
                </v:textbox>
                <w10:wrap type="through"/>
              </v:shape>
            </w:pict>
          </mc:Fallback>
        </mc:AlternateContent>
      </w:r>
      <w:r>
        <w:rPr>
          <w:noProof/>
          <w:lang w:val="fr-FR"/>
        </w:rPr>
        <w:drawing>
          <wp:anchor distT="0" distB="0" distL="114300" distR="114300" simplePos="0" relativeHeight="251678720" behindDoc="0" locked="0" layoutInCell="1" allowOverlap="1" wp14:anchorId="4A9FD1E6" wp14:editId="6B05B4D3">
            <wp:simplePos x="0" y="0"/>
            <wp:positionH relativeFrom="column">
              <wp:posOffset>-4445</wp:posOffset>
            </wp:positionH>
            <wp:positionV relativeFrom="paragraph">
              <wp:posOffset>0</wp:posOffset>
            </wp:positionV>
            <wp:extent cx="2476500" cy="6514465"/>
            <wp:effectExtent l="0" t="0" r="0" b="635"/>
            <wp:wrapThrough wrapText="bothSides">
              <wp:wrapPolygon edited="0">
                <wp:start x="0" y="0"/>
                <wp:lineTo x="0" y="21539"/>
                <wp:lineTo x="21434" y="21539"/>
                <wp:lineTo x="21434" y="0"/>
                <wp:lineTo x="0" y="0"/>
              </wp:wrapPolygon>
            </wp:wrapThrough>
            <wp:docPr id="65" name="Imag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nombre, Police&#10;&#10;Description générée automatiquement"/>
                    <pic:cNvPicPr/>
                  </pic:nvPicPr>
                  <pic:blipFill rotWithShape="1">
                    <a:blip r:embed="rId59">
                      <a:extLst>
                        <a:ext uri="{28A0092B-C50C-407E-A947-70E740481C1C}">
                          <a14:useLocalDpi xmlns:a14="http://schemas.microsoft.com/office/drawing/2010/main" val="0"/>
                        </a:ext>
                      </a:extLst>
                    </a:blip>
                    <a:srcRect t="1156" r="4403"/>
                    <a:stretch/>
                  </pic:blipFill>
                  <pic:spPr bwMode="auto">
                    <a:xfrm>
                      <a:off x="0" y="0"/>
                      <a:ext cx="2476500" cy="6514465"/>
                    </a:xfrm>
                    <a:prstGeom prst="rect">
                      <a:avLst/>
                    </a:prstGeom>
                    <a:ln>
                      <a:noFill/>
                    </a:ln>
                    <a:extLst>
                      <a:ext uri="{53640926-AAD7-44D8-BBD7-CCE9431645EC}">
                        <a14:shadowObscured xmlns:a14="http://schemas.microsoft.com/office/drawing/2010/main"/>
                      </a:ext>
                    </a:extLst>
                  </pic:spPr>
                </pic:pic>
              </a:graphicData>
            </a:graphic>
          </wp:anchor>
        </w:drawing>
      </w:r>
    </w:p>
    <w:p w14:paraId="73744B0A" w14:textId="3E526C96" w:rsidR="00910013" w:rsidRDefault="00910013" w:rsidP="00910013">
      <w:pPr>
        <w:rPr>
          <w:lang w:val="fr-FR"/>
        </w:rPr>
      </w:pPr>
    </w:p>
    <w:p w14:paraId="0D2F871C" w14:textId="7604ECAA" w:rsidR="00910013" w:rsidRDefault="00910013" w:rsidP="00910013">
      <w:pPr>
        <w:rPr>
          <w:lang w:val="fr-FR"/>
        </w:rPr>
      </w:pPr>
    </w:p>
    <w:p w14:paraId="067CF3ED" w14:textId="33543724" w:rsidR="00910013" w:rsidRDefault="00910013" w:rsidP="00910013">
      <w:pPr>
        <w:rPr>
          <w:lang w:val="fr-FR"/>
        </w:rPr>
      </w:pPr>
    </w:p>
    <w:p w14:paraId="667C3734" w14:textId="77777777" w:rsidR="00910013" w:rsidRDefault="00910013">
      <w:pPr>
        <w:rPr>
          <w:caps/>
          <w:spacing w:val="15"/>
          <w:sz w:val="24"/>
          <w:lang w:val="fr-FR"/>
        </w:rPr>
      </w:pPr>
      <w:r>
        <w:rPr>
          <w:lang w:val="fr-FR"/>
        </w:rPr>
        <w:br w:type="page"/>
      </w:r>
    </w:p>
    <w:p w14:paraId="6772E6F8" w14:textId="106584BB" w:rsidR="00910013" w:rsidRDefault="00A8413F" w:rsidP="00910013">
      <w:pPr>
        <w:rPr>
          <w:lang w:val="fr-FR"/>
        </w:rPr>
      </w:pPr>
      <w:r>
        <w:rPr>
          <w:noProof/>
        </w:rPr>
        <w:lastRenderedPageBreak/>
        <mc:AlternateContent>
          <mc:Choice Requires="wps">
            <w:drawing>
              <wp:anchor distT="0" distB="0" distL="114300" distR="114300" simplePos="0" relativeHeight="251689984" behindDoc="0" locked="0" layoutInCell="1" allowOverlap="1" wp14:anchorId="1D1777B6" wp14:editId="32F2450A">
                <wp:simplePos x="0" y="0"/>
                <wp:positionH relativeFrom="column">
                  <wp:posOffset>3281680</wp:posOffset>
                </wp:positionH>
                <wp:positionV relativeFrom="paragraph">
                  <wp:posOffset>5019040</wp:posOffset>
                </wp:positionV>
                <wp:extent cx="2562225" cy="635"/>
                <wp:effectExtent l="0" t="0" r="0" b="0"/>
                <wp:wrapThrough wrapText="bothSides">
                  <wp:wrapPolygon edited="0">
                    <wp:start x="0" y="0"/>
                    <wp:lineTo x="0" y="21600"/>
                    <wp:lineTo x="21600" y="21600"/>
                    <wp:lineTo x="21600" y="0"/>
                  </wp:wrapPolygon>
                </wp:wrapThrough>
                <wp:docPr id="73" name="Zone de texte 7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173CA3A" w14:textId="028FB10C" w:rsidR="00A8413F" w:rsidRPr="006D2DD4" w:rsidRDefault="00A8413F" w:rsidP="00A8413F">
                            <w:pPr>
                              <w:pStyle w:val="Lgende"/>
                              <w:rPr>
                                <w:noProof/>
                                <w:szCs w:val="20"/>
                                <w:lang w:val="fr-FR"/>
                              </w:rPr>
                            </w:pPr>
                            <w:r>
                              <w:t xml:space="preserve">Figure </w:t>
                            </w:r>
                            <w:fldSimple w:instr=" SEQ Figure \* ARABIC ">
                              <w:r w:rsidR="00012902">
                                <w:rPr>
                                  <w:noProof/>
                                </w:rPr>
                                <w:t>31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77B6" id="Zone de texte 73" o:spid="_x0000_s1064" type="#_x0000_t202" style="position:absolute;margin-left:258.4pt;margin-top:395.2pt;width:201.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" stroked="f">
                <v:textbox style="mso-fit-shape-to-text:t" inset="0,0,0,0">
                  <w:txbxContent>
                    <w:p w14:paraId="3173CA3A" w14:textId="028FB10C" w:rsidR="00A8413F" w:rsidRPr="006D2DD4" w:rsidRDefault="00A8413F" w:rsidP="00A8413F">
                      <w:pPr>
                        <w:pStyle w:val="Lgende"/>
                        <w:rPr>
                          <w:noProof/>
                          <w:szCs w:val="20"/>
                          <w:lang w:val="fr-FR"/>
                        </w:rPr>
                      </w:pPr>
                      <w:r>
                        <w:t xml:space="preserve">Figure </w:t>
                      </w:r>
                      <w:fldSimple w:instr=" SEQ Figure \* ARABIC ">
                        <w:r w:rsidR="00012902">
                          <w:rPr>
                            <w:noProof/>
                          </w:rPr>
                          <w:t>31</w:t>
                        </w:r>
                      </w:fldSimple>
                    </w:p>
                  </w:txbxContent>
                </v:textbox>
                <w10:wrap type="through"/>
              </v:shape>
            </w:pict>
          </mc:Fallback>
        </mc:AlternateContent>
      </w:r>
      <w:r>
        <w:rPr>
          <w:noProof/>
          <w:lang w:val="fr-FR"/>
        </w:rPr>
        <w:drawing>
          <wp:anchor distT="0" distB="0" distL="114300" distR="114300" simplePos="0" relativeHeight="251687936" behindDoc="0" locked="0" layoutInCell="1" allowOverlap="1" wp14:anchorId="5ABF248B" wp14:editId="2C31A506">
            <wp:simplePos x="0" y="0"/>
            <wp:positionH relativeFrom="column">
              <wp:posOffset>3281680</wp:posOffset>
            </wp:positionH>
            <wp:positionV relativeFrom="paragraph">
              <wp:posOffset>0</wp:posOffset>
            </wp:positionV>
            <wp:extent cx="2562225" cy="4961890"/>
            <wp:effectExtent l="0" t="0" r="9525" b="0"/>
            <wp:wrapThrough wrapText="bothSides">
              <wp:wrapPolygon edited="0">
                <wp:start x="0" y="0"/>
                <wp:lineTo x="0" y="21478"/>
                <wp:lineTo x="21520" y="21478"/>
                <wp:lineTo x="21520" y="0"/>
                <wp:lineTo x="0" y="0"/>
              </wp:wrapPolygon>
            </wp:wrapThrough>
            <wp:docPr id="72" name="Image 7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capture d’écran, nombre, Police&#10;&#10;Description générée automatiquement"/>
                    <pic:cNvPicPr/>
                  </pic:nvPicPr>
                  <pic:blipFill rotWithShape="1">
                    <a:blip r:embed="rId60">
                      <a:extLst>
                        <a:ext uri="{28A0092B-C50C-407E-A947-70E740481C1C}">
                          <a14:useLocalDpi xmlns:a14="http://schemas.microsoft.com/office/drawing/2010/main" val="0"/>
                        </a:ext>
                      </a:extLst>
                    </a:blip>
                    <a:srcRect t="1513" r="2169"/>
                    <a:stretch/>
                  </pic:blipFill>
                  <pic:spPr bwMode="auto">
                    <a:xfrm>
                      <a:off x="0" y="0"/>
                      <a:ext cx="2562225" cy="496189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92032" behindDoc="0" locked="0" layoutInCell="1" allowOverlap="1" wp14:anchorId="4DB5F415" wp14:editId="5D52CFC3">
                <wp:simplePos x="0" y="0"/>
                <wp:positionH relativeFrom="column">
                  <wp:posOffset>-4445</wp:posOffset>
                </wp:positionH>
                <wp:positionV relativeFrom="paragraph">
                  <wp:posOffset>6153150</wp:posOffset>
                </wp:positionV>
                <wp:extent cx="2552700" cy="635"/>
                <wp:effectExtent l="0" t="0" r="0" b="0"/>
                <wp:wrapThrough wrapText="bothSides">
                  <wp:wrapPolygon edited="0">
                    <wp:start x="0" y="0"/>
                    <wp:lineTo x="0" y="21600"/>
                    <wp:lineTo x="21600" y="21600"/>
                    <wp:lineTo x="21600" y="0"/>
                  </wp:wrapPolygon>
                </wp:wrapThrough>
                <wp:docPr id="74" name="Zone de texte 7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4197985A" w14:textId="7FE95179" w:rsidR="00A8413F" w:rsidRPr="002C3EAD" w:rsidRDefault="00A8413F" w:rsidP="00A8413F">
                            <w:pPr>
                              <w:pStyle w:val="Lgende"/>
                              <w:rPr>
                                <w:noProof/>
                                <w:szCs w:val="20"/>
                              </w:rPr>
                            </w:pPr>
                            <w:r>
                              <w:t xml:space="preserve">Figure </w:t>
                            </w:r>
                            <w:fldSimple w:instr=" SEQ Figure \* ARABIC ">
                              <w:r w:rsidR="00012902">
                                <w:rPr>
                                  <w:noProof/>
                                </w:rPr>
                                <w:t>32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F415" id="Zone de texte 74" o:spid="_x0000_s1065" type="#_x0000_t202" style="position:absolute;margin-left:-.35pt;margin-top:484.5pt;width:20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5jGQ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lfLOaf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" stroked="f">
                <v:textbox style="mso-fit-shape-to-text:t" inset="0,0,0,0">
                  <w:txbxContent>
                    <w:p w14:paraId="4197985A" w14:textId="7FE95179" w:rsidR="00A8413F" w:rsidRPr="002C3EAD" w:rsidRDefault="00A8413F" w:rsidP="00A8413F">
                      <w:pPr>
                        <w:pStyle w:val="Lgende"/>
                        <w:rPr>
                          <w:noProof/>
                          <w:szCs w:val="20"/>
                        </w:rPr>
                      </w:pPr>
                      <w:r>
                        <w:t xml:space="preserve">Figure </w:t>
                      </w:r>
                      <w:fldSimple w:instr=" SEQ Figure \* ARABIC ">
                        <w:r w:rsidR="00012902">
                          <w:rPr>
                            <w:noProof/>
                          </w:rPr>
                          <w:t>32</w:t>
                        </w:r>
                      </w:fldSimple>
                    </w:p>
                  </w:txbxContent>
                </v:textbox>
                <w10:wrap type="through"/>
              </v:shape>
            </w:pict>
          </mc:Fallback>
        </mc:AlternateContent>
      </w:r>
      <w:r w:rsidRPr="00A8413F">
        <w:rPr>
          <w:noProof/>
          <w:lang w:val="fr-FR"/>
        </w:rPr>
        <w:drawing>
          <wp:anchor distT="0" distB="0" distL="114300" distR="114300" simplePos="0" relativeHeight="251686912" behindDoc="0" locked="0" layoutInCell="1" allowOverlap="1" wp14:anchorId="3B3F3F3D" wp14:editId="554F4297">
            <wp:simplePos x="0" y="0"/>
            <wp:positionH relativeFrom="column">
              <wp:posOffset>-4445</wp:posOffset>
            </wp:positionH>
            <wp:positionV relativeFrom="paragraph">
              <wp:posOffset>0</wp:posOffset>
            </wp:positionV>
            <wp:extent cx="2552700" cy="6096001"/>
            <wp:effectExtent l="0" t="0" r="0" b="0"/>
            <wp:wrapThrough wrapText="bothSides">
              <wp:wrapPolygon edited="0">
                <wp:start x="0" y="0"/>
                <wp:lineTo x="0" y="21533"/>
                <wp:lineTo x="21439" y="21533"/>
                <wp:lineTo x="21439"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2189"/>
                    <a:stretch/>
                  </pic:blipFill>
                  <pic:spPr bwMode="auto">
                    <a:xfrm>
                      <a:off x="0" y="0"/>
                      <a:ext cx="2552700" cy="6096001"/>
                    </a:xfrm>
                    <a:prstGeom prst="rect">
                      <a:avLst/>
                    </a:prstGeom>
                    <a:ln>
                      <a:noFill/>
                    </a:ln>
                    <a:extLst>
                      <a:ext uri="{53640926-AAD7-44D8-BBD7-CCE9431645EC}">
                        <a14:shadowObscured xmlns:a14="http://schemas.microsoft.com/office/drawing/2010/main"/>
                      </a:ext>
                    </a:extLst>
                  </pic:spPr>
                </pic:pic>
              </a:graphicData>
            </a:graphic>
          </wp:anchor>
        </w:drawing>
      </w:r>
      <w:r w:rsidR="00910013">
        <w:rPr>
          <w:lang w:val="fr-FR"/>
        </w:rPr>
        <w:br w:type="textWrapping" w:clear="all"/>
      </w:r>
    </w:p>
    <w:p w14:paraId="5A66EDB4" w14:textId="3E13AF4E" w:rsidR="000062CD" w:rsidRDefault="000062CD" w:rsidP="000062CD">
      <w:pPr>
        <w:pStyle w:val="Titre2"/>
        <w:rPr>
          <w:lang w:val="fr-FR"/>
        </w:rPr>
      </w:pPr>
      <w:bookmarkStart w:id="26" w:name="_Toc167198320"/>
      <w:r>
        <w:rPr>
          <w:lang w:val="fr-FR"/>
        </w:rPr>
        <w:t>Git</w:t>
      </w:r>
      <w:bookmarkEnd w:id="26"/>
    </w:p>
    <w:p w14:paraId="7F455381" w14:textId="5BB05439" w:rsidR="00DA169A" w:rsidRDefault="00D533D7" w:rsidP="00F43847">
      <w:pPr>
        <w:rPr>
          <w:lang w:val="fr-FR"/>
        </w:rPr>
      </w:pPr>
      <w:r w:rsidRPr="00D533D7">
        <w:rPr>
          <w:lang w:val="fr-FR"/>
        </w:rPr>
        <w:t xml:space="preserve">Mon projet se trouve intégralement sur Git Hub. Le rendu final se fera sur la branche main, la documentation aura ajouté petit à petit sur la branche « </w:t>
      </w:r>
      <w:proofErr w:type="spellStart"/>
      <w:r w:rsidRPr="00D533D7">
        <w:rPr>
          <w:lang w:val="fr-FR"/>
        </w:rPr>
        <w:t>feature</w:t>
      </w:r>
      <w:proofErr w:type="spellEnd"/>
      <w:r w:rsidRPr="00D533D7">
        <w:rPr>
          <w:lang w:val="fr-FR"/>
        </w:rPr>
        <w:t xml:space="preserve">/documentation », l’implémentation se fera pour chaque fonction sur une branche différente. Une fois la fonction implémentée elle sera mise sur la branche « </w:t>
      </w:r>
      <w:proofErr w:type="spellStart"/>
      <w:r w:rsidRPr="00D533D7">
        <w:rPr>
          <w:lang w:val="fr-FR"/>
        </w:rPr>
        <w:t>develop</w:t>
      </w:r>
      <w:proofErr w:type="spellEnd"/>
      <w:r w:rsidRPr="00D533D7">
        <w:rPr>
          <w:lang w:val="fr-FR"/>
        </w:rPr>
        <w:t xml:space="preserve"> ». Gérer git de cette façon a pour avantage de pouvoir travailler sur plusieurs fonctionnalités à la fois sans engendrer conflit entre les différentes versions.</w:t>
      </w:r>
    </w:p>
    <w:p w14:paraId="7B0EDCA9" w14:textId="77777777" w:rsidR="00DA169A" w:rsidRDefault="00DA169A" w:rsidP="00F43847">
      <w:pPr>
        <w:rPr>
          <w:lang w:val="fr-FR"/>
        </w:rPr>
      </w:pPr>
    </w:p>
    <w:p w14:paraId="3294DF5B" w14:textId="112EE47D" w:rsidR="00DA169A" w:rsidRDefault="00DA169A" w:rsidP="00DA169A">
      <w:pPr>
        <w:pStyle w:val="Titre2"/>
        <w:rPr>
          <w:lang w:val="fr-FR"/>
        </w:rPr>
      </w:pPr>
      <w:bookmarkStart w:id="27" w:name="_Toc167198321"/>
      <w:r>
        <w:rPr>
          <w:lang w:val="fr-FR"/>
        </w:rPr>
        <w:lastRenderedPageBreak/>
        <w:t>Test effectuer</w:t>
      </w:r>
      <w:bookmarkEnd w:id="27"/>
    </w:p>
    <w:p w14:paraId="5659C7D3" w14:textId="772C776D" w:rsidR="00117E71" w:rsidRDefault="00117E71" w:rsidP="00117E71">
      <w:pPr>
        <w:rPr>
          <w:lang w:val="fr-FR"/>
        </w:rPr>
      </w:pPr>
      <w:r w:rsidRPr="00117E71">
        <w:rPr>
          <w:lang w:val="fr-FR"/>
        </w:rPr>
        <w:t>Durent tout le développement du programme des tests unitaires un été effectué pour l’implémentation de chaque fonction, à la demande du chef de projet ceux-ci ne seront pas décrit ici.</w:t>
      </w:r>
    </w:p>
    <w:p w14:paraId="3D31360E" w14:textId="5D8661F3" w:rsidR="00EC3CF7" w:rsidRDefault="006D37F2" w:rsidP="00EC3CF7">
      <w:pPr>
        <w:rPr>
          <w:lang w:val="fr-FR"/>
        </w:rPr>
      </w:pPr>
      <w:r>
        <w:rPr>
          <w:lang w:val="fr-FR"/>
        </w:rPr>
        <w:t>Voici le tableau de valeur fournis par M. Favre</w:t>
      </w:r>
      <w:r w:rsidR="00DA4471">
        <w:rPr>
          <w:lang w:val="fr-FR"/>
        </w:rPr>
        <w:t xml:space="preserve"> il sera mis </w:t>
      </w:r>
      <w:proofErr w:type="spellStart"/>
      <w:r w:rsidR="00DA4471">
        <w:rPr>
          <w:lang w:val="fr-FR"/>
        </w:rPr>
        <w:t>a</w:t>
      </w:r>
      <w:proofErr w:type="spellEnd"/>
      <w:r w:rsidR="00DA4471">
        <w:rPr>
          <w:lang w:val="fr-FR"/>
        </w:rPr>
        <w:t xml:space="preserve"> jour au fur est masure de l’avancement du projet.</w:t>
      </w:r>
      <w:r w:rsidR="00F94ABD" w:rsidRPr="00F94ABD">
        <w:rPr>
          <w:noProof/>
        </w:rPr>
        <w:t xml:space="preserve"> </w:t>
      </w:r>
    </w:p>
    <w:p w14:paraId="4FC96696" w14:textId="77777777" w:rsidR="00CA7F66" w:rsidRDefault="00CA7F66" w:rsidP="00EC3CF7">
      <w:pPr>
        <w:rPr>
          <w:lang w:val="fr-FR"/>
        </w:rPr>
      </w:pPr>
    </w:p>
    <w:p w14:paraId="4F934238" w14:textId="77777777" w:rsidR="00EC3CF7" w:rsidRPr="00EC3CF7" w:rsidRDefault="00EC3CF7" w:rsidP="00EC3CF7">
      <w:pPr>
        <w:rPr>
          <w:lang w:val="fr-FR"/>
        </w:rPr>
      </w:pPr>
    </w:p>
    <w:sectPr w:rsidR="00EC3CF7" w:rsidRPr="00EC3CF7" w:rsidSect="007F1E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13522" w14:textId="77777777" w:rsidR="00736E41" w:rsidRDefault="00736E41" w:rsidP="00103DB4">
      <w:pPr>
        <w:spacing w:after="0" w:line="240" w:lineRule="auto"/>
      </w:pPr>
      <w:r>
        <w:separator/>
      </w:r>
    </w:p>
  </w:endnote>
  <w:endnote w:type="continuationSeparator" w:id="0">
    <w:p w14:paraId="7A871C21" w14:textId="77777777" w:rsidR="00736E41" w:rsidRDefault="00736E41"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5C78A0DC"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012902">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E7368C">
      <w:rPr>
        <w:color w:val="0070C0"/>
      </w:rPr>
      <w:t xml:space="preserve">Dernière sauvegarde le : </w:t>
    </w:r>
    <w:r w:rsidR="00E7368C">
      <w:rPr>
        <w:color w:val="0070C0"/>
      </w:rPr>
      <w:fldChar w:fldCharType="begin"/>
    </w:r>
    <w:r w:rsidR="00E7368C">
      <w:rPr>
        <w:color w:val="0070C0"/>
      </w:rPr>
      <w:instrText xml:space="preserve"> SAVEDATE  \@ "dd.MM.yyyy"  \* MERGEFORMAT </w:instrText>
    </w:r>
    <w:r w:rsidR="00E7368C">
      <w:rPr>
        <w:color w:val="0070C0"/>
      </w:rPr>
      <w:fldChar w:fldCharType="separate"/>
    </w:r>
    <w:r w:rsidR="00CA7F66">
      <w:rPr>
        <w:noProof/>
        <w:color w:val="0070C0"/>
      </w:rPr>
      <w:t>24.05.2024</w:t>
    </w:r>
    <w:r w:rsidR="00E7368C">
      <w:rPr>
        <w:color w:val="0070C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D701C" w14:textId="77777777" w:rsidR="00736E41" w:rsidRDefault="00736E41" w:rsidP="00103DB4">
      <w:pPr>
        <w:spacing w:after="0" w:line="240" w:lineRule="auto"/>
      </w:pPr>
      <w:r>
        <w:separator/>
      </w:r>
    </w:p>
  </w:footnote>
  <w:footnote w:type="continuationSeparator" w:id="0">
    <w:p w14:paraId="6FE0E0BA" w14:textId="77777777" w:rsidR="00736E41" w:rsidRDefault="00736E41"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34" name="Image 34"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AFC04EE"/>
    <w:multiLevelType w:val="multilevel"/>
    <w:tmpl w:val="B3D2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8"/>
  </w:num>
  <w:num w:numId="5">
    <w:abstractNumId w:val="12"/>
  </w:num>
  <w:num w:numId="6">
    <w:abstractNumId w:val="8"/>
  </w:num>
  <w:num w:numId="7">
    <w:abstractNumId w:val="8"/>
  </w:num>
  <w:num w:numId="8">
    <w:abstractNumId w:val="8"/>
  </w:num>
  <w:num w:numId="9">
    <w:abstractNumId w:val="13"/>
  </w:num>
  <w:num w:numId="10">
    <w:abstractNumId w:val="5"/>
  </w:num>
  <w:num w:numId="11">
    <w:abstractNumId w:val="10"/>
  </w:num>
  <w:num w:numId="12">
    <w:abstractNumId w:val="1"/>
  </w:num>
  <w:num w:numId="13">
    <w:abstractNumId w:val="2"/>
  </w:num>
  <w:num w:numId="14">
    <w:abstractNumId w:val="0"/>
  </w:num>
  <w:num w:numId="15">
    <w:abstractNumId w:val="3"/>
  </w:num>
  <w:num w:numId="16">
    <w:abstractNumId w:val="7"/>
  </w:num>
  <w:num w:numId="17">
    <w:abstractNumId w:val="14"/>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2902"/>
    <w:rsid w:val="000131E0"/>
    <w:rsid w:val="00015028"/>
    <w:rsid w:val="00020C9C"/>
    <w:rsid w:val="00022D76"/>
    <w:rsid w:val="00023E6E"/>
    <w:rsid w:val="000268F5"/>
    <w:rsid w:val="00026A68"/>
    <w:rsid w:val="000372F3"/>
    <w:rsid w:val="00040FD1"/>
    <w:rsid w:val="00041E39"/>
    <w:rsid w:val="000426D4"/>
    <w:rsid w:val="00046939"/>
    <w:rsid w:val="00050D12"/>
    <w:rsid w:val="000527C8"/>
    <w:rsid w:val="00054BFE"/>
    <w:rsid w:val="00055EF1"/>
    <w:rsid w:val="00062F3F"/>
    <w:rsid w:val="00065CCE"/>
    <w:rsid w:val="00067923"/>
    <w:rsid w:val="00067CC0"/>
    <w:rsid w:val="0008197B"/>
    <w:rsid w:val="00085CA7"/>
    <w:rsid w:val="00086BE7"/>
    <w:rsid w:val="00090E6D"/>
    <w:rsid w:val="00093CDE"/>
    <w:rsid w:val="00095D09"/>
    <w:rsid w:val="000A01F5"/>
    <w:rsid w:val="000A03E8"/>
    <w:rsid w:val="000A4E90"/>
    <w:rsid w:val="000A6E8F"/>
    <w:rsid w:val="000B059F"/>
    <w:rsid w:val="000B0F9F"/>
    <w:rsid w:val="000B1F20"/>
    <w:rsid w:val="000B2C7E"/>
    <w:rsid w:val="000B4F7E"/>
    <w:rsid w:val="000B76B5"/>
    <w:rsid w:val="000B7A38"/>
    <w:rsid w:val="000C0061"/>
    <w:rsid w:val="000C379A"/>
    <w:rsid w:val="000C653D"/>
    <w:rsid w:val="000C69CE"/>
    <w:rsid w:val="000C6A49"/>
    <w:rsid w:val="000C7F7E"/>
    <w:rsid w:val="000D1C20"/>
    <w:rsid w:val="000D1F50"/>
    <w:rsid w:val="000D2A33"/>
    <w:rsid w:val="000D449B"/>
    <w:rsid w:val="000E2464"/>
    <w:rsid w:val="000E2689"/>
    <w:rsid w:val="000E322B"/>
    <w:rsid w:val="000E3359"/>
    <w:rsid w:val="000E6B2B"/>
    <w:rsid w:val="000F2ACC"/>
    <w:rsid w:val="000F5737"/>
    <w:rsid w:val="00101F2D"/>
    <w:rsid w:val="00102A65"/>
    <w:rsid w:val="00103BCE"/>
    <w:rsid w:val="00103DB4"/>
    <w:rsid w:val="00106154"/>
    <w:rsid w:val="0010636F"/>
    <w:rsid w:val="00106A87"/>
    <w:rsid w:val="0010730B"/>
    <w:rsid w:val="00110F6B"/>
    <w:rsid w:val="00112628"/>
    <w:rsid w:val="00116209"/>
    <w:rsid w:val="00116E16"/>
    <w:rsid w:val="00117E71"/>
    <w:rsid w:val="00121EEA"/>
    <w:rsid w:val="001220BE"/>
    <w:rsid w:val="00126AFA"/>
    <w:rsid w:val="00130F14"/>
    <w:rsid w:val="001328D2"/>
    <w:rsid w:val="00135B2F"/>
    <w:rsid w:val="001415DA"/>
    <w:rsid w:val="001427BE"/>
    <w:rsid w:val="00143274"/>
    <w:rsid w:val="001466DC"/>
    <w:rsid w:val="00150D25"/>
    <w:rsid w:val="00155C02"/>
    <w:rsid w:val="00156924"/>
    <w:rsid w:val="0015752F"/>
    <w:rsid w:val="001604CA"/>
    <w:rsid w:val="00165B6B"/>
    <w:rsid w:val="0017590B"/>
    <w:rsid w:val="00177782"/>
    <w:rsid w:val="00185B2C"/>
    <w:rsid w:val="00186F8B"/>
    <w:rsid w:val="0018790B"/>
    <w:rsid w:val="00192092"/>
    <w:rsid w:val="00193A89"/>
    <w:rsid w:val="00196DFB"/>
    <w:rsid w:val="001A0868"/>
    <w:rsid w:val="001A0A47"/>
    <w:rsid w:val="001A5507"/>
    <w:rsid w:val="001A7281"/>
    <w:rsid w:val="001B10B0"/>
    <w:rsid w:val="001C4091"/>
    <w:rsid w:val="001C4E20"/>
    <w:rsid w:val="001C6B6D"/>
    <w:rsid w:val="001C78A1"/>
    <w:rsid w:val="001C7AB8"/>
    <w:rsid w:val="001D0B5A"/>
    <w:rsid w:val="001D0F8F"/>
    <w:rsid w:val="001D46B6"/>
    <w:rsid w:val="001D46D0"/>
    <w:rsid w:val="001D4CD7"/>
    <w:rsid w:val="001D6716"/>
    <w:rsid w:val="001E0B7B"/>
    <w:rsid w:val="001E4EA5"/>
    <w:rsid w:val="001E555A"/>
    <w:rsid w:val="001E75CA"/>
    <w:rsid w:val="001F25DC"/>
    <w:rsid w:val="001F5D61"/>
    <w:rsid w:val="001F6866"/>
    <w:rsid w:val="001F7872"/>
    <w:rsid w:val="002009F0"/>
    <w:rsid w:val="00201222"/>
    <w:rsid w:val="00201722"/>
    <w:rsid w:val="00204644"/>
    <w:rsid w:val="0020511F"/>
    <w:rsid w:val="00213FDA"/>
    <w:rsid w:val="002148A3"/>
    <w:rsid w:val="002148EF"/>
    <w:rsid w:val="00221961"/>
    <w:rsid w:val="0022231A"/>
    <w:rsid w:val="00222E3E"/>
    <w:rsid w:val="002264A7"/>
    <w:rsid w:val="00227906"/>
    <w:rsid w:val="00234F53"/>
    <w:rsid w:val="00235BC0"/>
    <w:rsid w:val="00242CE9"/>
    <w:rsid w:val="00243044"/>
    <w:rsid w:val="00244DF5"/>
    <w:rsid w:val="002454E4"/>
    <w:rsid w:val="00245B24"/>
    <w:rsid w:val="00250383"/>
    <w:rsid w:val="00256AA8"/>
    <w:rsid w:val="002612C2"/>
    <w:rsid w:val="0028007D"/>
    <w:rsid w:val="00280655"/>
    <w:rsid w:val="00285634"/>
    <w:rsid w:val="0029386C"/>
    <w:rsid w:val="00293B4B"/>
    <w:rsid w:val="00293E00"/>
    <w:rsid w:val="002A313C"/>
    <w:rsid w:val="002A3E3A"/>
    <w:rsid w:val="002B6430"/>
    <w:rsid w:val="002C3C78"/>
    <w:rsid w:val="002C7569"/>
    <w:rsid w:val="002D0004"/>
    <w:rsid w:val="002D583D"/>
    <w:rsid w:val="002D6292"/>
    <w:rsid w:val="002D6D0F"/>
    <w:rsid w:val="002D75CA"/>
    <w:rsid w:val="002E1EC0"/>
    <w:rsid w:val="002E5E71"/>
    <w:rsid w:val="002E626F"/>
    <w:rsid w:val="002F144B"/>
    <w:rsid w:val="002F16CC"/>
    <w:rsid w:val="002F1E33"/>
    <w:rsid w:val="002F2971"/>
    <w:rsid w:val="002F37CC"/>
    <w:rsid w:val="002F3DD9"/>
    <w:rsid w:val="002F528D"/>
    <w:rsid w:val="002F591C"/>
    <w:rsid w:val="002F6E2C"/>
    <w:rsid w:val="002F6EFC"/>
    <w:rsid w:val="00300DB7"/>
    <w:rsid w:val="0030358A"/>
    <w:rsid w:val="0030482F"/>
    <w:rsid w:val="00307D5C"/>
    <w:rsid w:val="0031231B"/>
    <w:rsid w:val="003166B2"/>
    <w:rsid w:val="00316B5F"/>
    <w:rsid w:val="003176B3"/>
    <w:rsid w:val="00320052"/>
    <w:rsid w:val="003209E6"/>
    <w:rsid w:val="003228DF"/>
    <w:rsid w:val="003256A1"/>
    <w:rsid w:val="00325C65"/>
    <w:rsid w:val="00326B0A"/>
    <w:rsid w:val="00327105"/>
    <w:rsid w:val="003321AD"/>
    <w:rsid w:val="00333454"/>
    <w:rsid w:val="003334F7"/>
    <w:rsid w:val="00334FCB"/>
    <w:rsid w:val="00335320"/>
    <w:rsid w:val="00337778"/>
    <w:rsid w:val="0034385F"/>
    <w:rsid w:val="0034465A"/>
    <w:rsid w:val="003456D5"/>
    <w:rsid w:val="00346A1D"/>
    <w:rsid w:val="003473A6"/>
    <w:rsid w:val="00350E6F"/>
    <w:rsid w:val="00352D8F"/>
    <w:rsid w:val="00354155"/>
    <w:rsid w:val="003544D4"/>
    <w:rsid w:val="00354AB6"/>
    <w:rsid w:val="00354DBD"/>
    <w:rsid w:val="00355E72"/>
    <w:rsid w:val="003606F1"/>
    <w:rsid w:val="00361ABA"/>
    <w:rsid w:val="00371332"/>
    <w:rsid w:val="00380D57"/>
    <w:rsid w:val="003851E8"/>
    <w:rsid w:val="00390768"/>
    <w:rsid w:val="0039198C"/>
    <w:rsid w:val="003926B1"/>
    <w:rsid w:val="00392A19"/>
    <w:rsid w:val="00392D6A"/>
    <w:rsid w:val="00392D89"/>
    <w:rsid w:val="00394421"/>
    <w:rsid w:val="003A3C78"/>
    <w:rsid w:val="003A6586"/>
    <w:rsid w:val="003B1753"/>
    <w:rsid w:val="003B6E03"/>
    <w:rsid w:val="003B6F04"/>
    <w:rsid w:val="003B77D0"/>
    <w:rsid w:val="003C0B6E"/>
    <w:rsid w:val="003C7512"/>
    <w:rsid w:val="003C7C4F"/>
    <w:rsid w:val="003D08F0"/>
    <w:rsid w:val="003D0FD0"/>
    <w:rsid w:val="003D39FD"/>
    <w:rsid w:val="003D5F07"/>
    <w:rsid w:val="003D7E46"/>
    <w:rsid w:val="003E52A5"/>
    <w:rsid w:val="003E65C1"/>
    <w:rsid w:val="003F08E7"/>
    <w:rsid w:val="003F1F4E"/>
    <w:rsid w:val="003F384A"/>
    <w:rsid w:val="004004EA"/>
    <w:rsid w:val="0040176D"/>
    <w:rsid w:val="00402DD8"/>
    <w:rsid w:val="004030B4"/>
    <w:rsid w:val="00404ADB"/>
    <w:rsid w:val="0040590E"/>
    <w:rsid w:val="00405CD6"/>
    <w:rsid w:val="00406AEE"/>
    <w:rsid w:val="0040769C"/>
    <w:rsid w:val="00407853"/>
    <w:rsid w:val="00414ACF"/>
    <w:rsid w:val="00415732"/>
    <w:rsid w:val="00416A07"/>
    <w:rsid w:val="00423AEB"/>
    <w:rsid w:val="004255C4"/>
    <w:rsid w:val="00425879"/>
    <w:rsid w:val="00426805"/>
    <w:rsid w:val="0042765F"/>
    <w:rsid w:val="0043296F"/>
    <w:rsid w:val="004349C9"/>
    <w:rsid w:val="0043618D"/>
    <w:rsid w:val="004364C2"/>
    <w:rsid w:val="004428BC"/>
    <w:rsid w:val="00443720"/>
    <w:rsid w:val="00444217"/>
    <w:rsid w:val="0044476C"/>
    <w:rsid w:val="00450C04"/>
    <w:rsid w:val="00452838"/>
    <w:rsid w:val="004604CF"/>
    <w:rsid w:val="00460FDF"/>
    <w:rsid w:val="00461D69"/>
    <w:rsid w:val="00465118"/>
    <w:rsid w:val="004666C7"/>
    <w:rsid w:val="00467E1E"/>
    <w:rsid w:val="00471334"/>
    <w:rsid w:val="0047439D"/>
    <w:rsid w:val="0047501B"/>
    <w:rsid w:val="004827BC"/>
    <w:rsid w:val="00483540"/>
    <w:rsid w:val="00483FC8"/>
    <w:rsid w:val="00484B87"/>
    <w:rsid w:val="0048547F"/>
    <w:rsid w:val="004858D9"/>
    <w:rsid w:val="00486609"/>
    <w:rsid w:val="0048707F"/>
    <w:rsid w:val="004961B5"/>
    <w:rsid w:val="00496A04"/>
    <w:rsid w:val="004A0BC8"/>
    <w:rsid w:val="004A7BA5"/>
    <w:rsid w:val="004B3419"/>
    <w:rsid w:val="004C3E7F"/>
    <w:rsid w:val="004C64D9"/>
    <w:rsid w:val="004C67CF"/>
    <w:rsid w:val="004C6A31"/>
    <w:rsid w:val="004D2C93"/>
    <w:rsid w:val="004D663B"/>
    <w:rsid w:val="004D6A6F"/>
    <w:rsid w:val="004D6D6D"/>
    <w:rsid w:val="004D6DE2"/>
    <w:rsid w:val="004E0B9E"/>
    <w:rsid w:val="004E3A97"/>
    <w:rsid w:val="004E4F8A"/>
    <w:rsid w:val="004E5F13"/>
    <w:rsid w:val="004E719C"/>
    <w:rsid w:val="004E7D8D"/>
    <w:rsid w:val="004F1A53"/>
    <w:rsid w:val="004F25B6"/>
    <w:rsid w:val="004F3E01"/>
    <w:rsid w:val="00501CDB"/>
    <w:rsid w:val="00503CA9"/>
    <w:rsid w:val="0051040D"/>
    <w:rsid w:val="00523C54"/>
    <w:rsid w:val="00523E33"/>
    <w:rsid w:val="0052655C"/>
    <w:rsid w:val="00534C4B"/>
    <w:rsid w:val="00535E23"/>
    <w:rsid w:val="00537DC5"/>
    <w:rsid w:val="00542563"/>
    <w:rsid w:val="0054787B"/>
    <w:rsid w:val="005556A0"/>
    <w:rsid w:val="00560779"/>
    <w:rsid w:val="00563CD3"/>
    <w:rsid w:val="00565344"/>
    <w:rsid w:val="00567FBD"/>
    <w:rsid w:val="00573111"/>
    <w:rsid w:val="005748C7"/>
    <w:rsid w:val="00575DE6"/>
    <w:rsid w:val="00580B3E"/>
    <w:rsid w:val="00581C79"/>
    <w:rsid w:val="00582AA7"/>
    <w:rsid w:val="00593BDF"/>
    <w:rsid w:val="00596629"/>
    <w:rsid w:val="005973F1"/>
    <w:rsid w:val="005B4410"/>
    <w:rsid w:val="005C121D"/>
    <w:rsid w:val="005C1835"/>
    <w:rsid w:val="005C2316"/>
    <w:rsid w:val="005C3EF1"/>
    <w:rsid w:val="005D0AB9"/>
    <w:rsid w:val="005D2E1A"/>
    <w:rsid w:val="005D39B7"/>
    <w:rsid w:val="005D5443"/>
    <w:rsid w:val="005D5CDA"/>
    <w:rsid w:val="005D75DF"/>
    <w:rsid w:val="005E3793"/>
    <w:rsid w:val="005E3E89"/>
    <w:rsid w:val="005E4D6E"/>
    <w:rsid w:val="005E701F"/>
    <w:rsid w:val="005F29D9"/>
    <w:rsid w:val="005F3581"/>
    <w:rsid w:val="005F5A66"/>
    <w:rsid w:val="0060052B"/>
    <w:rsid w:val="00600585"/>
    <w:rsid w:val="006055C9"/>
    <w:rsid w:val="006056D5"/>
    <w:rsid w:val="00605BE5"/>
    <w:rsid w:val="00611241"/>
    <w:rsid w:val="00614931"/>
    <w:rsid w:val="006168A9"/>
    <w:rsid w:val="00621671"/>
    <w:rsid w:val="0062453A"/>
    <w:rsid w:val="006254B9"/>
    <w:rsid w:val="0063079A"/>
    <w:rsid w:val="00630EF3"/>
    <w:rsid w:val="00634A3E"/>
    <w:rsid w:val="00636E29"/>
    <w:rsid w:val="00641CA3"/>
    <w:rsid w:val="00643DEB"/>
    <w:rsid w:val="00650DF1"/>
    <w:rsid w:val="00652138"/>
    <w:rsid w:val="00652FB2"/>
    <w:rsid w:val="00653148"/>
    <w:rsid w:val="006566A5"/>
    <w:rsid w:val="00662956"/>
    <w:rsid w:val="006643FE"/>
    <w:rsid w:val="0066540B"/>
    <w:rsid w:val="006719D7"/>
    <w:rsid w:val="00672735"/>
    <w:rsid w:val="006765A5"/>
    <w:rsid w:val="00677FF7"/>
    <w:rsid w:val="00680046"/>
    <w:rsid w:val="00682641"/>
    <w:rsid w:val="00683207"/>
    <w:rsid w:val="00683C2D"/>
    <w:rsid w:val="00684968"/>
    <w:rsid w:val="00686A26"/>
    <w:rsid w:val="006944A7"/>
    <w:rsid w:val="00696E0D"/>
    <w:rsid w:val="00696F6E"/>
    <w:rsid w:val="00697152"/>
    <w:rsid w:val="00697FB0"/>
    <w:rsid w:val="006A286C"/>
    <w:rsid w:val="006A34D0"/>
    <w:rsid w:val="006A3737"/>
    <w:rsid w:val="006B0E52"/>
    <w:rsid w:val="006B2C00"/>
    <w:rsid w:val="006C0814"/>
    <w:rsid w:val="006C1DFB"/>
    <w:rsid w:val="006C686E"/>
    <w:rsid w:val="006D00C3"/>
    <w:rsid w:val="006D2803"/>
    <w:rsid w:val="006D37F2"/>
    <w:rsid w:val="006D696F"/>
    <w:rsid w:val="006D6B56"/>
    <w:rsid w:val="006D73F2"/>
    <w:rsid w:val="006D780B"/>
    <w:rsid w:val="006F2E56"/>
    <w:rsid w:val="006F79A6"/>
    <w:rsid w:val="00701625"/>
    <w:rsid w:val="007021BC"/>
    <w:rsid w:val="00704610"/>
    <w:rsid w:val="00714624"/>
    <w:rsid w:val="00720F83"/>
    <w:rsid w:val="00727CD5"/>
    <w:rsid w:val="007316BA"/>
    <w:rsid w:val="00731A86"/>
    <w:rsid w:val="0073336C"/>
    <w:rsid w:val="00733DC3"/>
    <w:rsid w:val="007341FF"/>
    <w:rsid w:val="00736E41"/>
    <w:rsid w:val="00737096"/>
    <w:rsid w:val="007424D0"/>
    <w:rsid w:val="00746C55"/>
    <w:rsid w:val="007471F4"/>
    <w:rsid w:val="00750342"/>
    <w:rsid w:val="0075199A"/>
    <w:rsid w:val="00751C75"/>
    <w:rsid w:val="007526EF"/>
    <w:rsid w:val="00752B65"/>
    <w:rsid w:val="007544A6"/>
    <w:rsid w:val="007553EF"/>
    <w:rsid w:val="00755F60"/>
    <w:rsid w:val="0075663A"/>
    <w:rsid w:val="00762589"/>
    <w:rsid w:val="00770C97"/>
    <w:rsid w:val="00771837"/>
    <w:rsid w:val="00771E29"/>
    <w:rsid w:val="0077704D"/>
    <w:rsid w:val="00777DB8"/>
    <w:rsid w:val="00777DC3"/>
    <w:rsid w:val="00782F33"/>
    <w:rsid w:val="007835C0"/>
    <w:rsid w:val="007865BD"/>
    <w:rsid w:val="007928C3"/>
    <w:rsid w:val="007968A9"/>
    <w:rsid w:val="007A0E0E"/>
    <w:rsid w:val="007A6CC0"/>
    <w:rsid w:val="007A7471"/>
    <w:rsid w:val="007B1CF4"/>
    <w:rsid w:val="007C0734"/>
    <w:rsid w:val="007C354D"/>
    <w:rsid w:val="007C35AE"/>
    <w:rsid w:val="007C7012"/>
    <w:rsid w:val="007C7AA4"/>
    <w:rsid w:val="007D0ABA"/>
    <w:rsid w:val="007D1864"/>
    <w:rsid w:val="007D7233"/>
    <w:rsid w:val="007E14DD"/>
    <w:rsid w:val="007E3589"/>
    <w:rsid w:val="007E6A39"/>
    <w:rsid w:val="007F0418"/>
    <w:rsid w:val="007F1E6A"/>
    <w:rsid w:val="007F243F"/>
    <w:rsid w:val="007F24EB"/>
    <w:rsid w:val="007F5572"/>
    <w:rsid w:val="007F7221"/>
    <w:rsid w:val="007F7C78"/>
    <w:rsid w:val="008000F8"/>
    <w:rsid w:val="00801F97"/>
    <w:rsid w:val="00802DEB"/>
    <w:rsid w:val="00804F97"/>
    <w:rsid w:val="0081217E"/>
    <w:rsid w:val="008168CB"/>
    <w:rsid w:val="008233A6"/>
    <w:rsid w:val="0083065B"/>
    <w:rsid w:val="00832ED5"/>
    <w:rsid w:val="00834051"/>
    <w:rsid w:val="00837D73"/>
    <w:rsid w:val="008406AC"/>
    <w:rsid w:val="00841AE1"/>
    <w:rsid w:val="00844844"/>
    <w:rsid w:val="00845A77"/>
    <w:rsid w:val="00846F7D"/>
    <w:rsid w:val="008502C8"/>
    <w:rsid w:val="00852172"/>
    <w:rsid w:val="008545AA"/>
    <w:rsid w:val="00854E6B"/>
    <w:rsid w:val="008565A3"/>
    <w:rsid w:val="008641F4"/>
    <w:rsid w:val="00871F49"/>
    <w:rsid w:val="008745E2"/>
    <w:rsid w:val="00876BAB"/>
    <w:rsid w:val="00876EAA"/>
    <w:rsid w:val="00877DCA"/>
    <w:rsid w:val="00881293"/>
    <w:rsid w:val="00881781"/>
    <w:rsid w:val="008833AF"/>
    <w:rsid w:val="00883902"/>
    <w:rsid w:val="00884889"/>
    <w:rsid w:val="00885698"/>
    <w:rsid w:val="00887DA2"/>
    <w:rsid w:val="0089021F"/>
    <w:rsid w:val="008A1C85"/>
    <w:rsid w:val="008A1F0B"/>
    <w:rsid w:val="008A28FA"/>
    <w:rsid w:val="008A6252"/>
    <w:rsid w:val="008B2E7C"/>
    <w:rsid w:val="008B3750"/>
    <w:rsid w:val="008B45FA"/>
    <w:rsid w:val="008B504A"/>
    <w:rsid w:val="008B51D2"/>
    <w:rsid w:val="008B58E9"/>
    <w:rsid w:val="008B5C95"/>
    <w:rsid w:val="008B5DDB"/>
    <w:rsid w:val="008B7E29"/>
    <w:rsid w:val="008C3F65"/>
    <w:rsid w:val="008C4B42"/>
    <w:rsid w:val="008C4D35"/>
    <w:rsid w:val="008C761C"/>
    <w:rsid w:val="008D10B0"/>
    <w:rsid w:val="008D61FE"/>
    <w:rsid w:val="008E1F31"/>
    <w:rsid w:val="008E340B"/>
    <w:rsid w:val="008E375C"/>
    <w:rsid w:val="008E4E57"/>
    <w:rsid w:val="008E59AC"/>
    <w:rsid w:val="008E63D5"/>
    <w:rsid w:val="008E7711"/>
    <w:rsid w:val="008F00C7"/>
    <w:rsid w:val="008F1CEE"/>
    <w:rsid w:val="0090095D"/>
    <w:rsid w:val="00900D18"/>
    <w:rsid w:val="00901C6C"/>
    <w:rsid w:val="00904804"/>
    <w:rsid w:val="00906D51"/>
    <w:rsid w:val="00907DBD"/>
    <w:rsid w:val="00910013"/>
    <w:rsid w:val="0091013A"/>
    <w:rsid w:val="0091098C"/>
    <w:rsid w:val="00917B9B"/>
    <w:rsid w:val="00921BA8"/>
    <w:rsid w:val="00937036"/>
    <w:rsid w:val="009445A3"/>
    <w:rsid w:val="00947FB2"/>
    <w:rsid w:val="00956F7B"/>
    <w:rsid w:val="00960406"/>
    <w:rsid w:val="00960C91"/>
    <w:rsid w:val="00966930"/>
    <w:rsid w:val="00975625"/>
    <w:rsid w:val="00982D69"/>
    <w:rsid w:val="009856ED"/>
    <w:rsid w:val="00993362"/>
    <w:rsid w:val="009A13AB"/>
    <w:rsid w:val="009A426D"/>
    <w:rsid w:val="009A5E5F"/>
    <w:rsid w:val="009A68D0"/>
    <w:rsid w:val="009B1A6D"/>
    <w:rsid w:val="009B1C3C"/>
    <w:rsid w:val="009B4DF0"/>
    <w:rsid w:val="009C0508"/>
    <w:rsid w:val="009C1574"/>
    <w:rsid w:val="009C27E7"/>
    <w:rsid w:val="009C39DF"/>
    <w:rsid w:val="009C4942"/>
    <w:rsid w:val="009C517D"/>
    <w:rsid w:val="009C5CE2"/>
    <w:rsid w:val="009C7D1B"/>
    <w:rsid w:val="009D076B"/>
    <w:rsid w:val="009D12ED"/>
    <w:rsid w:val="009D2F48"/>
    <w:rsid w:val="009D3BAF"/>
    <w:rsid w:val="009D5C7D"/>
    <w:rsid w:val="009D7D30"/>
    <w:rsid w:val="009E0181"/>
    <w:rsid w:val="009E760F"/>
    <w:rsid w:val="009F0A76"/>
    <w:rsid w:val="009F3AA1"/>
    <w:rsid w:val="009F5AF0"/>
    <w:rsid w:val="009F7DB5"/>
    <w:rsid w:val="009F7DF7"/>
    <w:rsid w:val="00A029E4"/>
    <w:rsid w:val="00A03CEA"/>
    <w:rsid w:val="00A10D0D"/>
    <w:rsid w:val="00A114C5"/>
    <w:rsid w:val="00A12B22"/>
    <w:rsid w:val="00A14AEA"/>
    <w:rsid w:val="00A17A3B"/>
    <w:rsid w:val="00A22D29"/>
    <w:rsid w:val="00A238D1"/>
    <w:rsid w:val="00A248F3"/>
    <w:rsid w:val="00A31630"/>
    <w:rsid w:val="00A3734B"/>
    <w:rsid w:val="00A4091D"/>
    <w:rsid w:val="00A427BC"/>
    <w:rsid w:val="00A42BB1"/>
    <w:rsid w:val="00A449D5"/>
    <w:rsid w:val="00A46620"/>
    <w:rsid w:val="00A5240B"/>
    <w:rsid w:val="00A5665C"/>
    <w:rsid w:val="00A626BB"/>
    <w:rsid w:val="00A62C34"/>
    <w:rsid w:val="00A63B55"/>
    <w:rsid w:val="00A652DA"/>
    <w:rsid w:val="00A67BA5"/>
    <w:rsid w:val="00A67D73"/>
    <w:rsid w:val="00A72155"/>
    <w:rsid w:val="00A736C6"/>
    <w:rsid w:val="00A77A69"/>
    <w:rsid w:val="00A81B8D"/>
    <w:rsid w:val="00A81E74"/>
    <w:rsid w:val="00A8413F"/>
    <w:rsid w:val="00A9217C"/>
    <w:rsid w:val="00A9427A"/>
    <w:rsid w:val="00AA1367"/>
    <w:rsid w:val="00AA2B46"/>
    <w:rsid w:val="00AA5AA5"/>
    <w:rsid w:val="00AB08CE"/>
    <w:rsid w:val="00AB366A"/>
    <w:rsid w:val="00AB6889"/>
    <w:rsid w:val="00AB6FDA"/>
    <w:rsid w:val="00AC4377"/>
    <w:rsid w:val="00AC6166"/>
    <w:rsid w:val="00AC62F0"/>
    <w:rsid w:val="00AC6CA1"/>
    <w:rsid w:val="00AC70CF"/>
    <w:rsid w:val="00AC74BB"/>
    <w:rsid w:val="00AC7FAD"/>
    <w:rsid w:val="00AD3FE8"/>
    <w:rsid w:val="00AE2E89"/>
    <w:rsid w:val="00AE3AE5"/>
    <w:rsid w:val="00AE5D93"/>
    <w:rsid w:val="00AF052F"/>
    <w:rsid w:val="00AF1127"/>
    <w:rsid w:val="00AF27A4"/>
    <w:rsid w:val="00B00D6E"/>
    <w:rsid w:val="00B03183"/>
    <w:rsid w:val="00B0385F"/>
    <w:rsid w:val="00B07EC4"/>
    <w:rsid w:val="00B10623"/>
    <w:rsid w:val="00B13A56"/>
    <w:rsid w:val="00B13C43"/>
    <w:rsid w:val="00B3079C"/>
    <w:rsid w:val="00B30E11"/>
    <w:rsid w:val="00B50CC6"/>
    <w:rsid w:val="00B5182B"/>
    <w:rsid w:val="00B51DC5"/>
    <w:rsid w:val="00B52D4B"/>
    <w:rsid w:val="00B53FC4"/>
    <w:rsid w:val="00B56948"/>
    <w:rsid w:val="00B76846"/>
    <w:rsid w:val="00B80658"/>
    <w:rsid w:val="00B81683"/>
    <w:rsid w:val="00B82463"/>
    <w:rsid w:val="00B8515F"/>
    <w:rsid w:val="00B86652"/>
    <w:rsid w:val="00B86CC9"/>
    <w:rsid w:val="00B929E9"/>
    <w:rsid w:val="00B94AC6"/>
    <w:rsid w:val="00B94F0D"/>
    <w:rsid w:val="00B95529"/>
    <w:rsid w:val="00BA1931"/>
    <w:rsid w:val="00BA25DB"/>
    <w:rsid w:val="00BA46DA"/>
    <w:rsid w:val="00BA5F80"/>
    <w:rsid w:val="00BA64ED"/>
    <w:rsid w:val="00BA777C"/>
    <w:rsid w:val="00BB2B84"/>
    <w:rsid w:val="00BB3203"/>
    <w:rsid w:val="00BB76E6"/>
    <w:rsid w:val="00BC15CF"/>
    <w:rsid w:val="00BC31CD"/>
    <w:rsid w:val="00BC33AF"/>
    <w:rsid w:val="00BC4F09"/>
    <w:rsid w:val="00BD062F"/>
    <w:rsid w:val="00BD7285"/>
    <w:rsid w:val="00BD7E92"/>
    <w:rsid w:val="00BE3C44"/>
    <w:rsid w:val="00BE4CAD"/>
    <w:rsid w:val="00BE5E66"/>
    <w:rsid w:val="00BF0725"/>
    <w:rsid w:val="00BF3EEA"/>
    <w:rsid w:val="00BF6476"/>
    <w:rsid w:val="00C017D7"/>
    <w:rsid w:val="00C01A52"/>
    <w:rsid w:val="00C0505A"/>
    <w:rsid w:val="00C07FA2"/>
    <w:rsid w:val="00C138C5"/>
    <w:rsid w:val="00C1603F"/>
    <w:rsid w:val="00C20378"/>
    <w:rsid w:val="00C20E56"/>
    <w:rsid w:val="00C22CA9"/>
    <w:rsid w:val="00C2766E"/>
    <w:rsid w:val="00C30C21"/>
    <w:rsid w:val="00C31751"/>
    <w:rsid w:val="00C32A28"/>
    <w:rsid w:val="00C332B5"/>
    <w:rsid w:val="00C34B21"/>
    <w:rsid w:val="00C36A4A"/>
    <w:rsid w:val="00C3722F"/>
    <w:rsid w:val="00C4091C"/>
    <w:rsid w:val="00C4187E"/>
    <w:rsid w:val="00C4385B"/>
    <w:rsid w:val="00C43E00"/>
    <w:rsid w:val="00C5019D"/>
    <w:rsid w:val="00C50C3A"/>
    <w:rsid w:val="00C532EE"/>
    <w:rsid w:val="00C53E13"/>
    <w:rsid w:val="00C54462"/>
    <w:rsid w:val="00C550A5"/>
    <w:rsid w:val="00C554B4"/>
    <w:rsid w:val="00C60087"/>
    <w:rsid w:val="00C62BE0"/>
    <w:rsid w:val="00C63D54"/>
    <w:rsid w:val="00C65F71"/>
    <w:rsid w:val="00C67A85"/>
    <w:rsid w:val="00C7160A"/>
    <w:rsid w:val="00C730EF"/>
    <w:rsid w:val="00C738B0"/>
    <w:rsid w:val="00C80314"/>
    <w:rsid w:val="00C813F7"/>
    <w:rsid w:val="00C84800"/>
    <w:rsid w:val="00C906F3"/>
    <w:rsid w:val="00C90787"/>
    <w:rsid w:val="00CA16AC"/>
    <w:rsid w:val="00CA59CA"/>
    <w:rsid w:val="00CA7F66"/>
    <w:rsid w:val="00CA7FE0"/>
    <w:rsid w:val="00CB2533"/>
    <w:rsid w:val="00CB4A61"/>
    <w:rsid w:val="00CB5637"/>
    <w:rsid w:val="00CC4C62"/>
    <w:rsid w:val="00CD0F9D"/>
    <w:rsid w:val="00CD3931"/>
    <w:rsid w:val="00CD568E"/>
    <w:rsid w:val="00CE3026"/>
    <w:rsid w:val="00CE32BB"/>
    <w:rsid w:val="00CE4028"/>
    <w:rsid w:val="00CE53FB"/>
    <w:rsid w:val="00CE56EA"/>
    <w:rsid w:val="00CE6275"/>
    <w:rsid w:val="00CE71E2"/>
    <w:rsid w:val="00CF2EF8"/>
    <w:rsid w:val="00CF5709"/>
    <w:rsid w:val="00D00811"/>
    <w:rsid w:val="00D00B16"/>
    <w:rsid w:val="00D017BA"/>
    <w:rsid w:val="00D01E14"/>
    <w:rsid w:val="00D02F32"/>
    <w:rsid w:val="00D07FCA"/>
    <w:rsid w:val="00D12BE4"/>
    <w:rsid w:val="00D132CC"/>
    <w:rsid w:val="00D13C1D"/>
    <w:rsid w:val="00D17D73"/>
    <w:rsid w:val="00D21F1C"/>
    <w:rsid w:val="00D22218"/>
    <w:rsid w:val="00D230C2"/>
    <w:rsid w:val="00D24EDD"/>
    <w:rsid w:val="00D2535D"/>
    <w:rsid w:val="00D257D9"/>
    <w:rsid w:val="00D37D58"/>
    <w:rsid w:val="00D422AE"/>
    <w:rsid w:val="00D4259C"/>
    <w:rsid w:val="00D52559"/>
    <w:rsid w:val="00D533D7"/>
    <w:rsid w:val="00D54255"/>
    <w:rsid w:val="00D579D0"/>
    <w:rsid w:val="00D62DA1"/>
    <w:rsid w:val="00D651E1"/>
    <w:rsid w:val="00D65AC3"/>
    <w:rsid w:val="00D735E3"/>
    <w:rsid w:val="00D750FF"/>
    <w:rsid w:val="00D75BA1"/>
    <w:rsid w:val="00D772DE"/>
    <w:rsid w:val="00D80A31"/>
    <w:rsid w:val="00D82894"/>
    <w:rsid w:val="00D8598C"/>
    <w:rsid w:val="00D9014C"/>
    <w:rsid w:val="00D90B55"/>
    <w:rsid w:val="00D9227C"/>
    <w:rsid w:val="00D940B7"/>
    <w:rsid w:val="00D942E1"/>
    <w:rsid w:val="00D94ABC"/>
    <w:rsid w:val="00D95415"/>
    <w:rsid w:val="00D9581B"/>
    <w:rsid w:val="00D96E3F"/>
    <w:rsid w:val="00DA106B"/>
    <w:rsid w:val="00DA169A"/>
    <w:rsid w:val="00DA207D"/>
    <w:rsid w:val="00DA3602"/>
    <w:rsid w:val="00DA4471"/>
    <w:rsid w:val="00DA761A"/>
    <w:rsid w:val="00DB0F8D"/>
    <w:rsid w:val="00DB4C37"/>
    <w:rsid w:val="00DB557C"/>
    <w:rsid w:val="00DC6A18"/>
    <w:rsid w:val="00DD40EF"/>
    <w:rsid w:val="00DD4BA9"/>
    <w:rsid w:val="00DE3487"/>
    <w:rsid w:val="00DE4D36"/>
    <w:rsid w:val="00DE6541"/>
    <w:rsid w:val="00DE6C59"/>
    <w:rsid w:val="00DE71C4"/>
    <w:rsid w:val="00DF6A2C"/>
    <w:rsid w:val="00E0028C"/>
    <w:rsid w:val="00E010F2"/>
    <w:rsid w:val="00E015FF"/>
    <w:rsid w:val="00E0294E"/>
    <w:rsid w:val="00E03F13"/>
    <w:rsid w:val="00E0430C"/>
    <w:rsid w:val="00E045F3"/>
    <w:rsid w:val="00E06581"/>
    <w:rsid w:val="00E16EC9"/>
    <w:rsid w:val="00E21C93"/>
    <w:rsid w:val="00E23398"/>
    <w:rsid w:val="00E23471"/>
    <w:rsid w:val="00E23A41"/>
    <w:rsid w:val="00E2473C"/>
    <w:rsid w:val="00E266BD"/>
    <w:rsid w:val="00E3611F"/>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3B67"/>
    <w:rsid w:val="00E651EE"/>
    <w:rsid w:val="00E654EE"/>
    <w:rsid w:val="00E66E54"/>
    <w:rsid w:val="00E66F51"/>
    <w:rsid w:val="00E72279"/>
    <w:rsid w:val="00E7368C"/>
    <w:rsid w:val="00E74B86"/>
    <w:rsid w:val="00E76787"/>
    <w:rsid w:val="00E82FE1"/>
    <w:rsid w:val="00E84D60"/>
    <w:rsid w:val="00E8510E"/>
    <w:rsid w:val="00E85479"/>
    <w:rsid w:val="00E91CBB"/>
    <w:rsid w:val="00E93090"/>
    <w:rsid w:val="00E93BB1"/>
    <w:rsid w:val="00EA0320"/>
    <w:rsid w:val="00EA05A9"/>
    <w:rsid w:val="00EA1F20"/>
    <w:rsid w:val="00EA2BAB"/>
    <w:rsid w:val="00EC0C82"/>
    <w:rsid w:val="00EC3CF7"/>
    <w:rsid w:val="00ED0AD7"/>
    <w:rsid w:val="00ED530B"/>
    <w:rsid w:val="00ED535A"/>
    <w:rsid w:val="00ED540A"/>
    <w:rsid w:val="00ED5816"/>
    <w:rsid w:val="00ED5C6D"/>
    <w:rsid w:val="00ED7D60"/>
    <w:rsid w:val="00EE3D43"/>
    <w:rsid w:val="00EE4654"/>
    <w:rsid w:val="00EE4EAA"/>
    <w:rsid w:val="00EE65F7"/>
    <w:rsid w:val="00EE6DD3"/>
    <w:rsid w:val="00EF0788"/>
    <w:rsid w:val="00EF2572"/>
    <w:rsid w:val="00EF2E20"/>
    <w:rsid w:val="00EF4D4F"/>
    <w:rsid w:val="00EF5791"/>
    <w:rsid w:val="00F001CF"/>
    <w:rsid w:val="00F0217C"/>
    <w:rsid w:val="00F10375"/>
    <w:rsid w:val="00F11BAF"/>
    <w:rsid w:val="00F126FD"/>
    <w:rsid w:val="00F136C3"/>
    <w:rsid w:val="00F14D78"/>
    <w:rsid w:val="00F163A2"/>
    <w:rsid w:val="00F16D17"/>
    <w:rsid w:val="00F23A7B"/>
    <w:rsid w:val="00F2752A"/>
    <w:rsid w:val="00F31148"/>
    <w:rsid w:val="00F33CB5"/>
    <w:rsid w:val="00F37F17"/>
    <w:rsid w:val="00F41471"/>
    <w:rsid w:val="00F41B42"/>
    <w:rsid w:val="00F43847"/>
    <w:rsid w:val="00F44477"/>
    <w:rsid w:val="00F45B43"/>
    <w:rsid w:val="00F476EA"/>
    <w:rsid w:val="00F50BE0"/>
    <w:rsid w:val="00F52E52"/>
    <w:rsid w:val="00F55E19"/>
    <w:rsid w:val="00F57834"/>
    <w:rsid w:val="00F61C89"/>
    <w:rsid w:val="00F65A25"/>
    <w:rsid w:val="00F66C90"/>
    <w:rsid w:val="00F73955"/>
    <w:rsid w:val="00F757D3"/>
    <w:rsid w:val="00F839F0"/>
    <w:rsid w:val="00F8413F"/>
    <w:rsid w:val="00F87AA6"/>
    <w:rsid w:val="00F9018E"/>
    <w:rsid w:val="00F90A93"/>
    <w:rsid w:val="00F94ABD"/>
    <w:rsid w:val="00F964EB"/>
    <w:rsid w:val="00FA2EE9"/>
    <w:rsid w:val="00FA401B"/>
    <w:rsid w:val="00FA6573"/>
    <w:rsid w:val="00FB2275"/>
    <w:rsid w:val="00FB3547"/>
    <w:rsid w:val="00FB36C7"/>
    <w:rsid w:val="00FB6DA2"/>
    <w:rsid w:val="00FB6FBD"/>
    <w:rsid w:val="00FC4FF0"/>
    <w:rsid w:val="00FC6171"/>
    <w:rsid w:val="00FC7E14"/>
    <w:rsid w:val="00FD5731"/>
    <w:rsid w:val="00FE0B21"/>
    <w:rsid w:val="00FE30BE"/>
    <w:rsid w:val="00FE4417"/>
    <w:rsid w:val="00FF0471"/>
    <w:rsid w:val="00FF20A9"/>
    <w:rsid w:val="00FF2AF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837575969">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image" Target="media/image21.emf"/><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5.emf"/><Relationship Id="rId50" Type="http://schemas.openxmlformats.org/officeDocument/2006/relationships/oleObject" Target="embeddings/oleObject9.bin"/><Relationship Id="rId55" Type="http://schemas.openxmlformats.org/officeDocument/2006/relationships/image" Target="media/image29.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1" Type="http://schemas.openxmlformats.org/officeDocument/2006/relationships/hyperlink" Target="mailto:Daniel.berney@heig-vd.c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oleObject" Target="embeddings/oleObject4.bin"/><Relationship Id="rId45" Type="http://schemas.openxmlformats.org/officeDocument/2006/relationships/image" Target="media/image24.emf"/><Relationship Id="rId53" Type="http://schemas.openxmlformats.org/officeDocument/2006/relationships/oleObject" Target="embeddings/oleObject11.bin"/><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8.bin"/><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hyperlink" Target="mailto:Adam.sifate@eduvaud.c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image" Target="media/image22.emf"/><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hyperlink" Target="mailto:r.malherbe@rmsoft.ch" TargetMode="External"/><Relationship Id="rId31" Type="http://schemas.openxmlformats.org/officeDocument/2006/relationships/image" Target="media/image16.png"/><Relationship Id="rId44" Type="http://schemas.openxmlformats.org/officeDocument/2006/relationships/oleObject" Target="embeddings/oleObject6.bin"/><Relationship Id="rId52" Type="http://schemas.openxmlformats.org/officeDocument/2006/relationships/image" Target="media/image27.emf"/><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yperlink" Target="mailto:Raphael.favre@eduvaud.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140616"/>
    <w:rsid w:val="00336E33"/>
    <w:rsid w:val="0040160A"/>
    <w:rsid w:val="00514A2E"/>
    <w:rsid w:val="005F1309"/>
    <w:rsid w:val="00835E67"/>
    <w:rsid w:val="00A22BF1"/>
    <w:rsid w:val="00A57404"/>
    <w:rsid w:val="00B71A11"/>
    <w:rsid w:val="00BB0C69"/>
    <w:rsid w:val="00CD2669"/>
    <w:rsid w:val="00DE5C25"/>
    <w:rsid w:val="00EC4CA0"/>
    <w:rsid w:val="00FD3C7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14</TotalTime>
  <Pages>30</Pages>
  <Words>1692</Words>
  <Characters>9306</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10977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22</cp:revision>
  <cp:lastPrinted>2024-05-21T13:41:00Z</cp:lastPrinted>
  <dcterms:created xsi:type="dcterms:W3CDTF">2024-05-21T13:25:00Z</dcterms:created>
  <dcterms:modified xsi:type="dcterms:W3CDTF">2024-05-24T11:47:00Z</dcterms:modified>
</cp:coreProperties>
</file>