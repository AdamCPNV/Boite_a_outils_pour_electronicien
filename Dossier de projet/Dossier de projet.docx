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sz w:val="22"/>
        </w:rPr>
        <w:id w:val="2007622814"/>
        <w:docPartObj>
          <w:docPartGallery w:val="Cover Pages"/>
          <w:docPartUnique/>
        </w:docPartObj>
      </w:sdtPr>
      <w:sdtEndPr>
        <w:rPr>
          <w:rFonts w:eastAsiaTheme="minorEastAsia"/>
        </w:rPr>
      </w:sdtEndPr>
      <w:sdtContent>
        <w:p w14:paraId="59BA5870" w14:textId="77777777" w:rsidR="00103DB4" w:rsidRDefault="00103DB4">
          <w:pPr>
            <w:pStyle w:val="Sansinterlign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3B62E4B" wp14:editId="0F1ADA20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4-05-03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00707069" w14:textId="125144B5" w:rsidR="00103DB4" w:rsidRDefault="00452838">
                                      <w:pPr>
                                        <w:pStyle w:val="Sansinterligne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fr-FR"/>
                                        </w:rPr>
                                        <w:t>03/05/2024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53B62E4B" id="Groupe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4-05-03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00707069" w14:textId="125144B5" w:rsidR="00103DB4" w:rsidRDefault="00452838">
                                <w:pPr>
                                  <w:pStyle w:val="Sansinterligne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fr-FR"/>
                                  </w:rPr>
                                  <w:t>03/05/2024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42EC02A" wp14:editId="608ECA1F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5B1C20B" w14:textId="77777777" w:rsidR="00103DB4" w:rsidRDefault="008C3F65">
                                <w:pPr>
                                  <w:pStyle w:val="Sansinterligne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03DB4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Adam Sifate</w:t>
                                    </w:r>
                                  </w:sdtContent>
                                </w:sdt>
                              </w:p>
                              <w:p w14:paraId="5F6DE8E6" w14:textId="77777777" w:rsidR="00103DB4" w:rsidRDefault="008C3F65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</w:rPr>
                                    <w:alias w:val="Société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CC4C62">
                                      <w:rPr>
                                        <w:caps/>
                                        <w:color w:val="595959" w:themeColor="text1" w:themeTint="A6"/>
                                      </w:rPr>
                                      <w:t>CPNV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42EC02A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15B1C20B" w14:textId="77777777" w:rsidR="00103DB4" w:rsidRDefault="008C3F65">
                          <w:pPr>
                            <w:pStyle w:val="Sansinterligne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103DB4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Adam Sifate</w:t>
                              </w:r>
                            </w:sdtContent>
                          </w:sdt>
                        </w:p>
                        <w:p w14:paraId="5F6DE8E6" w14:textId="77777777" w:rsidR="00103DB4" w:rsidRDefault="008C3F65">
                          <w:pPr>
                            <w:pStyle w:val="Sansinterligne"/>
                            <w:rPr>
                              <w:color w:val="595959" w:themeColor="text1" w:themeTint="A6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</w:rPr>
                              <w:alias w:val="Société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CC4C62">
                                <w:rPr>
                                  <w:caps/>
                                  <w:color w:val="595959" w:themeColor="text1" w:themeTint="A6"/>
                                </w:rPr>
                                <w:t>CPNV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0ECF04F" wp14:editId="7CCBF9DC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F21389C" w14:textId="0F31C1BC" w:rsidR="00103DB4" w:rsidRDefault="008C3F65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316BA" w:rsidRPr="003948B7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Dossier de projet</w:t>
                                    </w:r>
                                  </w:sdtContent>
                                </w:sdt>
                              </w:p>
                              <w:p w14:paraId="28857EF5" w14:textId="2D93C436" w:rsidR="00103DB4" w:rsidRDefault="008C3F65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01722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Bo</w:t>
                                    </w:r>
                                    <w:r w:rsidR="00DE71C4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î</w:t>
                                    </w:r>
                                    <w:r w:rsidR="00201722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te </w:t>
                                    </w:r>
                                    <w:r w:rsidR="00452838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à</w:t>
                                    </w:r>
                                    <w:r w:rsidR="00201722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r w:rsidR="00DE71C4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o</w:t>
                                    </w:r>
                                    <w:r w:rsidR="00201722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utils</w:t>
                                    </w:r>
                                  </w:sdtContent>
                                </w:sdt>
                                <w:r w:rsidR="00DE71C4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 pour électronicien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0ECF04F" id="Zone de texte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8FfihjAgAANQUAAA4AAAAAAAAAAAAAAAAALgIAAGRycy9lMm9Eb2Mu&#10;eG1sUEsBAi0AFAAGAAgAAAAhAMjPqBXYAAAABQEAAA8AAAAAAAAAAAAAAAAAvQQAAGRycy9kb3du&#10;cmV2LnhtbFBLBQYAAAAABAAEAPMAAADCBQAAAAA=&#10;" filled="f" stroked="f" strokeweight=".5pt">
                    <v:textbox style="mso-fit-shape-to-text:t" inset="0,0,0,0">
                      <w:txbxContent>
                        <w:p w14:paraId="2F21389C" w14:textId="0F31C1BC" w:rsidR="00103DB4" w:rsidRDefault="008C3F65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7316BA" w:rsidRPr="003948B7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Dossier de projet</w:t>
                              </w:r>
                            </w:sdtContent>
                          </w:sdt>
                        </w:p>
                        <w:p w14:paraId="28857EF5" w14:textId="2D93C436" w:rsidR="00103DB4" w:rsidRDefault="008C3F65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201722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Bo</w:t>
                              </w:r>
                              <w:r w:rsidR="00DE71C4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î</w:t>
                              </w:r>
                              <w:r w:rsidR="00201722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te </w:t>
                              </w:r>
                              <w:r w:rsidR="00452838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à</w:t>
                              </w:r>
                              <w:r w:rsidR="00201722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 w:rsidR="00DE71C4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o</w:t>
                              </w:r>
                              <w:r w:rsidR="00201722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utils</w:t>
                              </w:r>
                            </w:sdtContent>
                          </w:sdt>
                          <w:r w:rsidR="00DE71C4"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 pour électronicien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5CDFA829" w14:textId="77777777" w:rsidR="00103DB4" w:rsidRPr="00CC4C62" w:rsidRDefault="00103DB4" w:rsidP="00103DB4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  <w:r>
            <w:br w:type="page"/>
          </w:r>
        </w:p>
      </w:sdtContent>
    </w:sdt>
    <w:sdt>
      <w:sdtPr>
        <w:rPr>
          <w:rFonts w:eastAsiaTheme="minorHAnsi"/>
          <w:lang w:val="fr-FR"/>
        </w:rPr>
        <w:id w:val="-1485929508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14:paraId="0B43272E" w14:textId="77777777" w:rsidR="00103DB4" w:rsidRPr="00F9018E" w:rsidRDefault="00103DB4" w:rsidP="00F9018E">
          <w:pPr>
            <w:rPr>
              <w:rStyle w:val="Lienhypertexte"/>
              <w:rFonts w:cs="Times New Roman"/>
              <w:caps/>
              <w:noProof/>
              <w:color w:val="auto"/>
              <w:u w:val="none"/>
              <w:lang w:val="fr-FR" w:eastAsia="fr-CH"/>
            </w:rPr>
          </w:pPr>
          <w:r w:rsidRPr="00F9018E">
            <w:rPr>
              <w:rStyle w:val="Lienhypertexte"/>
              <w:rFonts w:cs="Times New Roman"/>
              <w:caps/>
              <w:noProof/>
              <w:color w:val="auto"/>
              <w:u w:val="none"/>
              <w:lang w:eastAsia="fr-CH"/>
            </w:rPr>
            <w:t>Table des matières</w:t>
          </w:r>
        </w:p>
        <w:p w14:paraId="73FC81D4" w14:textId="438C064F" w:rsidR="00A12B22" w:rsidRDefault="00CD0F9D">
          <w:pPr>
            <w:pStyle w:val="TM1"/>
            <w:tabs>
              <w:tab w:val="left" w:pos="440"/>
              <w:tab w:val="right" w:leader="dot" w:pos="9062"/>
            </w:tabs>
            <w:rPr>
              <w:rFonts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623218" w:history="1">
            <w:r w:rsidR="00A12B22" w:rsidRPr="00E2206E">
              <w:rPr>
                <w:rStyle w:val="Lienhypertexte"/>
                <w:noProof/>
                <w:lang w:val="fr-FR"/>
              </w:rPr>
              <w:t>1</w:t>
            </w:r>
            <w:r w:rsidR="00A12B22">
              <w:rPr>
                <w:rFonts w:cstheme="minorBidi"/>
                <w:noProof/>
                <w:szCs w:val="22"/>
              </w:rPr>
              <w:tab/>
            </w:r>
            <w:r w:rsidR="00A12B22" w:rsidRPr="00E2206E">
              <w:rPr>
                <w:rStyle w:val="Lienhypertexte"/>
                <w:noProof/>
                <w:lang w:val="fr-FR"/>
              </w:rPr>
              <w:t>Analyse préliminaire</w:t>
            </w:r>
            <w:r w:rsidR="00A12B22">
              <w:rPr>
                <w:noProof/>
                <w:webHidden/>
              </w:rPr>
              <w:tab/>
            </w:r>
            <w:r w:rsidR="00A12B22">
              <w:rPr>
                <w:noProof/>
                <w:webHidden/>
              </w:rPr>
              <w:fldChar w:fldCharType="begin"/>
            </w:r>
            <w:r w:rsidR="00A12B22">
              <w:rPr>
                <w:noProof/>
                <w:webHidden/>
              </w:rPr>
              <w:instrText xml:space="preserve"> PAGEREF _Toc165623218 \h </w:instrText>
            </w:r>
            <w:r w:rsidR="00A12B22">
              <w:rPr>
                <w:noProof/>
                <w:webHidden/>
              </w:rPr>
            </w:r>
            <w:r w:rsidR="00A12B22">
              <w:rPr>
                <w:noProof/>
                <w:webHidden/>
              </w:rPr>
              <w:fldChar w:fldCharType="separate"/>
            </w:r>
            <w:r w:rsidR="00A12B22">
              <w:rPr>
                <w:noProof/>
                <w:webHidden/>
              </w:rPr>
              <w:t>2</w:t>
            </w:r>
            <w:r w:rsidR="00A12B22">
              <w:rPr>
                <w:noProof/>
                <w:webHidden/>
              </w:rPr>
              <w:fldChar w:fldCharType="end"/>
            </w:r>
          </w:hyperlink>
        </w:p>
        <w:p w14:paraId="390DA55E" w14:textId="403172A6" w:rsidR="00A12B22" w:rsidRDefault="008C3F65">
          <w:pPr>
            <w:pStyle w:val="TM2"/>
            <w:tabs>
              <w:tab w:val="left" w:pos="880"/>
              <w:tab w:val="right" w:leader="dot" w:pos="9062"/>
            </w:tabs>
            <w:rPr>
              <w:rFonts w:cstheme="minorBidi"/>
              <w:noProof/>
              <w:szCs w:val="22"/>
            </w:rPr>
          </w:pPr>
          <w:hyperlink w:anchor="_Toc165623219" w:history="1">
            <w:r w:rsidR="00A12B22" w:rsidRPr="00E2206E">
              <w:rPr>
                <w:rStyle w:val="Lienhypertexte"/>
                <w:noProof/>
                <w:lang w:val="fr-FR"/>
              </w:rPr>
              <w:t>1.1</w:t>
            </w:r>
            <w:r w:rsidR="00A12B22">
              <w:rPr>
                <w:rFonts w:cstheme="minorBidi"/>
                <w:noProof/>
                <w:szCs w:val="22"/>
              </w:rPr>
              <w:tab/>
            </w:r>
            <w:r w:rsidR="00A12B22" w:rsidRPr="00E2206E">
              <w:rPr>
                <w:rStyle w:val="Lienhypertexte"/>
                <w:noProof/>
                <w:lang w:val="fr-FR"/>
              </w:rPr>
              <w:t>PLanification</w:t>
            </w:r>
            <w:r w:rsidR="00A12B22">
              <w:rPr>
                <w:noProof/>
                <w:webHidden/>
              </w:rPr>
              <w:tab/>
            </w:r>
            <w:r w:rsidR="00A12B22">
              <w:rPr>
                <w:noProof/>
                <w:webHidden/>
              </w:rPr>
              <w:fldChar w:fldCharType="begin"/>
            </w:r>
            <w:r w:rsidR="00A12B22">
              <w:rPr>
                <w:noProof/>
                <w:webHidden/>
              </w:rPr>
              <w:instrText xml:space="preserve"> PAGEREF _Toc165623219 \h </w:instrText>
            </w:r>
            <w:r w:rsidR="00A12B22">
              <w:rPr>
                <w:noProof/>
                <w:webHidden/>
              </w:rPr>
            </w:r>
            <w:r w:rsidR="00A12B22">
              <w:rPr>
                <w:noProof/>
                <w:webHidden/>
              </w:rPr>
              <w:fldChar w:fldCharType="separate"/>
            </w:r>
            <w:r w:rsidR="00A12B22">
              <w:rPr>
                <w:noProof/>
                <w:webHidden/>
              </w:rPr>
              <w:t>2</w:t>
            </w:r>
            <w:r w:rsidR="00A12B22">
              <w:rPr>
                <w:noProof/>
                <w:webHidden/>
              </w:rPr>
              <w:fldChar w:fldCharType="end"/>
            </w:r>
          </w:hyperlink>
        </w:p>
        <w:p w14:paraId="5B8DCAA8" w14:textId="43AABF61" w:rsidR="00A12B22" w:rsidRDefault="008C3F65">
          <w:pPr>
            <w:pStyle w:val="TM2"/>
            <w:tabs>
              <w:tab w:val="left" w:pos="880"/>
              <w:tab w:val="right" w:leader="dot" w:pos="9062"/>
            </w:tabs>
            <w:rPr>
              <w:rFonts w:cstheme="minorBidi"/>
              <w:noProof/>
              <w:szCs w:val="22"/>
            </w:rPr>
          </w:pPr>
          <w:hyperlink w:anchor="_Toc165623220" w:history="1">
            <w:r w:rsidR="00A12B22" w:rsidRPr="00E2206E">
              <w:rPr>
                <w:rStyle w:val="Lienhypertexte"/>
                <w:noProof/>
                <w:lang w:val="fr-FR"/>
              </w:rPr>
              <w:t>1.2</w:t>
            </w:r>
            <w:r w:rsidR="00A12B22">
              <w:rPr>
                <w:rFonts w:cstheme="minorBidi"/>
                <w:noProof/>
                <w:szCs w:val="22"/>
              </w:rPr>
              <w:tab/>
            </w:r>
            <w:r w:rsidR="00A12B22" w:rsidRPr="00E2206E">
              <w:rPr>
                <w:rStyle w:val="Lienhypertexte"/>
                <w:noProof/>
                <w:lang w:val="fr-FR"/>
              </w:rPr>
              <w:t>Contact</w:t>
            </w:r>
            <w:r w:rsidR="00A12B22">
              <w:rPr>
                <w:noProof/>
                <w:webHidden/>
              </w:rPr>
              <w:tab/>
            </w:r>
            <w:r w:rsidR="00A12B22">
              <w:rPr>
                <w:noProof/>
                <w:webHidden/>
              </w:rPr>
              <w:fldChar w:fldCharType="begin"/>
            </w:r>
            <w:r w:rsidR="00A12B22">
              <w:rPr>
                <w:noProof/>
                <w:webHidden/>
              </w:rPr>
              <w:instrText xml:space="preserve"> PAGEREF _Toc165623220 \h </w:instrText>
            </w:r>
            <w:r w:rsidR="00A12B22">
              <w:rPr>
                <w:noProof/>
                <w:webHidden/>
              </w:rPr>
            </w:r>
            <w:r w:rsidR="00A12B22">
              <w:rPr>
                <w:noProof/>
                <w:webHidden/>
              </w:rPr>
              <w:fldChar w:fldCharType="separate"/>
            </w:r>
            <w:r w:rsidR="00A12B22">
              <w:rPr>
                <w:noProof/>
                <w:webHidden/>
              </w:rPr>
              <w:t>5</w:t>
            </w:r>
            <w:r w:rsidR="00A12B22">
              <w:rPr>
                <w:noProof/>
                <w:webHidden/>
              </w:rPr>
              <w:fldChar w:fldCharType="end"/>
            </w:r>
          </w:hyperlink>
        </w:p>
        <w:p w14:paraId="69A4821E" w14:textId="7FC5C7BD" w:rsidR="00A12B22" w:rsidRDefault="008C3F65">
          <w:pPr>
            <w:pStyle w:val="TM1"/>
            <w:tabs>
              <w:tab w:val="left" w:pos="440"/>
              <w:tab w:val="right" w:leader="dot" w:pos="9062"/>
            </w:tabs>
            <w:rPr>
              <w:rFonts w:cstheme="minorBidi"/>
              <w:noProof/>
              <w:szCs w:val="22"/>
            </w:rPr>
          </w:pPr>
          <w:hyperlink w:anchor="_Toc165623221" w:history="1">
            <w:r w:rsidR="00A12B22" w:rsidRPr="00E2206E">
              <w:rPr>
                <w:rStyle w:val="Lienhypertexte"/>
                <w:noProof/>
                <w:lang w:val="fr-FR"/>
              </w:rPr>
              <w:t>2</w:t>
            </w:r>
            <w:r w:rsidR="00A12B22">
              <w:rPr>
                <w:rFonts w:cstheme="minorBidi"/>
                <w:noProof/>
                <w:szCs w:val="22"/>
              </w:rPr>
              <w:tab/>
            </w:r>
            <w:r w:rsidR="00A12B22" w:rsidRPr="00E2206E">
              <w:rPr>
                <w:rStyle w:val="Lienhypertexte"/>
                <w:noProof/>
                <w:lang w:val="fr-FR"/>
              </w:rPr>
              <w:t>Analyse/Conception</w:t>
            </w:r>
            <w:r w:rsidR="00A12B22">
              <w:rPr>
                <w:noProof/>
                <w:webHidden/>
              </w:rPr>
              <w:tab/>
            </w:r>
            <w:r w:rsidR="00A12B22">
              <w:rPr>
                <w:noProof/>
                <w:webHidden/>
              </w:rPr>
              <w:fldChar w:fldCharType="begin"/>
            </w:r>
            <w:r w:rsidR="00A12B22">
              <w:rPr>
                <w:noProof/>
                <w:webHidden/>
              </w:rPr>
              <w:instrText xml:space="preserve"> PAGEREF _Toc165623221 \h </w:instrText>
            </w:r>
            <w:r w:rsidR="00A12B22">
              <w:rPr>
                <w:noProof/>
                <w:webHidden/>
              </w:rPr>
            </w:r>
            <w:r w:rsidR="00A12B22">
              <w:rPr>
                <w:noProof/>
                <w:webHidden/>
              </w:rPr>
              <w:fldChar w:fldCharType="separate"/>
            </w:r>
            <w:r w:rsidR="00A12B22">
              <w:rPr>
                <w:noProof/>
                <w:webHidden/>
              </w:rPr>
              <w:t>5</w:t>
            </w:r>
            <w:r w:rsidR="00A12B22">
              <w:rPr>
                <w:noProof/>
                <w:webHidden/>
              </w:rPr>
              <w:fldChar w:fldCharType="end"/>
            </w:r>
          </w:hyperlink>
        </w:p>
        <w:p w14:paraId="6720B919" w14:textId="6A32CBBB" w:rsidR="00A12B22" w:rsidRDefault="008C3F65">
          <w:pPr>
            <w:pStyle w:val="TM2"/>
            <w:tabs>
              <w:tab w:val="left" w:pos="880"/>
              <w:tab w:val="right" w:leader="dot" w:pos="9062"/>
            </w:tabs>
            <w:rPr>
              <w:rFonts w:cstheme="minorBidi"/>
              <w:noProof/>
              <w:szCs w:val="22"/>
            </w:rPr>
          </w:pPr>
          <w:hyperlink w:anchor="_Toc165623222" w:history="1">
            <w:r w:rsidR="00A12B22" w:rsidRPr="00E2206E">
              <w:rPr>
                <w:rStyle w:val="Lienhypertexte"/>
                <w:noProof/>
                <w:lang w:val="fr-FR"/>
              </w:rPr>
              <w:t>2.1</w:t>
            </w:r>
            <w:r w:rsidR="00A12B22">
              <w:rPr>
                <w:rFonts w:cstheme="minorBidi"/>
                <w:noProof/>
                <w:szCs w:val="22"/>
              </w:rPr>
              <w:tab/>
            </w:r>
            <w:r w:rsidR="00A12B22" w:rsidRPr="00E2206E">
              <w:rPr>
                <w:rStyle w:val="Lienhypertexte"/>
                <w:noProof/>
                <w:lang w:val="fr-FR"/>
              </w:rPr>
              <w:t>Dossier de conception</w:t>
            </w:r>
            <w:r w:rsidR="00A12B22">
              <w:rPr>
                <w:noProof/>
                <w:webHidden/>
              </w:rPr>
              <w:tab/>
            </w:r>
            <w:r w:rsidR="00A12B22">
              <w:rPr>
                <w:noProof/>
                <w:webHidden/>
              </w:rPr>
              <w:fldChar w:fldCharType="begin"/>
            </w:r>
            <w:r w:rsidR="00A12B22">
              <w:rPr>
                <w:noProof/>
                <w:webHidden/>
              </w:rPr>
              <w:instrText xml:space="preserve"> PAGEREF _Toc165623222 \h </w:instrText>
            </w:r>
            <w:r w:rsidR="00A12B22">
              <w:rPr>
                <w:noProof/>
                <w:webHidden/>
              </w:rPr>
            </w:r>
            <w:r w:rsidR="00A12B22">
              <w:rPr>
                <w:noProof/>
                <w:webHidden/>
              </w:rPr>
              <w:fldChar w:fldCharType="separate"/>
            </w:r>
            <w:r w:rsidR="00A12B22">
              <w:rPr>
                <w:noProof/>
                <w:webHidden/>
              </w:rPr>
              <w:t>5</w:t>
            </w:r>
            <w:r w:rsidR="00A12B22">
              <w:rPr>
                <w:noProof/>
                <w:webHidden/>
              </w:rPr>
              <w:fldChar w:fldCharType="end"/>
            </w:r>
          </w:hyperlink>
        </w:p>
        <w:p w14:paraId="6D69EC1D" w14:textId="0F520B01" w:rsidR="00A12B22" w:rsidRDefault="008C3F65">
          <w:pPr>
            <w:pStyle w:val="TM3"/>
            <w:tabs>
              <w:tab w:val="left" w:pos="1320"/>
              <w:tab w:val="right" w:leader="dot" w:pos="9062"/>
            </w:tabs>
            <w:rPr>
              <w:rFonts w:cstheme="minorBidi"/>
              <w:noProof/>
              <w:szCs w:val="22"/>
            </w:rPr>
          </w:pPr>
          <w:hyperlink w:anchor="_Toc165623223" w:history="1">
            <w:r w:rsidR="00A12B22" w:rsidRPr="00E2206E">
              <w:rPr>
                <w:rStyle w:val="Lienhypertexte"/>
                <w:noProof/>
              </w:rPr>
              <w:t>2.1.1</w:t>
            </w:r>
            <w:r w:rsidR="00A12B22">
              <w:rPr>
                <w:rFonts w:cstheme="minorBidi"/>
                <w:noProof/>
                <w:szCs w:val="22"/>
              </w:rPr>
              <w:tab/>
            </w:r>
            <w:r w:rsidR="00A12B22" w:rsidRPr="00E2206E">
              <w:rPr>
                <w:rStyle w:val="Lienhypertexte"/>
                <w:noProof/>
              </w:rPr>
              <w:t>Choix du matérielle</w:t>
            </w:r>
            <w:r w:rsidR="00A12B22">
              <w:rPr>
                <w:noProof/>
                <w:webHidden/>
              </w:rPr>
              <w:tab/>
            </w:r>
            <w:r w:rsidR="00A12B22">
              <w:rPr>
                <w:noProof/>
                <w:webHidden/>
              </w:rPr>
              <w:fldChar w:fldCharType="begin"/>
            </w:r>
            <w:r w:rsidR="00A12B22">
              <w:rPr>
                <w:noProof/>
                <w:webHidden/>
              </w:rPr>
              <w:instrText xml:space="preserve"> PAGEREF _Toc165623223 \h </w:instrText>
            </w:r>
            <w:r w:rsidR="00A12B22">
              <w:rPr>
                <w:noProof/>
                <w:webHidden/>
              </w:rPr>
            </w:r>
            <w:r w:rsidR="00A12B22">
              <w:rPr>
                <w:noProof/>
                <w:webHidden/>
              </w:rPr>
              <w:fldChar w:fldCharType="separate"/>
            </w:r>
            <w:r w:rsidR="00A12B22">
              <w:rPr>
                <w:noProof/>
                <w:webHidden/>
              </w:rPr>
              <w:t>5</w:t>
            </w:r>
            <w:r w:rsidR="00A12B22">
              <w:rPr>
                <w:noProof/>
                <w:webHidden/>
              </w:rPr>
              <w:fldChar w:fldCharType="end"/>
            </w:r>
          </w:hyperlink>
        </w:p>
        <w:p w14:paraId="1394144A" w14:textId="726D2D37" w:rsidR="00A12B22" w:rsidRDefault="008C3F65">
          <w:pPr>
            <w:pStyle w:val="TM3"/>
            <w:tabs>
              <w:tab w:val="left" w:pos="1320"/>
              <w:tab w:val="right" w:leader="dot" w:pos="9062"/>
            </w:tabs>
            <w:rPr>
              <w:rFonts w:cstheme="minorBidi"/>
              <w:noProof/>
              <w:szCs w:val="22"/>
            </w:rPr>
          </w:pPr>
          <w:hyperlink w:anchor="_Toc165623224" w:history="1">
            <w:r w:rsidR="00A12B22" w:rsidRPr="00E2206E">
              <w:rPr>
                <w:rStyle w:val="Lienhypertexte"/>
                <w:noProof/>
              </w:rPr>
              <w:t>2.1.2</w:t>
            </w:r>
            <w:r w:rsidR="00A12B22">
              <w:rPr>
                <w:rFonts w:cstheme="minorBidi"/>
                <w:noProof/>
                <w:szCs w:val="22"/>
              </w:rPr>
              <w:tab/>
            </w:r>
            <w:r w:rsidR="00A12B22" w:rsidRPr="00E2206E">
              <w:rPr>
                <w:rStyle w:val="Lienhypertexte"/>
                <w:noProof/>
              </w:rPr>
              <w:t>Choix du système d’exploitation</w:t>
            </w:r>
            <w:r w:rsidR="00A12B22">
              <w:rPr>
                <w:noProof/>
                <w:webHidden/>
              </w:rPr>
              <w:tab/>
            </w:r>
            <w:r w:rsidR="00A12B22">
              <w:rPr>
                <w:noProof/>
                <w:webHidden/>
              </w:rPr>
              <w:fldChar w:fldCharType="begin"/>
            </w:r>
            <w:r w:rsidR="00A12B22">
              <w:rPr>
                <w:noProof/>
                <w:webHidden/>
              </w:rPr>
              <w:instrText xml:space="preserve"> PAGEREF _Toc165623224 \h </w:instrText>
            </w:r>
            <w:r w:rsidR="00A12B22">
              <w:rPr>
                <w:noProof/>
                <w:webHidden/>
              </w:rPr>
            </w:r>
            <w:r w:rsidR="00A12B22">
              <w:rPr>
                <w:noProof/>
                <w:webHidden/>
              </w:rPr>
              <w:fldChar w:fldCharType="separate"/>
            </w:r>
            <w:r w:rsidR="00A12B22">
              <w:rPr>
                <w:noProof/>
                <w:webHidden/>
              </w:rPr>
              <w:t>5</w:t>
            </w:r>
            <w:r w:rsidR="00A12B22">
              <w:rPr>
                <w:noProof/>
                <w:webHidden/>
              </w:rPr>
              <w:fldChar w:fldCharType="end"/>
            </w:r>
          </w:hyperlink>
        </w:p>
        <w:p w14:paraId="32DB292F" w14:textId="6127ADEE" w:rsidR="00A12B22" w:rsidRDefault="008C3F65">
          <w:pPr>
            <w:pStyle w:val="TM3"/>
            <w:tabs>
              <w:tab w:val="left" w:pos="1320"/>
              <w:tab w:val="right" w:leader="dot" w:pos="9062"/>
            </w:tabs>
            <w:rPr>
              <w:rFonts w:cstheme="minorBidi"/>
              <w:noProof/>
              <w:szCs w:val="22"/>
            </w:rPr>
          </w:pPr>
          <w:hyperlink w:anchor="_Toc165623225" w:history="1">
            <w:r w:rsidR="00A12B22" w:rsidRPr="00E2206E">
              <w:rPr>
                <w:rStyle w:val="Lienhypertexte"/>
                <w:noProof/>
              </w:rPr>
              <w:t>2.1.3</w:t>
            </w:r>
            <w:r w:rsidR="00A12B22">
              <w:rPr>
                <w:rFonts w:cstheme="minorBidi"/>
                <w:noProof/>
                <w:szCs w:val="22"/>
              </w:rPr>
              <w:tab/>
            </w:r>
            <w:r w:rsidR="00A12B22" w:rsidRPr="00E2206E">
              <w:rPr>
                <w:rStyle w:val="Lienhypertexte"/>
                <w:noProof/>
                <w:shd w:val="clear" w:color="auto" w:fill="FFFFFF"/>
              </w:rPr>
              <w:t>Choix des outils logiciel</w:t>
            </w:r>
            <w:r w:rsidR="00A12B22">
              <w:rPr>
                <w:noProof/>
                <w:webHidden/>
              </w:rPr>
              <w:tab/>
            </w:r>
            <w:r w:rsidR="00A12B22">
              <w:rPr>
                <w:noProof/>
                <w:webHidden/>
              </w:rPr>
              <w:fldChar w:fldCharType="begin"/>
            </w:r>
            <w:r w:rsidR="00A12B22">
              <w:rPr>
                <w:noProof/>
                <w:webHidden/>
              </w:rPr>
              <w:instrText xml:space="preserve"> PAGEREF _Toc165623225 \h </w:instrText>
            </w:r>
            <w:r w:rsidR="00A12B22">
              <w:rPr>
                <w:noProof/>
                <w:webHidden/>
              </w:rPr>
            </w:r>
            <w:r w:rsidR="00A12B22">
              <w:rPr>
                <w:noProof/>
                <w:webHidden/>
              </w:rPr>
              <w:fldChar w:fldCharType="separate"/>
            </w:r>
            <w:r w:rsidR="00A12B22">
              <w:rPr>
                <w:noProof/>
                <w:webHidden/>
              </w:rPr>
              <w:t>5</w:t>
            </w:r>
            <w:r w:rsidR="00A12B22">
              <w:rPr>
                <w:noProof/>
                <w:webHidden/>
              </w:rPr>
              <w:fldChar w:fldCharType="end"/>
            </w:r>
          </w:hyperlink>
        </w:p>
        <w:p w14:paraId="1CC7C2CC" w14:textId="0B083D3A" w:rsidR="00A12B22" w:rsidRDefault="008C3F65">
          <w:pPr>
            <w:pStyle w:val="TM2"/>
            <w:tabs>
              <w:tab w:val="left" w:pos="880"/>
              <w:tab w:val="right" w:leader="dot" w:pos="9062"/>
            </w:tabs>
            <w:rPr>
              <w:rFonts w:cstheme="minorBidi"/>
              <w:noProof/>
              <w:szCs w:val="22"/>
            </w:rPr>
          </w:pPr>
          <w:hyperlink w:anchor="_Toc165623226" w:history="1">
            <w:r w:rsidR="00A12B22" w:rsidRPr="00E2206E">
              <w:rPr>
                <w:rStyle w:val="Lienhypertexte"/>
                <w:noProof/>
                <w:lang w:val="fr-FR"/>
              </w:rPr>
              <w:t>2.2</w:t>
            </w:r>
            <w:r w:rsidR="00A12B22">
              <w:rPr>
                <w:rFonts w:cstheme="minorBidi"/>
                <w:noProof/>
                <w:szCs w:val="22"/>
              </w:rPr>
              <w:tab/>
            </w:r>
            <w:r w:rsidR="00A12B22" w:rsidRPr="00E2206E">
              <w:rPr>
                <w:rStyle w:val="Lienhypertexte"/>
                <w:noProof/>
                <w:lang w:val="fr-FR"/>
              </w:rPr>
              <w:t>Concepte</w:t>
            </w:r>
            <w:r w:rsidR="00A12B22">
              <w:rPr>
                <w:noProof/>
                <w:webHidden/>
              </w:rPr>
              <w:tab/>
            </w:r>
            <w:r w:rsidR="00A12B22">
              <w:rPr>
                <w:noProof/>
                <w:webHidden/>
              </w:rPr>
              <w:fldChar w:fldCharType="begin"/>
            </w:r>
            <w:r w:rsidR="00A12B22">
              <w:rPr>
                <w:noProof/>
                <w:webHidden/>
              </w:rPr>
              <w:instrText xml:space="preserve"> PAGEREF _Toc165623226 \h </w:instrText>
            </w:r>
            <w:r w:rsidR="00A12B22">
              <w:rPr>
                <w:noProof/>
                <w:webHidden/>
              </w:rPr>
            </w:r>
            <w:r w:rsidR="00A12B22">
              <w:rPr>
                <w:noProof/>
                <w:webHidden/>
              </w:rPr>
              <w:fldChar w:fldCharType="separate"/>
            </w:r>
            <w:r w:rsidR="00A12B22">
              <w:rPr>
                <w:noProof/>
                <w:webHidden/>
              </w:rPr>
              <w:t>6</w:t>
            </w:r>
            <w:r w:rsidR="00A12B22">
              <w:rPr>
                <w:noProof/>
                <w:webHidden/>
              </w:rPr>
              <w:fldChar w:fldCharType="end"/>
            </w:r>
          </w:hyperlink>
        </w:p>
        <w:p w14:paraId="3688D3F7" w14:textId="58B0C5FE" w:rsidR="00A12B22" w:rsidRDefault="008C3F65">
          <w:pPr>
            <w:pStyle w:val="TM3"/>
            <w:tabs>
              <w:tab w:val="left" w:pos="1320"/>
              <w:tab w:val="right" w:leader="dot" w:pos="9062"/>
            </w:tabs>
            <w:rPr>
              <w:rFonts w:cstheme="minorBidi"/>
              <w:noProof/>
              <w:szCs w:val="22"/>
            </w:rPr>
          </w:pPr>
          <w:hyperlink w:anchor="_Toc165623227" w:history="1">
            <w:r w:rsidR="00A12B22" w:rsidRPr="00E2206E">
              <w:rPr>
                <w:rStyle w:val="Lienhypertexte"/>
                <w:noProof/>
                <w:lang w:val="fr-FR"/>
              </w:rPr>
              <w:t>2.2.1</w:t>
            </w:r>
            <w:r w:rsidR="00A12B22">
              <w:rPr>
                <w:rFonts w:cstheme="minorBidi"/>
                <w:noProof/>
                <w:szCs w:val="22"/>
              </w:rPr>
              <w:tab/>
            </w:r>
            <w:r w:rsidR="00A12B22" w:rsidRPr="00E2206E">
              <w:rPr>
                <w:rStyle w:val="Lienhypertexte"/>
                <w:noProof/>
                <w:lang w:val="fr-FR"/>
              </w:rPr>
              <w:t>Maquette</w:t>
            </w:r>
            <w:r w:rsidR="00A12B22">
              <w:rPr>
                <w:noProof/>
                <w:webHidden/>
              </w:rPr>
              <w:tab/>
            </w:r>
            <w:r w:rsidR="00A12B22">
              <w:rPr>
                <w:noProof/>
                <w:webHidden/>
              </w:rPr>
              <w:fldChar w:fldCharType="begin"/>
            </w:r>
            <w:r w:rsidR="00A12B22">
              <w:rPr>
                <w:noProof/>
                <w:webHidden/>
              </w:rPr>
              <w:instrText xml:space="preserve"> PAGEREF _Toc165623227 \h </w:instrText>
            </w:r>
            <w:r w:rsidR="00A12B22">
              <w:rPr>
                <w:noProof/>
                <w:webHidden/>
              </w:rPr>
            </w:r>
            <w:r w:rsidR="00A12B22">
              <w:rPr>
                <w:noProof/>
                <w:webHidden/>
              </w:rPr>
              <w:fldChar w:fldCharType="separate"/>
            </w:r>
            <w:r w:rsidR="00A12B22">
              <w:rPr>
                <w:noProof/>
                <w:webHidden/>
              </w:rPr>
              <w:t>6</w:t>
            </w:r>
            <w:r w:rsidR="00A12B22">
              <w:rPr>
                <w:noProof/>
                <w:webHidden/>
              </w:rPr>
              <w:fldChar w:fldCharType="end"/>
            </w:r>
          </w:hyperlink>
        </w:p>
        <w:p w14:paraId="3A388BFD" w14:textId="151622E4" w:rsidR="00A12B22" w:rsidRDefault="008C3F65">
          <w:pPr>
            <w:pStyle w:val="TM3"/>
            <w:tabs>
              <w:tab w:val="left" w:pos="1320"/>
              <w:tab w:val="right" w:leader="dot" w:pos="9062"/>
            </w:tabs>
            <w:rPr>
              <w:rFonts w:cstheme="minorBidi"/>
              <w:noProof/>
              <w:szCs w:val="22"/>
            </w:rPr>
          </w:pPr>
          <w:hyperlink w:anchor="_Toc165623228" w:history="1">
            <w:r w:rsidR="00A12B22" w:rsidRPr="00E2206E">
              <w:rPr>
                <w:rStyle w:val="Lienhypertexte"/>
                <w:noProof/>
                <w:lang w:val="fr-FR"/>
              </w:rPr>
              <w:t>2.2.2</w:t>
            </w:r>
            <w:r w:rsidR="00A12B22">
              <w:rPr>
                <w:rFonts w:cstheme="minorBidi"/>
                <w:noProof/>
                <w:szCs w:val="22"/>
              </w:rPr>
              <w:tab/>
            </w:r>
            <w:r w:rsidR="00A12B22" w:rsidRPr="00E2206E">
              <w:rPr>
                <w:rStyle w:val="Lienhypertexte"/>
                <w:noProof/>
                <w:lang w:val="fr-FR"/>
              </w:rPr>
              <w:t>MCD</w:t>
            </w:r>
            <w:r w:rsidR="00A12B22">
              <w:rPr>
                <w:noProof/>
                <w:webHidden/>
              </w:rPr>
              <w:tab/>
            </w:r>
            <w:r w:rsidR="00A12B22">
              <w:rPr>
                <w:noProof/>
                <w:webHidden/>
              </w:rPr>
              <w:fldChar w:fldCharType="begin"/>
            </w:r>
            <w:r w:rsidR="00A12B22">
              <w:rPr>
                <w:noProof/>
                <w:webHidden/>
              </w:rPr>
              <w:instrText xml:space="preserve"> PAGEREF _Toc165623228 \h </w:instrText>
            </w:r>
            <w:r w:rsidR="00A12B22">
              <w:rPr>
                <w:noProof/>
                <w:webHidden/>
              </w:rPr>
            </w:r>
            <w:r w:rsidR="00A12B22">
              <w:rPr>
                <w:noProof/>
                <w:webHidden/>
              </w:rPr>
              <w:fldChar w:fldCharType="separate"/>
            </w:r>
            <w:r w:rsidR="00A12B22">
              <w:rPr>
                <w:noProof/>
                <w:webHidden/>
              </w:rPr>
              <w:t>13</w:t>
            </w:r>
            <w:r w:rsidR="00A12B22">
              <w:rPr>
                <w:noProof/>
                <w:webHidden/>
              </w:rPr>
              <w:fldChar w:fldCharType="end"/>
            </w:r>
          </w:hyperlink>
        </w:p>
        <w:p w14:paraId="265F39E9" w14:textId="35BB4AE7" w:rsidR="00A12B22" w:rsidRDefault="008C3F65">
          <w:pPr>
            <w:pStyle w:val="TM3"/>
            <w:tabs>
              <w:tab w:val="left" w:pos="1320"/>
              <w:tab w:val="right" w:leader="dot" w:pos="9062"/>
            </w:tabs>
            <w:rPr>
              <w:rFonts w:cstheme="minorBidi"/>
              <w:noProof/>
              <w:szCs w:val="22"/>
            </w:rPr>
          </w:pPr>
          <w:hyperlink w:anchor="_Toc165623229" w:history="1">
            <w:r w:rsidR="00A12B22" w:rsidRPr="00E2206E">
              <w:rPr>
                <w:rStyle w:val="Lienhypertexte"/>
                <w:noProof/>
                <w:lang w:val="fr-FR"/>
              </w:rPr>
              <w:t>2.2.3</w:t>
            </w:r>
            <w:r w:rsidR="00A12B22">
              <w:rPr>
                <w:rFonts w:cstheme="minorBidi"/>
                <w:noProof/>
                <w:szCs w:val="22"/>
              </w:rPr>
              <w:tab/>
            </w:r>
            <w:r w:rsidR="00A12B22" w:rsidRPr="00E2206E">
              <w:rPr>
                <w:rStyle w:val="Lienhypertexte"/>
                <w:noProof/>
                <w:lang w:val="fr-FR"/>
              </w:rPr>
              <w:t>MLD</w:t>
            </w:r>
            <w:r w:rsidR="00A12B22">
              <w:rPr>
                <w:noProof/>
                <w:webHidden/>
              </w:rPr>
              <w:tab/>
            </w:r>
            <w:r w:rsidR="00A12B22">
              <w:rPr>
                <w:noProof/>
                <w:webHidden/>
              </w:rPr>
              <w:fldChar w:fldCharType="begin"/>
            </w:r>
            <w:r w:rsidR="00A12B22">
              <w:rPr>
                <w:noProof/>
                <w:webHidden/>
              </w:rPr>
              <w:instrText xml:space="preserve"> PAGEREF _Toc165623229 \h </w:instrText>
            </w:r>
            <w:r w:rsidR="00A12B22">
              <w:rPr>
                <w:noProof/>
                <w:webHidden/>
              </w:rPr>
            </w:r>
            <w:r w:rsidR="00A12B22">
              <w:rPr>
                <w:noProof/>
                <w:webHidden/>
              </w:rPr>
              <w:fldChar w:fldCharType="separate"/>
            </w:r>
            <w:r w:rsidR="00A12B22">
              <w:rPr>
                <w:noProof/>
                <w:webHidden/>
              </w:rPr>
              <w:t>15</w:t>
            </w:r>
            <w:r w:rsidR="00A12B22">
              <w:rPr>
                <w:noProof/>
                <w:webHidden/>
              </w:rPr>
              <w:fldChar w:fldCharType="end"/>
            </w:r>
          </w:hyperlink>
        </w:p>
        <w:p w14:paraId="4C67B871" w14:textId="2E3D60AF" w:rsidR="007316BA" w:rsidRDefault="00CD0F9D" w:rsidP="00103DB4">
          <w:pPr>
            <w:rPr>
              <w:b/>
              <w:bCs/>
              <w:lang w:val="fr-FR"/>
            </w:rPr>
          </w:pPr>
          <w:r>
            <w:rPr>
              <w:rFonts w:cs="Times New Roman"/>
              <w:b/>
              <w:bCs/>
              <w:noProof/>
              <w:lang w:val="fr-FR" w:eastAsia="fr-CH"/>
            </w:rPr>
            <w:fldChar w:fldCharType="end"/>
          </w:r>
        </w:p>
        <w:p w14:paraId="010DF46C" w14:textId="18C71EBD" w:rsidR="002D583D" w:rsidRDefault="008C3F65" w:rsidP="007316BA">
          <w:pPr>
            <w:rPr>
              <w:lang w:val="fr-FR"/>
            </w:rPr>
          </w:pPr>
        </w:p>
      </w:sdtContent>
    </w:sdt>
    <w:p w14:paraId="66F530E9" w14:textId="77777777" w:rsidR="00201722" w:rsidRDefault="00201722">
      <w:pPr>
        <w:rPr>
          <w:caps/>
          <w:color w:val="FFFFFF" w:themeColor="background1"/>
          <w:spacing w:val="15"/>
          <w:szCs w:val="22"/>
          <w:lang w:val="fr-FR"/>
        </w:rPr>
      </w:pPr>
      <w:r>
        <w:rPr>
          <w:lang w:val="fr-FR"/>
        </w:rPr>
        <w:br w:type="page"/>
      </w:r>
    </w:p>
    <w:p w14:paraId="029F5D6F" w14:textId="43058E51" w:rsidR="00CE3026" w:rsidRDefault="00CE3026" w:rsidP="00201722">
      <w:pPr>
        <w:pStyle w:val="Titre1"/>
        <w:rPr>
          <w:lang w:val="fr-FR"/>
        </w:rPr>
      </w:pPr>
      <w:bookmarkStart w:id="0" w:name="_Toc165623218"/>
      <w:r>
        <w:rPr>
          <w:lang w:val="fr-FR"/>
        </w:rPr>
        <w:lastRenderedPageBreak/>
        <w:t>Analyse préliminaire</w:t>
      </w:r>
      <w:bookmarkEnd w:id="0"/>
    </w:p>
    <w:p w14:paraId="3937C0E1" w14:textId="77777777" w:rsidR="005F3581" w:rsidRPr="00C01A52" w:rsidRDefault="005F3581" w:rsidP="005F3581">
      <w:pPr>
        <w:pStyle w:val="Titre2"/>
        <w:rPr>
          <w:lang w:val="fr-FR"/>
        </w:rPr>
      </w:pPr>
      <w:bookmarkStart w:id="1" w:name="_Toc165623219"/>
      <w:r>
        <w:rPr>
          <w:lang w:val="fr-FR"/>
        </w:rPr>
        <w:t>PLanification</w:t>
      </w:r>
      <w:bookmarkEnd w:id="1"/>
    </w:p>
    <w:p w14:paraId="2AEF5301" w14:textId="77777777" w:rsidR="005F3581" w:rsidRPr="00BE047B" w:rsidRDefault="005F3581" w:rsidP="005F3581">
      <w:pPr>
        <w:rPr>
          <w:b/>
          <w:bCs/>
          <w:sz w:val="28"/>
          <w:szCs w:val="28"/>
        </w:rPr>
      </w:pPr>
      <w:r w:rsidRPr="00BE047B">
        <w:rPr>
          <w:b/>
          <w:bCs/>
          <w:sz w:val="28"/>
          <w:szCs w:val="28"/>
        </w:rPr>
        <w:t>Code couleur :</w:t>
      </w:r>
    </w:p>
    <w:p w14:paraId="3A5009FB" w14:textId="77777777" w:rsidR="005F3581" w:rsidRDefault="005F3581" w:rsidP="005F3581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685"/>
        <w:gridCol w:w="4377"/>
      </w:tblGrid>
      <w:tr w:rsidR="005F3581" w14:paraId="51F87089" w14:textId="77777777" w:rsidTr="00FF2A0F">
        <w:trPr>
          <w:trHeight w:val="213"/>
        </w:trPr>
        <w:tc>
          <w:tcPr>
            <w:tcW w:w="6997" w:type="dxa"/>
            <w:shd w:val="clear" w:color="auto" w:fill="92D050"/>
          </w:tcPr>
          <w:p w14:paraId="2B9BBA00" w14:textId="77777777" w:rsidR="005F3581" w:rsidRDefault="005F3581" w:rsidP="00FF2A0F">
            <w:r>
              <w:t>Analyse</w:t>
            </w:r>
          </w:p>
        </w:tc>
        <w:tc>
          <w:tcPr>
            <w:tcW w:w="6997" w:type="dxa"/>
          </w:tcPr>
          <w:p w14:paraId="103B6759" w14:textId="77777777" w:rsidR="005F3581" w:rsidRDefault="005F3581" w:rsidP="00FF2A0F">
            <w:r>
              <w:t>Vert</w:t>
            </w:r>
          </w:p>
        </w:tc>
      </w:tr>
      <w:tr w:rsidR="005F3581" w14:paraId="49E86016" w14:textId="77777777" w:rsidTr="00FF2A0F">
        <w:tc>
          <w:tcPr>
            <w:tcW w:w="6997" w:type="dxa"/>
            <w:shd w:val="clear" w:color="auto" w:fill="B4C6E7" w:themeFill="accent1" w:themeFillTint="66"/>
          </w:tcPr>
          <w:p w14:paraId="4302223E" w14:textId="77777777" w:rsidR="005F3581" w:rsidRDefault="005F3581" w:rsidP="00FF2A0F">
            <w:r>
              <w:t>Implémentation</w:t>
            </w:r>
          </w:p>
        </w:tc>
        <w:tc>
          <w:tcPr>
            <w:tcW w:w="6997" w:type="dxa"/>
          </w:tcPr>
          <w:p w14:paraId="43E882A2" w14:textId="77777777" w:rsidR="005F3581" w:rsidRDefault="005F3581" w:rsidP="00FF2A0F">
            <w:r>
              <w:t>Bleu claire</w:t>
            </w:r>
          </w:p>
        </w:tc>
      </w:tr>
      <w:tr w:rsidR="005F3581" w14:paraId="47EAD7BB" w14:textId="77777777" w:rsidTr="00FF2A0F">
        <w:tc>
          <w:tcPr>
            <w:tcW w:w="6997" w:type="dxa"/>
            <w:shd w:val="clear" w:color="auto" w:fill="F4B083" w:themeFill="accent2" w:themeFillTint="99"/>
          </w:tcPr>
          <w:p w14:paraId="72BB00A9" w14:textId="77777777" w:rsidR="005F3581" w:rsidRDefault="005F3581" w:rsidP="00FF2A0F">
            <w:r>
              <w:t>Test</w:t>
            </w:r>
          </w:p>
        </w:tc>
        <w:tc>
          <w:tcPr>
            <w:tcW w:w="6997" w:type="dxa"/>
          </w:tcPr>
          <w:p w14:paraId="0B1536FA" w14:textId="77777777" w:rsidR="005F3581" w:rsidRDefault="005F3581" w:rsidP="00FF2A0F">
            <w:r>
              <w:t>Saumon</w:t>
            </w:r>
          </w:p>
        </w:tc>
      </w:tr>
      <w:tr w:rsidR="005F3581" w14:paraId="784B0EDA" w14:textId="77777777" w:rsidTr="00FF2A0F">
        <w:tc>
          <w:tcPr>
            <w:tcW w:w="6997" w:type="dxa"/>
            <w:shd w:val="clear" w:color="auto" w:fill="FFFF00"/>
          </w:tcPr>
          <w:p w14:paraId="176302A5" w14:textId="77777777" w:rsidR="005F3581" w:rsidRDefault="005F3581" w:rsidP="00FF2A0F">
            <w:r>
              <w:t>Documentation</w:t>
            </w:r>
          </w:p>
        </w:tc>
        <w:tc>
          <w:tcPr>
            <w:tcW w:w="6997" w:type="dxa"/>
          </w:tcPr>
          <w:p w14:paraId="4C692206" w14:textId="77777777" w:rsidR="005F3581" w:rsidRDefault="005F3581" w:rsidP="00FF2A0F">
            <w:r>
              <w:t>Jaune</w:t>
            </w:r>
          </w:p>
        </w:tc>
      </w:tr>
    </w:tbl>
    <w:p w14:paraId="7285B6C1" w14:textId="77777777" w:rsidR="005F3581" w:rsidRDefault="005F3581" w:rsidP="005F3581">
      <w:pPr>
        <w:rPr>
          <w:lang w:val="fr-FR"/>
        </w:rPr>
        <w:sectPr w:rsidR="005F3581" w:rsidSect="003228DF">
          <w:headerReference w:type="default" r:id="rId9"/>
          <w:footerReference w:type="default" r:id="rId10"/>
          <w:pgSz w:w="11906" w:h="16838"/>
          <w:pgMar w:top="1417" w:right="1417" w:bottom="1417" w:left="1417" w:header="708" w:footer="708" w:gutter="0"/>
          <w:pgNumType w:start="0"/>
          <w:cols w:space="708"/>
          <w:titlePg/>
          <w:docGrid w:linePitch="360"/>
        </w:sectPr>
      </w:pPr>
    </w:p>
    <w:p w14:paraId="0EC10A2B" w14:textId="77777777" w:rsidR="005F3581" w:rsidRDefault="005F3581" w:rsidP="005F3581">
      <w:pPr>
        <w:rPr>
          <w:lang w:val="fr-FR"/>
        </w:rPr>
      </w:pPr>
      <w:r w:rsidRPr="00362437">
        <w:rPr>
          <w:noProof/>
        </w:rPr>
        <w:lastRenderedPageBreak/>
        <w:drawing>
          <wp:inline distT="0" distB="0" distL="0" distR="0" wp14:anchorId="247280AB" wp14:editId="57BEF34A">
            <wp:extent cx="8892540" cy="5194300"/>
            <wp:effectExtent l="0" t="0" r="3810" b="635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519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FD76F" w14:textId="77777777" w:rsidR="005F3581" w:rsidRDefault="005F3581" w:rsidP="005F3581">
      <w:pPr>
        <w:rPr>
          <w:lang w:val="fr-FR"/>
        </w:rPr>
      </w:pPr>
    </w:p>
    <w:p w14:paraId="5AE87F8F" w14:textId="77777777" w:rsidR="005F3581" w:rsidRDefault="005F3581" w:rsidP="005F3581">
      <w:pPr>
        <w:rPr>
          <w:lang w:val="fr-FR"/>
        </w:rPr>
        <w:sectPr w:rsidR="005F3581" w:rsidSect="00C01A52">
          <w:footerReference w:type="first" r:id="rId12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  <w:r w:rsidRPr="00A40353">
        <w:rPr>
          <w:noProof/>
        </w:rPr>
        <w:lastRenderedPageBreak/>
        <w:drawing>
          <wp:inline distT="0" distB="0" distL="0" distR="0" wp14:anchorId="53884F8C" wp14:editId="2F609CC1">
            <wp:extent cx="8892540" cy="3758565"/>
            <wp:effectExtent l="0" t="0" r="381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375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6473F" w14:textId="675C45A6" w:rsidR="00CE3026" w:rsidRDefault="00FF3666" w:rsidP="00FF3666">
      <w:pPr>
        <w:pStyle w:val="Titre2"/>
        <w:rPr>
          <w:lang w:val="fr-FR"/>
        </w:rPr>
      </w:pPr>
      <w:bookmarkStart w:id="2" w:name="_Toc165623220"/>
      <w:r>
        <w:rPr>
          <w:lang w:val="fr-FR"/>
        </w:rPr>
        <w:lastRenderedPageBreak/>
        <w:t>Contact</w:t>
      </w:r>
      <w:bookmarkEnd w:id="2"/>
    </w:p>
    <w:p w14:paraId="0D465E6A" w14:textId="77777777" w:rsidR="001604CA" w:rsidRPr="001604CA" w:rsidRDefault="001604CA" w:rsidP="001604CA">
      <w:pPr>
        <w:rPr>
          <w:lang w:val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584"/>
        <w:gridCol w:w="1603"/>
        <w:gridCol w:w="1560"/>
        <w:gridCol w:w="2689"/>
        <w:gridCol w:w="1626"/>
      </w:tblGrid>
      <w:tr w:rsidR="00EF0788" w:rsidRPr="00EF0788" w14:paraId="6F4B11C6" w14:textId="77777777" w:rsidTr="00C53E13">
        <w:tc>
          <w:tcPr>
            <w:tcW w:w="1584" w:type="dxa"/>
            <w:shd w:val="clear" w:color="auto" w:fill="8EAADB" w:themeFill="accent1" w:themeFillTint="99"/>
          </w:tcPr>
          <w:p w14:paraId="1E8F22D7" w14:textId="164C4BED" w:rsidR="001604CA" w:rsidRPr="00EF0788" w:rsidRDefault="001604CA" w:rsidP="00FF3666">
            <w:pPr>
              <w:rPr>
                <w:color w:val="000000" w:themeColor="text1"/>
                <w:lang w:val="fr-FR"/>
              </w:rPr>
            </w:pPr>
            <w:r w:rsidRPr="00EF0788">
              <w:rPr>
                <w:color w:val="000000" w:themeColor="text1"/>
                <w:lang w:val="fr-FR"/>
              </w:rPr>
              <w:t>Fonction</w:t>
            </w:r>
          </w:p>
        </w:tc>
        <w:tc>
          <w:tcPr>
            <w:tcW w:w="1603" w:type="dxa"/>
            <w:shd w:val="clear" w:color="auto" w:fill="8EAADB" w:themeFill="accent1" w:themeFillTint="99"/>
          </w:tcPr>
          <w:p w14:paraId="74385C6E" w14:textId="56908DD1" w:rsidR="001604CA" w:rsidRPr="00EF0788" w:rsidRDefault="001604CA" w:rsidP="00FF3666">
            <w:pPr>
              <w:rPr>
                <w:color w:val="000000" w:themeColor="text1"/>
                <w:lang w:val="fr-FR"/>
              </w:rPr>
            </w:pPr>
            <w:r w:rsidRPr="00EF0788">
              <w:rPr>
                <w:color w:val="000000" w:themeColor="text1"/>
                <w:lang w:val="fr-FR"/>
              </w:rPr>
              <w:t>Nom</w:t>
            </w:r>
          </w:p>
        </w:tc>
        <w:tc>
          <w:tcPr>
            <w:tcW w:w="1560" w:type="dxa"/>
            <w:shd w:val="clear" w:color="auto" w:fill="8EAADB" w:themeFill="accent1" w:themeFillTint="99"/>
          </w:tcPr>
          <w:p w14:paraId="313EEF5C" w14:textId="79F2E7F5" w:rsidR="001604CA" w:rsidRPr="00EF0788" w:rsidRDefault="001604CA" w:rsidP="00FF3666">
            <w:pPr>
              <w:rPr>
                <w:color w:val="000000" w:themeColor="text1"/>
                <w:lang w:val="fr-FR"/>
              </w:rPr>
            </w:pPr>
            <w:r w:rsidRPr="00EF0788">
              <w:rPr>
                <w:color w:val="000000" w:themeColor="text1"/>
                <w:lang w:val="fr-FR"/>
              </w:rPr>
              <w:t>Prénom</w:t>
            </w:r>
          </w:p>
        </w:tc>
        <w:tc>
          <w:tcPr>
            <w:tcW w:w="2689" w:type="dxa"/>
            <w:shd w:val="clear" w:color="auto" w:fill="8EAADB" w:themeFill="accent1" w:themeFillTint="99"/>
          </w:tcPr>
          <w:p w14:paraId="56715897" w14:textId="2BF5EBE8" w:rsidR="001604CA" w:rsidRPr="00EF0788" w:rsidRDefault="001604CA" w:rsidP="00FF3666">
            <w:pPr>
              <w:rPr>
                <w:color w:val="000000" w:themeColor="text1"/>
                <w:lang w:val="fr-FR"/>
              </w:rPr>
            </w:pPr>
            <w:proofErr w:type="gramStart"/>
            <w:r w:rsidRPr="00EF0788">
              <w:rPr>
                <w:color w:val="000000" w:themeColor="text1"/>
                <w:lang w:val="fr-FR"/>
              </w:rPr>
              <w:t>Email</w:t>
            </w:r>
            <w:proofErr w:type="gramEnd"/>
          </w:p>
        </w:tc>
        <w:tc>
          <w:tcPr>
            <w:tcW w:w="1626" w:type="dxa"/>
            <w:shd w:val="clear" w:color="auto" w:fill="8EAADB" w:themeFill="accent1" w:themeFillTint="99"/>
          </w:tcPr>
          <w:p w14:paraId="738DAE7E" w14:textId="77777777" w:rsidR="005D0AB9" w:rsidRDefault="001604CA" w:rsidP="00D230C2">
            <w:pPr>
              <w:rPr>
                <w:color w:val="000000" w:themeColor="text1"/>
              </w:rPr>
            </w:pPr>
            <w:proofErr w:type="spellStart"/>
            <w:r w:rsidRPr="00EF0788">
              <w:rPr>
                <w:color w:val="000000" w:themeColor="text1"/>
              </w:rPr>
              <w:t>N</w:t>
            </w:r>
            <w:r w:rsidR="00D230C2" w:rsidRPr="00EF0788">
              <w:rPr>
                <w:color w:val="000000" w:themeColor="text1"/>
              </w:rPr>
              <w:t>um</w:t>
            </w:r>
            <w:proofErr w:type="spellEnd"/>
          </w:p>
          <w:p w14:paraId="55606D39" w14:textId="7AA05299" w:rsidR="001604CA" w:rsidRPr="00EF0788" w:rsidRDefault="00D230C2" w:rsidP="00D230C2">
            <w:pPr>
              <w:rPr>
                <w:color w:val="000000" w:themeColor="text1"/>
                <w:lang w:val="fr-FR"/>
              </w:rPr>
            </w:pPr>
            <w:r w:rsidRPr="00EF0788">
              <w:rPr>
                <w:color w:val="000000" w:themeColor="text1"/>
                <w:lang w:val="fr-FR"/>
              </w:rPr>
              <w:t>Téléphone</w:t>
            </w:r>
          </w:p>
        </w:tc>
      </w:tr>
      <w:tr w:rsidR="001604CA" w14:paraId="11C634A0" w14:textId="77777777" w:rsidTr="00C53E13">
        <w:tc>
          <w:tcPr>
            <w:tcW w:w="1584" w:type="dxa"/>
          </w:tcPr>
          <w:p w14:paraId="2DF5D29D" w14:textId="78924F01" w:rsidR="001604CA" w:rsidRDefault="00406AEE" w:rsidP="00E52B51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Chef de projet</w:t>
            </w:r>
          </w:p>
        </w:tc>
        <w:tc>
          <w:tcPr>
            <w:tcW w:w="1603" w:type="dxa"/>
          </w:tcPr>
          <w:p w14:paraId="4A9DAA46" w14:textId="446B0765" w:rsidR="001604CA" w:rsidRDefault="00406AEE" w:rsidP="00E52B51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Favre</w:t>
            </w:r>
          </w:p>
        </w:tc>
        <w:tc>
          <w:tcPr>
            <w:tcW w:w="1560" w:type="dxa"/>
          </w:tcPr>
          <w:p w14:paraId="1D9A2615" w14:textId="67FCDF49" w:rsidR="001604CA" w:rsidRDefault="00406AEE" w:rsidP="00E52B51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Raphaël</w:t>
            </w:r>
          </w:p>
        </w:tc>
        <w:tc>
          <w:tcPr>
            <w:tcW w:w="2689" w:type="dxa"/>
          </w:tcPr>
          <w:p w14:paraId="3DB3C7A0" w14:textId="09A4226B" w:rsidR="001604CA" w:rsidRDefault="008C3F65" w:rsidP="00E52B51">
            <w:pPr>
              <w:jc w:val="center"/>
              <w:rPr>
                <w:lang w:val="fr-FR"/>
              </w:rPr>
            </w:pPr>
            <w:hyperlink r:id="rId14" w:history="1">
              <w:r w:rsidR="00406AEE" w:rsidRPr="007C59D0">
                <w:rPr>
                  <w:rStyle w:val="Lienhypertexte"/>
                  <w:lang w:val="fr-FR"/>
                </w:rPr>
                <w:t>Raphael.favre@eduvaud.ch</w:t>
              </w:r>
            </w:hyperlink>
          </w:p>
        </w:tc>
        <w:tc>
          <w:tcPr>
            <w:tcW w:w="1626" w:type="dxa"/>
          </w:tcPr>
          <w:p w14:paraId="34FE105B" w14:textId="10A212C1" w:rsidR="001604CA" w:rsidRDefault="00DC6A18" w:rsidP="00E52B51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076 427 93 59</w:t>
            </w:r>
          </w:p>
        </w:tc>
      </w:tr>
      <w:tr w:rsidR="001604CA" w14:paraId="6D78F2C1" w14:textId="77777777" w:rsidTr="00C53E13">
        <w:tc>
          <w:tcPr>
            <w:tcW w:w="1584" w:type="dxa"/>
          </w:tcPr>
          <w:p w14:paraId="7BDD8F20" w14:textId="48CCBA34" w:rsidR="001604CA" w:rsidRDefault="00DC6A18" w:rsidP="00E52B51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Expert 1</w:t>
            </w:r>
          </w:p>
        </w:tc>
        <w:tc>
          <w:tcPr>
            <w:tcW w:w="1603" w:type="dxa"/>
          </w:tcPr>
          <w:p w14:paraId="7DC8B6E2" w14:textId="7DEDBE79" w:rsidR="001604CA" w:rsidRDefault="00DC6A18" w:rsidP="00E52B51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Malherbe</w:t>
            </w:r>
          </w:p>
        </w:tc>
        <w:tc>
          <w:tcPr>
            <w:tcW w:w="1560" w:type="dxa"/>
          </w:tcPr>
          <w:p w14:paraId="181CEA79" w14:textId="50295092" w:rsidR="001604CA" w:rsidRDefault="00DC6A18" w:rsidP="00E52B51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Roger</w:t>
            </w:r>
          </w:p>
        </w:tc>
        <w:tc>
          <w:tcPr>
            <w:tcW w:w="2689" w:type="dxa"/>
          </w:tcPr>
          <w:p w14:paraId="285BECDD" w14:textId="377B15AB" w:rsidR="001604CA" w:rsidRDefault="008C3F65" w:rsidP="00E52B51">
            <w:pPr>
              <w:jc w:val="center"/>
              <w:rPr>
                <w:lang w:val="fr-FR"/>
              </w:rPr>
            </w:pPr>
            <w:hyperlink r:id="rId15" w:history="1">
              <w:r w:rsidR="00DC6A18" w:rsidRPr="007C59D0">
                <w:rPr>
                  <w:rStyle w:val="Lienhypertexte"/>
                  <w:lang w:val="fr-FR"/>
                </w:rPr>
                <w:t>r.malherbe@rmsoft.ch</w:t>
              </w:r>
            </w:hyperlink>
          </w:p>
        </w:tc>
        <w:tc>
          <w:tcPr>
            <w:tcW w:w="1626" w:type="dxa"/>
          </w:tcPr>
          <w:p w14:paraId="699AAA02" w14:textId="263E7498" w:rsidR="001604CA" w:rsidRDefault="00A4091D" w:rsidP="00E52B51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079 230 72 37</w:t>
            </w:r>
          </w:p>
        </w:tc>
      </w:tr>
      <w:tr w:rsidR="001604CA" w14:paraId="45C12615" w14:textId="77777777" w:rsidTr="00C53E13">
        <w:tc>
          <w:tcPr>
            <w:tcW w:w="1584" w:type="dxa"/>
          </w:tcPr>
          <w:p w14:paraId="5405C2C2" w14:textId="0A2ED266" w:rsidR="001604CA" w:rsidRDefault="00A4091D" w:rsidP="00E52B51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Expert 2</w:t>
            </w:r>
          </w:p>
        </w:tc>
        <w:tc>
          <w:tcPr>
            <w:tcW w:w="1603" w:type="dxa"/>
          </w:tcPr>
          <w:p w14:paraId="7C0D7500" w14:textId="5BFE8F58" w:rsidR="001604CA" w:rsidRDefault="00A4091D" w:rsidP="00E52B51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Berny</w:t>
            </w:r>
          </w:p>
        </w:tc>
        <w:tc>
          <w:tcPr>
            <w:tcW w:w="1560" w:type="dxa"/>
          </w:tcPr>
          <w:p w14:paraId="2B4E69C0" w14:textId="280DF339" w:rsidR="001604CA" w:rsidRDefault="00A4091D" w:rsidP="00E52B51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Daniel</w:t>
            </w:r>
          </w:p>
        </w:tc>
        <w:tc>
          <w:tcPr>
            <w:tcW w:w="2689" w:type="dxa"/>
          </w:tcPr>
          <w:p w14:paraId="7A3BC230" w14:textId="4C81D9BE" w:rsidR="001604CA" w:rsidRDefault="008C3F65" w:rsidP="00E52B51">
            <w:pPr>
              <w:jc w:val="center"/>
              <w:rPr>
                <w:lang w:val="fr-FR"/>
              </w:rPr>
            </w:pPr>
            <w:hyperlink r:id="rId16" w:history="1">
              <w:r w:rsidR="00A4091D" w:rsidRPr="007C59D0">
                <w:rPr>
                  <w:rStyle w:val="Lienhypertexte"/>
                  <w:lang w:val="fr-FR"/>
                </w:rPr>
                <w:t>Daniel.berney@heig-vd.ch</w:t>
              </w:r>
            </w:hyperlink>
          </w:p>
        </w:tc>
        <w:tc>
          <w:tcPr>
            <w:tcW w:w="1626" w:type="dxa"/>
          </w:tcPr>
          <w:p w14:paraId="6195AAAA" w14:textId="01F4037E" w:rsidR="001604CA" w:rsidRDefault="00A4091D" w:rsidP="00E52B51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079 209 87 93</w:t>
            </w:r>
          </w:p>
        </w:tc>
      </w:tr>
      <w:tr w:rsidR="001604CA" w14:paraId="478C962B" w14:textId="77777777" w:rsidTr="00C53E13">
        <w:tc>
          <w:tcPr>
            <w:tcW w:w="1584" w:type="dxa"/>
          </w:tcPr>
          <w:p w14:paraId="1DDEC3CE" w14:textId="3A5204DF" w:rsidR="001604CA" w:rsidRDefault="00C53E13" w:rsidP="00E52B51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Candidat</w:t>
            </w:r>
          </w:p>
        </w:tc>
        <w:tc>
          <w:tcPr>
            <w:tcW w:w="1603" w:type="dxa"/>
          </w:tcPr>
          <w:p w14:paraId="060A76F4" w14:textId="6167301E" w:rsidR="001604CA" w:rsidRDefault="00C53E13" w:rsidP="00E52B51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Sifate</w:t>
            </w:r>
          </w:p>
        </w:tc>
        <w:tc>
          <w:tcPr>
            <w:tcW w:w="1560" w:type="dxa"/>
          </w:tcPr>
          <w:p w14:paraId="5A821C32" w14:textId="581F1E95" w:rsidR="001604CA" w:rsidRDefault="00C53E13" w:rsidP="00E52B51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Adam</w:t>
            </w:r>
          </w:p>
        </w:tc>
        <w:tc>
          <w:tcPr>
            <w:tcW w:w="2689" w:type="dxa"/>
          </w:tcPr>
          <w:p w14:paraId="4C8094C9" w14:textId="1DBDCCEF" w:rsidR="001604CA" w:rsidRDefault="008C3F65" w:rsidP="00E52B51">
            <w:pPr>
              <w:jc w:val="center"/>
              <w:rPr>
                <w:lang w:val="fr-FR"/>
              </w:rPr>
            </w:pPr>
            <w:hyperlink r:id="rId17" w:history="1">
              <w:r w:rsidR="00C53E13" w:rsidRPr="007C59D0">
                <w:rPr>
                  <w:rStyle w:val="Lienhypertexte"/>
                  <w:lang w:val="fr-FR"/>
                </w:rPr>
                <w:t>Adam.sifate@eduvaud.ch</w:t>
              </w:r>
            </w:hyperlink>
          </w:p>
        </w:tc>
        <w:tc>
          <w:tcPr>
            <w:tcW w:w="1626" w:type="dxa"/>
          </w:tcPr>
          <w:p w14:paraId="7BD8CF10" w14:textId="039894C4" w:rsidR="001604CA" w:rsidRDefault="00C53E13" w:rsidP="00E52B51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079 451 89 14</w:t>
            </w:r>
          </w:p>
        </w:tc>
      </w:tr>
    </w:tbl>
    <w:p w14:paraId="585ABBD6" w14:textId="77777777" w:rsidR="00FF3666" w:rsidRPr="00FF3666" w:rsidRDefault="00FF3666" w:rsidP="00FF3666">
      <w:pPr>
        <w:rPr>
          <w:lang w:val="fr-FR"/>
        </w:rPr>
      </w:pPr>
    </w:p>
    <w:p w14:paraId="6E83F97F" w14:textId="6E385846" w:rsidR="007316BA" w:rsidRDefault="002D583D" w:rsidP="00201722">
      <w:pPr>
        <w:pStyle w:val="Titre1"/>
        <w:rPr>
          <w:lang w:val="fr-FR"/>
        </w:rPr>
      </w:pPr>
      <w:bookmarkStart w:id="3" w:name="_Toc165623221"/>
      <w:r>
        <w:rPr>
          <w:lang w:val="fr-FR"/>
        </w:rPr>
        <w:t>Analyse/Conception</w:t>
      </w:r>
      <w:bookmarkEnd w:id="3"/>
    </w:p>
    <w:p w14:paraId="751B2BEA" w14:textId="77777777" w:rsidR="00193A89" w:rsidRDefault="00193A89" w:rsidP="00193A89">
      <w:pPr>
        <w:pStyle w:val="Titre2"/>
        <w:rPr>
          <w:lang w:val="fr-FR"/>
        </w:rPr>
      </w:pPr>
      <w:bookmarkStart w:id="4" w:name="_Toc162531912"/>
      <w:bookmarkStart w:id="5" w:name="_Toc165623222"/>
      <w:r w:rsidRPr="004961B5">
        <w:rPr>
          <w:lang w:val="fr-FR"/>
        </w:rPr>
        <w:t>Dossier de conception</w:t>
      </w:r>
      <w:bookmarkEnd w:id="4"/>
      <w:bookmarkEnd w:id="5"/>
      <w:r w:rsidRPr="004961B5">
        <w:rPr>
          <w:lang w:val="fr-FR"/>
        </w:rPr>
        <w:t xml:space="preserve"> </w:t>
      </w:r>
    </w:p>
    <w:p w14:paraId="2E70A7F8" w14:textId="77777777" w:rsidR="00193A89" w:rsidRDefault="00193A89" w:rsidP="00193A89">
      <w:pPr>
        <w:rPr>
          <w:lang w:val="fr-FR"/>
        </w:rPr>
      </w:pPr>
    </w:p>
    <w:p w14:paraId="2272252C" w14:textId="542FB96C" w:rsidR="00193A89" w:rsidRPr="00E42BF8" w:rsidRDefault="00193A89" w:rsidP="00193A89">
      <w:pPr>
        <w:pStyle w:val="Titre3"/>
      </w:pPr>
      <w:bookmarkStart w:id="6" w:name="_Toc162531913"/>
      <w:bookmarkStart w:id="7" w:name="_Toc165623223"/>
      <w:r w:rsidRPr="00110F6B">
        <w:t>Choix du matérielle</w:t>
      </w:r>
      <w:bookmarkEnd w:id="6"/>
      <w:bookmarkEnd w:id="7"/>
      <w:r w:rsidRPr="00110F6B">
        <w:t xml:space="preserve"> </w:t>
      </w:r>
    </w:p>
    <w:p w14:paraId="3D29AA66" w14:textId="642636B5" w:rsidR="00193A89" w:rsidRDefault="00193A89" w:rsidP="00193A89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>Le TPI</w:t>
      </w:r>
      <w:r w:rsidR="0044476C"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devant obligatoirement être</w:t>
      </w:r>
      <w:r w:rsidR="0044476C"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 xml:space="preserve">effectuer en </w:t>
      </w:r>
      <w:r w:rsidR="0044476C">
        <w:rPr>
          <w:rFonts w:ascii="Segoe UI" w:hAnsi="Segoe UI" w:cs="Segoe UI"/>
          <w:color w:val="0D0D0D"/>
          <w:shd w:val="clear" w:color="auto" w:fill="FFFFFF"/>
        </w:rPr>
        <w:t>classe le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44476C">
        <w:rPr>
          <w:rFonts w:ascii="Segoe UI" w:hAnsi="Segoe UI" w:cs="Segoe UI"/>
          <w:color w:val="0D0D0D"/>
          <w:shd w:val="clear" w:color="auto" w:fill="FFFFFF"/>
        </w:rPr>
        <w:t>matérielle utiliser</w:t>
      </w:r>
      <w:r>
        <w:rPr>
          <w:rFonts w:ascii="Segoe UI" w:hAnsi="Segoe UI" w:cs="Segoe UI"/>
          <w:color w:val="0D0D0D"/>
          <w:shd w:val="clear" w:color="auto" w:fill="FFFFFF"/>
        </w:rPr>
        <w:t xml:space="preserve"> sera uniquement le PC mis </w:t>
      </w:r>
      <w:r w:rsidR="0044476C">
        <w:rPr>
          <w:rFonts w:ascii="Segoe UI" w:hAnsi="Segoe UI" w:cs="Segoe UI"/>
          <w:color w:val="0D0D0D"/>
          <w:shd w:val="clear" w:color="auto" w:fill="FFFFFF"/>
        </w:rPr>
        <w:t>à</w:t>
      </w:r>
      <w:r>
        <w:rPr>
          <w:rFonts w:ascii="Segoe UI" w:hAnsi="Segoe UI" w:cs="Segoe UI"/>
          <w:color w:val="0D0D0D"/>
          <w:shd w:val="clear" w:color="auto" w:fill="FFFFFF"/>
        </w:rPr>
        <w:t xml:space="preserve"> disposition par le CPNV, pour plus </w:t>
      </w:r>
      <w:r w:rsidR="0044476C">
        <w:rPr>
          <w:rFonts w:ascii="Segoe UI" w:hAnsi="Segoe UI" w:cs="Segoe UI"/>
          <w:color w:val="0D0D0D"/>
          <w:shd w:val="clear" w:color="auto" w:fill="FFFFFF"/>
        </w:rPr>
        <w:t>d’information</w:t>
      </w:r>
      <w:r>
        <w:rPr>
          <w:rFonts w:ascii="Segoe UI" w:hAnsi="Segoe UI" w:cs="Segoe UI"/>
          <w:color w:val="0D0D0D"/>
          <w:shd w:val="clear" w:color="auto" w:fill="FFFFFF"/>
        </w:rPr>
        <w:t xml:space="preserve"> sur le matérielle merci de prendre contact avec le support du CPNV pour leur demandez les spécifications du poste utiliser (poste SC-C214-PC14)</w:t>
      </w:r>
    </w:p>
    <w:p w14:paraId="3D89CF70" w14:textId="223E8C45" w:rsidR="00193A89" w:rsidRPr="003D0FD0" w:rsidRDefault="00193A89" w:rsidP="00193A89">
      <w:pPr>
        <w:pStyle w:val="Titre3"/>
      </w:pPr>
      <w:bookmarkStart w:id="8" w:name="_Toc162531914"/>
      <w:bookmarkStart w:id="9" w:name="_Toc165623224"/>
      <w:r w:rsidRPr="00026A68">
        <w:t>Choix du système d’exploitation</w:t>
      </w:r>
      <w:bookmarkEnd w:id="8"/>
      <w:bookmarkEnd w:id="9"/>
    </w:p>
    <w:p w14:paraId="37F3F0EB" w14:textId="16A753E6" w:rsidR="00193A89" w:rsidRDefault="00193A89" w:rsidP="00193A89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 xml:space="preserve">Les postes mis </w:t>
      </w:r>
      <w:r w:rsidR="008B51D2">
        <w:rPr>
          <w:rFonts w:ascii="Segoe UI" w:hAnsi="Segoe UI" w:cs="Segoe UI"/>
          <w:color w:val="0D0D0D"/>
          <w:shd w:val="clear" w:color="auto" w:fill="FFFFFF"/>
        </w:rPr>
        <w:t>à</w:t>
      </w:r>
      <w:r>
        <w:rPr>
          <w:rFonts w:ascii="Segoe UI" w:hAnsi="Segoe UI" w:cs="Segoe UI"/>
          <w:color w:val="0D0D0D"/>
          <w:shd w:val="clear" w:color="auto" w:fill="FFFFFF"/>
        </w:rPr>
        <w:t xml:space="preserve"> disposition par le CPNV fonctionnement nativement avec Windows 10</w:t>
      </w:r>
      <w:r w:rsidR="008B51D2">
        <w:rPr>
          <w:rFonts w:ascii="Segoe UI" w:hAnsi="Segoe UI" w:cs="Segoe UI"/>
          <w:color w:val="0D0D0D"/>
          <w:shd w:val="clear" w:color="auto" w:fill="FFFFFF"/>
        </w:rPr>
        <w:t>.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8B51D2">
        <w:rPr>
          <w:rFonts w:ascii="Segoe UI" w:hAnsi="Segoe UI" w:cs="Segoe UI"/>
          <w:color w:val="0D0D0D"/>
          <w:shd w:val="clear" w:color="auto" w:fill="FFFFFF"/>
        </w:rPr>
        <w:t>P</w:t>
      </w:r>
      <w:r>
        <w:rPr>
          <w:rFonts w:ascii="Segoe UI" w:hAnsi="Segoe UI" w:cs="Segoe UI"/>
          <w:color w:val="0D0D0D"/>
          <w:shd w:val="clear" w:color="auto" w:fill="FFFFFF"/>
        </w:rPr>
        <w:t xml:space="preserve">ython fonctionnement avec tous les systèmes </w:t>
      </w:r>
      <w:proofErr w:type="gramStart"/>
      <w:r>
        <w:rPr>
          <w:rFonts w:ascii="Segoe UI" w:hAnsi="Segoe UI" w:cs="Segoe UI"/>
          <w:color w:val="0D0D0D"/>
          <w:shd w:val="clear" w:color="auto" w:fill="FFFFFF"/>
        </w:rPr>
        <w:t>de exploitation</w:t>
      </w:r>
      <w:proofErr w:type="gramEnd"/>
      <w:r>
        <w:rPr>
          <w:rFonts w:ascii="Segoe UI" w:hAnsi="Segoe UI" w:cs="Segoe UI"/>
          <w:color w:val="0D0D0D"/>
          <w:shd w:val="clear" w:color="auto" w:fill="FFFFFF"/>
        </w:rPr>
        <w:t xml:space="preserve"> il n y a pas de raisons pour utiliser un autre système.</w:t>
      </w:r>
    </w:p>
    <w:p w14:paraId="5AB3DE49" w14:textId="41BA079C" w:rsidR="00193A89" w:rsidRPr="003D0FD0" w:rsidRDefault="00193A89" w:rsidP="00193A89">
      <w:pPr>
        <w:pStyle w:val="Titre3"/>
        <w:rPr>
          <w:shd w:val="clear" w:color="auto" w:fill="FFFFFF"/>
        </w:rPr>
      </w:pPr>
      <w:bookmarkStart w:id="10" w:name="_Toc162531915"/>
      <w:bookmarkStart w:id="11" w:name="_Toc165623225"/>
      <w:r>
        <w:rPr>
          <w:shd w:val="clear" w:color="auto" w:fill="FFFFFF"/>
        </w:rPr>
        <w:t>Choix des outils logiciel</w:t>
      </w:r>
      <w:bookmarkEnd w:id="10"/>
      <w:bookmarkEnd w:id="11"/>
      <w:r>
        <w:rPr>
          <w:shd w:val="clear" w:color="auto" w:fill="FFFFFF"/>
        </w:rPr>
        <w:t xml:space="preserve"> </w:t>
      </w:r>
    </w:p>
    <w:p w14:paraId="1FC6007E" w14:textId="26F953D2" w:rsidR="00193A89" w:rsidRDefault="00193A89" w:rsidP="00193A89">
      <w:pPr>
        <w:pStyle w:val="Titre4"/>
      </w:pPr>
      <w:r>
        <w:t>Visual Studio</w:t>
      </w:r>
    </w:p>
    <w:p w14:paraId="472BFE06" w14:textId="00735C2A" w:rsidR="00193A89" w:rsidRDefault="00193A89" w:rsidP="00193A89">
      <w:r>
        <w:t xml:space="preserve">Pour l’implémentation de mon code j’ai opté pour Visual studio avec les extensions </w:t>
      </w:r>
      <w:proofErr w:type="spellStart"/>
      <w:r>
        <w:t>Pylance</w:t>
      </w:r>
      <w:proofErr w:type="spellEnd"/>
      <w:r>
        <w:t xml:space="preserve">, Python, Python Debugger me permettant </w:t>
      </w:r>
      <w:r w:rsidR="008B51D2">
        <w:t>d’avoir</w:t>
      </w:r>
      <w:r>
        <w:t xml:space="preserve"> un environnement de développement complet</w:t>
      </w:r>
    </w:p>
    <w:p w14:paraId="5837F881" w14:textId="47CDD34A" w:rsidR="00193A89" w:rsidRDefault="00193A89" w:rsidP="00193A89">
      <w:pPr>
        <w:pStyle w:val="Titre4"/>
      </w:pPr>
      <w:r>
        <w:t>Mysql Workbench 8.0 CE</w:t>
      </w:r>
    </w:p>
    <w:p w14:paraId="76454DE4" w14:textId="6EDA0AE2" w:rsidR="00193A89" w:rsidRDefault="00193A89" w:rsidP="00193A89">
      <w:r w:rsidRPr="007A6CC0">
        <w:lastRenderedPageBreak/>
        <w:t>MySQL Workbench permet de générer automatiquement le script de création de base de données à partir du MLD, ce qui permet d'économiser un temps précieux.</w:t>
      </w:r>
      <w:r>
        <w:t xml:space="preserve"> C’est pourquoi </w:t>
      </w:r>
      <w:r w:rsidR="00BE5E66">
        <w:t>j’ai</w:t>
      </w:r>
      <w:r>
        <w:t xml:space="preserve"> opté pour se logiciel</w:t>
      </w:r>
    </w:p>
    <w:p w14:paraId="5BCA2CA5" w14:textId="77777777" w:rsidR="00193A89" w:rsidRDefault="00193A89" w:rsidP="00193A89">
      <w:pPr>
        <w:pStyle w:val="Titre4"/>
      </w:pPr>
      <w:r>
        <w:t>Suite Office</w:t>
      </w:r>
    </w:p>
    <w:p w14:paraId="761FA9DA" w14:textId="77777777" w:rsidR="00193A89" w:rsidRDefault="00193A89" w:rsidP="00193A89"/>
    <w:p w14:paraId="77B30B01" w14:textId="3D7C02CE" w:rsidR="00193A89" w:rsidRDefault="00193A89" w:rsidP="00193A89">
      <w:r>
        <w:t xml:space="preserve">J’ai choisi d’utiliser la suite office car il s’agit </w:t>
      </w:r>
      <w:r w:rsidR="008641F4">
        <w:t>de la seule suite bureautique</w:t>
      </w:r>
      <w:r>
        <w:t xml:space="preserve"> utilisable de façons correcte sur </w:t>
      </w:r>
      <w:r w:rsidR="008641F4">
        <w:t>Windows</w:t>
      </w:r>
      <w:r>
        <w:t xml:space="preserve"> </w:t>
      </w:r>
    </w:p>
    <w:p w14:paraId="3F23C152" w14:textId="35063AA0" w:rsidR="00193A89" w:rsidRDefault="00193A89" w:rsidP="00193A89">
      <w:pPr>
        <w:pStyle w:val="Titre4"/>
      </w:pPr>
      <w:r>
        <w:t>Visio</w:t>
      </w:r>
    </w:p>
    <w:p w14:paraId="08F9E036" w14:textId="341536CC" w:rsidR="00193A89" w:rsidRPr="003D0FD0" w:rsidRDefault="00193A89" w:rsidP="00193A89">
      <w:r w:rsidRPr="00731A86">
        <w:t xml:space="preserve">Visio offre la possibilité de créer </w:t>
      </w:r>
      <w:r>
        <w:t>tous</w:t>
      </w:r>
      <w:r w:rsidRPr="00731A86">
        <w:t xml:space="preserve"> types de maquettes et de diagrammes, ce qui permet d'utiliser un seul logiciel pour toutes les maquettes du projet.</w:t>
      </w:r>
    </w:p>
    <w:p w14:paraId="3BA0FFD7" w14:textId="238FE325" w:rsidR="00F66C90" w:rsidRDefault="009C5CE2" w:rsidP="009C5CE2">
      <w:pPr>
        <w:pStyle w:val="Titre2"/>
        <w:rPr>
          <w:lang w:val="fr-FR"/>
        </w:rPr>
      </w:pPr>
      <w:bookmarkStart w:id="12" w:name="_Toc165623226"/>
      <w:r>
        <w:rPr>
          <w:lang w:val="fr-FR"/>
        </w:rPr>
        <w:t>Concepte</w:t>
      </w:r>
      <w:bookmarkEnd w:id="12"/>
    </w:p>
    <w:p w14:paraId="627D1A1B" w14:textId="6E387675" w:rsidR="003C7512" w:rsidRDefault="003C7512" w:rsidP="003C7512">
      <w:pPr>
        <w:pStyle w:val="Titre3"/>
        <w:rPr>
          <w:lang w:val="fr-FR"/>
        </w:rPr>
      </w:pPr>
      <w:bookmarkStart w:id="13" w:name="_Toc165623227"/>
      <w:r>
        <w:rPr>
          <w:lang w:val="fr-FR"/>
        </w:rPr>
        <w:t>Maquette</w:t>
      </w:r>
      <w:bookmarkEnd w:id="13"/>
    </w:p>
    <w:p w14:paraId="6D1F80B2" w14:textId="58680BDF" w:rsidR="00316B5F" w:rsidRPr="00316B5F" w:rsidRDefault="00316B5F" w:rsidP="00316B5F">
      <w:pPr>
        <w:rPr>
          <w:lang w:val="fr-FR"/>
        </w:rPr>
      </w:pPr>
      <w:r>
        <w:rPr>
          <w:lang w:val="fr-FR"/>
        </w:rPr>
        <w:t>Point 1</w:t>
      </w:r>
    </w:p>
    <w:p w14:paraId="21C08810" w14:textId="77777777" w:rsidR="00316B5F" w:rsidRDefault="00D9014C" w:rsidP="00316B5F">
      <w:pPr>
        <w:keepNext/>
      </w:pPr>
      <w:r>
        <w:rPr>
          <w:lang w:val="fr-FR"/>
        </w:rPr>
        <w:object w:dxaOrig="12630" w:dyaOrig="8925" w14:anchorId="188A561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31.5pt;height:446.25pt" o:ole="">
            <v:imagedata r:id="rId18" o:title=""/>
          </v:shape>
          <o:OLEObject Type="Embed" ProgID="AcroExch.Document.DC" ShapeID="_x0000_i1025" DrawAspect="Content" ObjectID="_1776238203" r:id="rId19"/>
        </w:object>
      </w:r>
    </w:p>
    <w:p w14:paraId="3E7ADB2D" w14:textId="598FDA0D" w:rsidR="003C7512" w:rsidRDefault="00316B5F" w:rsidP="00316B5F">
      <w:pPr>
        <w:pStyle w:val="Lgende"/>
        <w:rPr>
          <w:lang w:val="fr-FR"/>
        </w:rPr>
      </w:pPr>
      <w:r>
        <w:t xml:space="preserve">Figure </w:t>
      </w:r>
      <w:r w:rsidR="008C3F65">
        <w:fldChar w:fldCharType="begin"/>
      </w:r>
      <w:r w:rsidR="008C3F65">
        <w:instrText xml:space="preserve"> SEQ Figure \* ARABIC </w:instrText>
      </w:r>
      <w:r w:rsidR="008C3F65">
        <w:fldChar w:fldCharType="separate"/>
      </w:r>
      <w:r w:rsidR="008C3F65">
        <w:rPr>
          <w:noProof/>
        </w:rPr>
        <w:t>1</w:t>
      </w:r>
      <w:r w:rsidR="008C3F65">
        <w:rPr>
          <w:noProof/>
        </w:rPr>
        <w:fldChar w:fldCharType="end"/>
      </w:r>
    </w:p>
    <w:p w14:paraId="01D003A3" w14:textId="644C7EF5" w:rsidR="003C7512" w:rsidRDefault="00316B5F" w:rsidP="003C7512">
      <w:pPr>
        <w:rPr>
          <w:lang w:val="fr-FR"/>
        </w:rPr>
      </w:pPr>
      <w:r>
        <w:rPr>
          <w:lang w:val="fr-FR"/>
        </w:rPr>
        <w:t>Point 2</w:t>
      </w:r>
    </w:p>
    <w:p w14:paraId="1504D2BA" w14:textId="17995102" w:rsidR="00316B5F" w:rsidRDefault="00316B5F" w:rsidP="003C7512">
      <w:pPr>
        <w:rPr>
          <w:lang w:val="fr-FR"/>
        </w:rPr>
      </w:pPr>
      <w:r>
        <w:rPr>
          <w:lang w:val="fr-FR"/>
        </w:rPr>
        <w:object w:dxaOrig="12630" w:dyaOrig="8925" w14:anchorId="6FC5869A">
          <v:shape id="_x0000_i1026" type="#_x0000_t75" style="width:631.5pt;height:446.25pt" o:ole="">
            <v:imagedata r:id="rId20" o:title=""/>
          </v:shape>
          <o:OLEObject Type="Embed" ProgID="AcroExch.Document.DC" ShapeID="_x0000_i1026" DrawAspect="Content" ObjectID="_1776238204" r:id="rId21"/>
        </w:object>
      </w:r>
    </w:p>
    <w:p w14:paraId="11A0202A" w14:textId="5D8DD9E1" w:rsidR="003C7512" w:rsidRDefault="004E5F13" w:rsidP="003C7512">
      <w:pPr>
        <w:rPr>
          <w:lang w:val="fr-FR"/>
        </w:rPr>
      </w:pPr>
      <w:r>
        <w:rPr>
          <w:lang w:val="fr-FR"/>
        </w:rPr>
        <w:t>Point 3</w:t>
      </w:r>
    </w:p>
    <w:p w14:paraId="351ECE47" w14:textId="77777777" w:rsidR="009A426D" w:rsidRDefault="004E5F13" w:rsidP="009A426D">
      <w:pPr>
        <w:keepNext/>
      </w:pPr>
      <w:r>
        <w:rPr>
          <w:lang w:val="fr-FR"/>
        </w:rPr>
        <w:object w:dxaOrig="12630" w:dyaOrig="8925" w14:anchorId="02019471">
          <v:shape id="_x0000_i1027" type="#_x0000_t75" style="width:631.5pt;height:446.25pt" o:ole="">
            <v:imagedata r:id="rId22" o:title=""/>
          </v:shape>
          <o:OLEObject Type="Embed" ProgID="AcroExch.Document.DC" ShapeID="_x0000_i1027" DrawAspect="Content" ObjectID="_1776238205" r:id="rId23"/>
        </w:object>
      </w:r>
    </w:p>
    <w:p w14:paraId="04721AB9" w14:textId="5BA4299C" w:rsidR="004E5F13" w:rsidRDefault="009A426D" w:rsidP="009A426D">
      <w:pPr>
        <w:pStyle w:val="Lgende"/>
        <w:rPr>
          <w:lang w:val="fr-FR"/>
        </w:rPr>
      </w:pPr>
      <w:r>
        <w:t xml:space="preserve">Figure </w:t>
      </w:r>
      <w:r w:rsidR="008C3F65">
        <w:fldChar w:fldCharType="begin"/>
      </w:r>
      <w:r w:rsidR="008C3F65">
        <w:instrText xml:space="preserve"> SEQ Figure \* ARABIC </w:instrText>
      </w:r>
      <w:r w:rsidR="008C3F65">
        <w:fldChar w:fldCharType="separate"/>
      </w:r>
      <w:r w:rsidR="008C3F65">
        <w:rPr>
          <w:noProof/>
        </w:rPr>
        <w:t>2</w:t>
      </w:r>
      <w:r w:rsidR="008C3F65">
        <w:rPr>
          <w:noProof/>
        </w:rPr>
        <w:fldChar w:fldCharType="end"/>
      </w:r>
    </w:p>
    <w:p w14:paraId="7C8C2661" w14:textId="571EF6A3" w:rsidR="004E5F13" w:rsidRDefault="009A426D" w:rsidP="003C7512">
      <w:pPr>
        <w:rPr>
          <w:lang w:val="fr-FR"/>
        </w:rPr>
      </w:pPr>
      <w:r>
        <w:rPr>
          <w:lang w:val="fr-FR"/>
        </w:rPr>
        <w:t>Liste fournisseur</w:t>
      </w:r>
    </w:p>
    <w:p w14:paraId="2C03D349" w14:textId="77777777" w:rsidR="009A426D" w:rsidRDefault="009A426D" w:rsidP="003C7512">
      <w:pPr>
        <w:rPr>
          <w:lang w:val="fr-FR"/>
        </w:rPr>
      </w:pPr>
    </w:p>
    <w:p w14:paraId="0950CFFC" w14:textId="77777777" w:rsidR="009A426D" w:rsidRDefault="009A426D" w:rsidP="009A426D">
      <w:pPr>
        <w:keepNext/>
      </w:pPr>
      <w:r>
        <w:rPr>
          <w:lang w:val="fr-FR"/>
        </w:rPr>
        <w:object w:dxaOrig="12630" w:dyaOrig="8925" w14:anchorId="59D9EA01">
          <v:shape id="_x0000_i1028" type="#_x0000_t75" style="width:631.5pt;height:446.25pt" o:ole="">
            <v:imagedata r:id="rId24" o:title=""/>
          </v:shape>
          <o:OLEObject Type="Embed" ProgID="AcroExch.Document.DC" ShapeID="_x0000_i1028" DrawAspect="Content" ObjectID="_1776238206" r:id="rId25"/>
        </w:object>
      </w:r>
    </w:p>
    <w:p w14:paraId="464C8D15" w14:textId="4A4CE508" w:rsidR="009A426D" w:rsidRDefault="009A426D" w:rsidP="009A426D">
      <w:pPr>
        <w:pStyle w:val="Lgende"/>
      </w:pPr>
      <w:r>
        <w:t xml:space="preserve">Figure </w:t>
      </w:r>
      <w:r w:rsidR="008C3F65">
        <w:fldChar w:fldCharType="begin"/>
      </w:r>
      <w:r w:rsidR="008C3F65">
        <w:instrText xml:space="preserve"> SEQ Figure \* ARABIC </w:instrText>
      </w:r>
      <w:r w:rsidR="008C3F65">
        <w:fldChar w:fldCharType="separate"/>
      </w:r>
      <w:r w:rsidR="008C3F65">
        <w:rPr>
          <w:noProof/>
        </w:rPr>
        <w:t>3</w:t>
      </w:r>
      <w:r w:rsidR="008C3F65">
        <w:rPr>
          <w:noProof/>
        </w:rPr>
        <w:fldChar w:fldCharType="end"/>
      </w:r>
    </w:p>
    <w:p w14:paraId="2279A148" w14:textId="77777777" w:rsidR="009A426D" w:rsidRDefault="009A426D" w:rsidP="009A426D">
      <w:pPr>
        <w:rPr>
          <w:lang w:val="fr-FR"/>
        </w:rPr>
      </w:pPr>
    </w:p>
    <w:p w14:paraId="6CA33E7E" w14:textId="3179D484" w:rsidR="009A426D" w:rsidRDefault="009A426D" w:rsidP="009A426D">
      <w:pPr>
        <w:rPr>
          <w:lang w:val="fr-FR"/>
        </w:rPr>
      </w:pPr>
      <w:r>
        <w:rPr>
          <w:lang w:val="fr-FR"/>
        </w:rPr>
        <w:t>Manage fournisseur</w:t>
      </w:r>
    </w:p>
    <w:p w14:paraId="5AEFB509" w14:textId="77777777" w:rsidR="00E266BD" w:rsidRDefault="00E266BD" w:rsidP="00E266BD">
      <w:pPr>
        <w:keepNext/>
      </w:pPr>
      <w:r>
        <w:rPr>
          <w:lang w:val="fr-FR"/>
        </w:rPr>
        <w:object w:dxaOrig="12630" w:dyaOrig="8925" w14:anchorId="749CF838">
          <v:shape id="_x0000_i1029" type="#_x0000_t75" style="width:631.5pt;height:446.25pt" o:ole="">
            <v:imagedata r:id="rId26" o:title=""/>
          </v:shape>
          <o:OLEObject Type="Embed" ProgID="AcroExch.Document.DC" ShapeID="_x0000_i1029" DrawAspect="Content" ObjectID="_1776238207" r:id="rId27"/>
        </w:object>
      </w:r>
    </w:p>
    <w:p w14:paraId="4439ACDE" w14:textId="204D799F" w:rsidR="009A426D" w:rsidRDefault="00E266BD" w:rsidP="00E266BD">
      <w:pPr>
        <w:pStyle w:val="Lgende"/>
      </w:pPr>
      <w:r>
        <w:t xml:space="preserve">Figure </w:t>
      </w:r>
      <w:r w:rsidR="008C3F65">
        <w:fldChar w:fldCharType="begin"/>
      </w:r>
      <w:r w:rsidR="008C3F65">
        <w:instrText xml:space="preserve"> SEQ Figure \* ARABIC </w:instrText>
      </w:r>
      <w:r w:rsidR="008C3F65">
        <w:fldChar w:fldCharType="separate"/>
      </w:r>
      <w:r w:rsidR="008C3F65">
        <w:rPr>
          <w:noProof/>
        </w:rPr>
        <w:t>4</w:t>
      </w:r>
      <w:r w:rsidR="008C3F65">
        <w:rPr>
          <w:noProof/>
        </w:rPr>
        <w:fldChar w:fldCharType="end"/>
      </w:r>
    </w:p>
    <w:p w14:paraId="28B1C367" w14:textId="77777777" w:rsidR="00E266BD" w:rsidRDefault="00E266BD" w:rsidP="00E266BD">
      <w:pPr>
        <w:keepNext/>
      </w:pPr>
      <w:r>
        <w:object w:dxaOrig="12630" w:dyaOrig="8925" w14:anchorId="6F9EE56A">
          <v:shape id="_x0000_i1030" type="#_x0000_t75" style="width:631.5pt;height:446.25pt" o:ole="">
            <v:imagedata r:id="rId28" o:title=""/>
          </v:shape>
          <o:OLEObject Type="Embed" ProgID="AcroExch.Document.DC" ShapeID="_x0000_i1030" DrawAspect="Content" ObjectID="_1776238208" r:id="rId29"/>
        </w:object>
      </w:r>
    </w:p>
    <w:p w14:paraId="698D15DD" w14:textId="0098D1AA" w:rsidR="00E266BD" w:rsidRDefault="00E266BD" w:rsidP="00E266BD">
      <w:pPr>
        <w:pStyle w:val="Lgende"/>
      </w:pPr>
      <w:r>
        <w:t xml:space="preserve">Figure </w:t>
      </w:r>
      <w:r w:rsidR="008C3F65">
        <w:fldChar w:fldCharType="begin"/>
      </w:r>
      <w:r w:rsidR="008C3F65">
        <w:instrText xml:space="preserve"> SEQ Figure \* ARABIC </w:instrText>
      </w:r>
      <w:r w:rsidR="008C3F65">
        <w:fldChar w:fldCharType="separate"/>
      </w:r>
      <w:r w:rsidR="008C3F65">
        <w:rPr>
          <w:noProof/>
        </w:rPr>
        <w:t>5</w:t>
      </w:r>
      <w:r w:rsidR="008C3F65">
        <w:rPr>
          <w:noProof/>
        </w:rPr>
        <w:fldChar w:fldCharType="end"/>
      </w:r>
    </w:p>
    <w:p w14:paraId="4DD4BC96" w14:textId="77777777" w:rsidR="00E266BD" w:rsidRDefault="00E266BD" w:rsidP="00E266BD"/>
    <w:p w14:paraId="2376EF20" w14:textId="77777777" w:rsidR="00E266BD" w:rsidRDefault="00E266BD" w:rsidP="00E266BD">
      <w:pPr>
        <w:keepNext/>
      </w:pPr>
      <w:r>
        <w:object w:dxaOrig="12630" w:dyaOrig="8925" w14:anchorId="3693E8E3">
          <v:shape id="_x0000_i1031" type="#_x0000_t75" style="width:631.5pt;height:446.25pt" o:ole="">
            <v:imagedata r:id="rId30" o:title=""/>
          </v:shape>
          <o:OLEObject Type="Embed" ProgID="AcroExch.Document.DC" ShapeID="_x0000_i1031" DrawAspect="Content" ObjectID="_1776238209" r:id="rId31"/>
        </w:object>
      </w:r>
    </w:p>
    <w:p w14:paraId="464C4D54" w14:textId="28772110" w:rsidR="00960C91" w:rsidRDefault="00E266BD" w:rsidP="00960C91">
      <w:pPr>
        <w:pStyle w:val="Lgende"/>
        <w:rPr>
          <w:noProof/>
        </w:rPr>
      </w:pPr>
      <w:r>
        <w:t xml:space="preserve">Figure </w:t>
      </w:r>
      <w:r w:rsidR="008C3F65">
        <w:fldChar w:fldCharType="begin"/>
      </w:r>
      <w:r w:rsidR="008C3F65">
        <w:instrText xml:space="preserve"> SEQ Figure \* ARABIC </w:instrText>
      </w:r>
      <w:r w:rsidR="008C3F65">
        <w:fldChar w:fldCharType="separate"/>
      </w:r>
      <w:r w:rsidR="008C3F65">
        <w:rPr>
          <w:noProof/>
        </w:rPr>
        <w:t>6</w:t>
      </w:r>
      <w:r w:rsidR="008C3F65">
        <w:rPr>
          <w:noProof/>
        </w:rPr>
        <w:fldChar w:fldCharType="end"/>
      </w:r>
    </w:p>
    <w:p w14:paraId="18A26D84" w14:textId="77777777" w:rsidR="00960C91" w:rsidRPr="00960C91" w:rsidRDefault="00960C91" w:rsidP="00960C91"/>
    <w:p w14:paraId="7E958448" w14:textId="73FEECD7" w:rsidR="00960C91" w:rsidRDefault="00960C91" w:rsidP="00960C91">
      <w:pPr>
        <w:pStyle w:val="Titre3"/>
      </w:pPr>
      <w:r>
        <w:t>Uses Cases</w:t>
      </w:r>
    </w:p>
    <w:p w14:paraId="5FA4437A" w14:textId="77777777" w:rsidR="00CA59CA" w:rsidRDefault="00CA59CA" w:rsidP="00960C91">
      <w:pPr>
        <w:sectPr w:rsidR="00CA59CA" w:rsidSect="00C01A52">
          <w:footerReference w:type="first" r:id="rId32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153D53BC" w14:textId="77777777" w:rsidR="008C3F65" w:rsidRDefault="008C3F65" w:rsidP="008C3F65">
      <w:pPr>
        <w:keepNext/>
      </w:pPr>
      <w:r>
        <w:rPr>
          <w:noProof/>
        </w:rPr>
        <w:lastRenderedPageBreak/>
        <w:drawing>
          <wp:inline distT="0" distB="0" distL="0" distR="0" wp14:anchorId="56C8446C" wp14:editId="0952C3CF">
            <wp:extent cx="7870504" cy="5324475"/>
            <wp:effectExtent l="0" t="0" r="0" b="0"/>
            <wp:docPr id="39" name="Image 39" descr="Une image contenant texte, capture d’écran, Polic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 descr="Une image contenant texte, capture d’écran, Police, diagramme&#10;&#10;Description générée automatiquement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77916" cy="532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D8E84" w14:textId="70DB902B" w:rsidR="00CA59CA" w:rsidRDefault="008C3F65" w:rsidP="008C3F65">
      <w:pPr>
        <w:pStyle w:val="Lgende"/>
        <w:sectPr w:rsidR="00CA59CA" w:rsidSect="00CA59CA"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</w:p>
    <w:p w14:paraId="5D32515F" w14:textId="3E52EEA2" w:rsidR="00960C91" w:rsidRPr="00960C91" w:rsidRDefault="00960C91" w:rsidP="00960C91"/>
    <w:p w14:paraId="4ADDD2FF" w14:textId="77777777" w:rsidR="009A426D" w:rsidRPr="009A426D" w:rsidRDefault="009A426D" w:rsidP="009A426D">
      <w:pPr>
        <w:rPr>
          <w:lang w:val="fr-FR"/>
        </w:rPr>
      </w:pPr>
    </w:p>
    <w:p w14:paraId="274086DC" w14:textId="5C36318E" w:rsidR="00354155" w:rsidRPr="003D0FD0" w:rsidRDefault="009C5CE2" w:rsidP="009C5CE2">
      <w:pPr>
        <w:pStyle w:val="Titre3"/>
        <w:rPr>
          <w:lang w:val="fr-FR"/>
        </w:rPr>
      </w:pPr>
      <w:bookmarkStart w:id="14" w:name="_Toc165623228"/>
      <w:r>
        <w:rPr>
          <w:lang w:val="fr-FR"/>
        </w:rPr>
        <w:t>MCD</w:t>
      </w:r>
      <w:bookmarkEnd w:id="14"/>
    </w:p>
    <w:p w14:paraId="6BCEEA09" w14:textId="36C88777" w:rsidR="00DE3487" w:rsidRDefault="00DE3487" w:rsidP="009C5CE2">
      <w:pPr>
        <w:rPr>
          <w:lang w:val="fr-FR"/>
        </w:rPr>
      </w:pPr>
      <w:r>
        <w:rPr>
          <w:lang w:val="fr-FR"/>
        </w:rPr>
        <w:t xml:space="preserve">Dans </w:t>
      </w:r>
      <w:r w:rsidR="00D00B16">
        <w:rPr>
          <w:lang w:val="fr-FR"/>
        </w:rPr>
        <w:t>la table composant</w:t>
      </w:r>
      <w:r>
        <w:rPr>
          <w:lang w:val="fr-FR"/>
        </w:rPr>
        <w:t xml:space="preserve"> le champs type correspond au type de l’objet (résistance ou </w:t>
      </w:r>
      <w:r w:rsidR="003D0FD0">
        <w:rPr>
          <w:lang w:val="fr-FR"/>
        </w:rPr>
        <w:t>condensateur)</w:t>
      </w:r>
      <w:r w:rsidR="000C6A49">
        <w:rPr>
          <w:lang w:val="fr-FR"/>
        </w:rPr>
        <w:t>.</w:t>
      </w:r>
      <w:r w:rsidR="003D0FD0">
        <w:rPr>
          <w:lang w:val="fr-FR"/>
        </w:rPr>
        <w:t xml:space="preserve"> </w:t>
      </w:r>
      <w:r w:rsidR="000C6A49">
        <w:rPr>
          <w:lang w:val="fr-FR"/>
        </w:rPr>
        <w:t>D</w:t>
      </w:r>
      <w:r w:rsidR="003D0FD0">
        <w:rPr>
          <w:lang w:val="fr-FR"/>
        </w:rPr>
        <w:t>ans</w:t>
      </w:r>
      <w:r w:rsidR="009F5AF0">
        <w:rPr>
          <w:lang w:val="fr-FR"/>
        </w:rPr>
        <w:t xml:space="preserve"> une optique </w:t>
      </w:r>
      <w:r w:rsidR="00E6093B">
        <w:rPr>
          <w:lang w:val="fr-FR"/>
        </w:rPr>
        <w:t>d’évolution</w:t>
      </w:r>
      <w:r w:rsidR="009F5AF0">
        <w:rPr>
          <w:lang w:val="fr-FR"/>
        </w:rPr>
        <w:t xml:space="preserve"> </w:t>
      </w:r>
      <w:r w:rsidR="000C6A49">
        <w:rPr>
          <w:lang w:val="fr-FR"/>
        </w:rPr>
        <w:t>le champ</w:t>
      </w:r>
      <w:r w:rsidR="009F5AF0">
        <w:rPr>
          <w:lang w:val="fr-FR"/>
        </w:rPr>
        <w:t xml:space="preserve"> n’est pas un </w:t>
      </w:r>
      <w:r w:rsidR="00697FB0">
        <w:rPr>
          <w:lang w:val="fr-FR"/>
        </w:rPr>
        <w:t>Boolean</w:t>
      </w:r>
      <w:r w:rsidR="009F5AF0">
        <w:rPr>
          <w:lang w:val="fr-FR"/>
        </w:rPr>
        <w:t xml:space="preserve"> </w:t>
      </w:r>
      <w:r w:rsidR="00F90A93">
        <w:rPr>
          <w:lang w:val="fr-FR"/>
        </w:rPr>
        <w:t xml:space="preserve">pour permettre un ajout </w:t>
      </w:r>
      <w:proofErr w:type="gramStart"/>
      <w:r w:rsidR="00F90A93">
        <w:rPr>
          <w:lang w:val="fr-FR"/>
        </w:rPr>
        <w:t>de une</w:t>
      </w:r>
      <w:proofErr w:type="gramEnd"/>
      <w:r w:rsidR="00F90A93">
        <w:rPr>
          <w:lang w:val="fr-FR"/>
        </w:rPr>
        <w:t xml:space="preserve"> autre catégorie.</w:t>
      </w:r>
    </w:p>
    <w:p w14:paraId="73280820" w14:textId="4EB9342E" w:rsidR="00697FB0" w:rsidRDefault="00697FB0" w:rsidP="009C5CE2">
      <w:pPr>
        <w:rPr>
          <w:lang w:val="fr-FR"/>
        </w:rPr>
      </w:pPr>
      <w:r>
        <w:rPr>
          <w:lang w:val="fr-FR"/>
        </w:rPr>
        <w:t xml:space="preserve">Le champs valeur correspond </w:t>
      </w:r>
      <w:r w:rsidR="00E6093B">
        <w:rPr>
          <w:lang w:val="fr-FR"/>
        </w:rPr>
        <w:t>à</w:t>
      </w:r>
      <w:r>
        <w:rPr>
          <w:lang w:val="fr-FR"/>
        </w:rPr>
        <w:t xml:space="preserve"> la capacité </w:t>
      </w:r>
      <w:r w:rsidR="00E6093B">
        <w:rPr>
          <w:lang w:val="fr-FR"/>
        </w:rPr>
        <w:t>d’un</w:t>
      </w:r>
      <w:r>
        <w:rPr>
          <w:lang w:val="fr-FR"/>
        </w:rPr>
        <w:t xml:space="preserve"> condensateur ou </w:t>
      </w:r>
      <w:r w:rsidR="00E6093B">
        <w:rPr>
          <w:lang w:val="fr-FR"/>
        </w:rPr>
        <w:t>à</w:t>
      </w:r>
      <w:r>
        <w:rPr>
          <w:lang w:val="fr-FR"/>
        </w:rPr>
        <w:t xml:space="preserve"> la résistance </w:t>
      </w:r>
      <w:r w:rsidR="000C6A49">
        <w:rPr>
          <w:lang w:val="fr-FR"/>
        </w:rPr>
        <w:t>d’une</w:t>
      </w:r>
      <w:r>
        <w:rPr>
          <w:lang w:val="fr-FR"/>
        </w:rPr>
        <w:t xml:space="preserve"> résistance</w:t>
      </w:r>
    </w:p>
    <w:p w14:paraId="48265BB3" w14:textId="77777777" w:rsidR="00F65A25" w:rsidRDefault="00F65A25" w:rsidP="009C5CE2">
      <w:pPr>
        <w:rPr>
          <w:lang w:val="fr-FR"/>
        </w:rPr>
      </w:pPr>
    </w:p>
    <w:p w14:paraId="2237A2D0" w14:textId="205A6D78" w:rsidR="00F65A25" w:rsidRDefault="00F65A25" w:rsidP="009C5CE2">
      <w:pPr>
        <w:rPr>
          <w:lang w:val="fr-FR"/>
        </w:rPr>
        <w:sectPr w:rsidR="00F65A25" w:rsidSect="00C01A52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6A0D720C" w14:textId="77777777" w:rsidR="00A12B22" w:rsidRDefault="004C6A31" w:rsidP="00A12B22">
      <w:pPr>
        <w:keepNext/>
      </w:pPr>
      <w:r>
        <w:rPr>
          <w:lang w:val="fr-FR"/>
        </w:rPr>
        <w:object w:dxaOrig="18405" w:dyaOrig="8663" w14:anchorId="10FC82DC">
          <v:shape id="_x0000_i1032" type="#_x0000_t75" style="width:701.25pt;height:285.9pt" o:ole="">
            <v:imagedata r:id="rId34" o:title="" croptop=".375" cropbottom="694f" cropleft="7891f" cropright="11009f"/>
          </v:shape>
          <o:OLEObject Type="Embed" ProgID="AcroExch.Document.DC" ShapeID="_x0000_i1032" DrawAspect="Content" ObjectID="_1776238210" r:id="rId35"/>
        </w:object>
      </w:r>
    </w:p>
    <w:p w14:paraId="6EC73A99" w14:textId="70A8DBC6" w:rsidR="000A4E90" w:rsidRDefault="00A12B22" w:rsidP="00A12B22">
      <w:pPr>
        <w:pStyle w:val="Lgende"/>
        <w:rPr>
          <w:lang w:val="fr-FR"/>
        </w:rPr>
      </w:pPr>
      <w:r>
        <w:t xml:space="preserve">Figure </w:t>
      </w:r>
      <w:r w:rsidR="008C3F65">
        <w:fldChar w:fldCharType="begin"/>
      </w:r>
      <w:r w:rsidR="008C3F65">
        <w:instrText xml:space="preserve"> SEQ Figure \* ARABIC </w:instrText>
      </w:r>
      <w:r w:rsidR="008C3F65">
        <w:fldChar w:fldCharType="separate"/>
      </w:r>
      <w:r w:rsidR="008C3F65">
        <w:rPr>
          <w:noProof/>
        </w:rPr>
        <w:t>8</w:t>
      </w:r>
      <w:r w:rsidR="008C3F65">
        <w:rPr>
          <w:noProof/>
        </w:rPr>
        <w:fldChar w:fldCharType="end"/>
      </w:r>
    </w:p>
    <w:p w14:paraId="1FF2B2CF" w14:textId="77777777" w:rsidR="004C6A31" w:rsidRDefault="004C6A31" w:rsidP="004C6A31">
      <w:pPr>
        <w:rPr>
          <w:lang w:val="fr-FR"/>
        </w:rPr>
      </w:pPr>
    </w:p>
    <w:p w14:paraId="080B5BA1" w14:textId="77777777" w:rsidR="004C6A31" w:rsidRDefault="004C6A31" w:rsidP="004C6A31">
      <w:pPr>
        <w:jc w:val="center"/>
        <w:rPr>
          <w:lang w:val="fr-FR"/>
        </w:rPr>
      </w:pPr>
    </w:p>
    <w:p w14:paraId="2D6851C7" w14:textId="77777777" w:rsidR="004C6A31" w:rsidRDefault="004C6A31" w:rsidP="004C6A31">
      <w:pPr>
        <w:tabs>
          <w:tab w:val="center" w:pos="7002"/>
        </w:tabs>
        <w:rPr>
          <w:lang w:val="fr-FR"/>
        </w:rPr>
      </w:pPr>
      <w:r>
        <w:rPr>
          <w:lang w:val="fr-FR"/>
        </w:rPr>
        <w:tab/>
      </w:r>
    </w:p>
    <w:p w14:paraId="2A4F22E5" w14:textId="4A953E68" w:rsidR="003D0FD0" w:rsidRDefault="003D0FD0" w:rsidP="003D0FD0">
      <w:pPr>
        <w:tabs>
          <w:tab w:val="left" w:pos="3300"/>
        </w:tabs>
        <w:rPr>
          <w:lang w:val="fr-FR"/>
        </w:rPr>
      </w:pPr>
      <w:r>
        <w:rPr>
          <w:lang w:val="fr-FR"/>
        </w:rPr>
        <w:tab/>
      </w:r>
    </w:p>
    <w:p w14:paraId="0C0715C6" w14:textId="77777777" w:rsidR="003D0FD0" w:rsidRDefault="003D0FD0" w:rsidP="003D0FD0">
      <w:pPr>
        <w:rPr>
          <w:lang w:val="fr-FR"/>
        </w:rPr>
      </w:pPr>
    </w:p>
    <w:p w14:paraId="18C1BD14" w14:textId="4D0676C4" w:rsidR="003D0FD0" w:rsidRPr="003D0FD0" w:rsidRDefault="003D0FD0" w:rsidP="003D0FD0">
      <w:pPr>
        <w:rPr>
          <w:lang w:val="fr-FR"/>
        </w:rPr>
        <w:sectPr w:rsidR="003D0FD0" w:rsidRPr="003D0FD0" w:rsidSect="00354155"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14:paraId="575A1ABA" w14:textId="7B98E7D2" w:rsidR="008C4B42" w:rsidRDefault="000A4E90" w:rsidP="000A4E90">
      <w:pPr>
        <w:pStyle w:val="Titre3"/>
        <w:rPr>
          <w:lang w:val="fr-FR"/>
        </w:rPr>
      </w:pPr>
      <w:bookmarkStart w:id="15" w:name="_Toc165623229"/>
      <w:r>
        <w:rPr>
          <w:lang w:val="fr-FR"/>
        </w:rPr>
        <w:lastRenderedPageBreak/>
        <w:t>MLD</w:t>
      </w:r>
      <w:bookmarkEnd w:id="15"/>
    </w:p>
    <w:p w14:paraId="48095746" w14:textId="77777777" w:rsidR="000A4E90" w:rsidRDefault="000A4E90" w:rsidP="000A4E90">
      <w:pPr>
        <w:rPr>
          <w:lang w:val="fr-FR"/>
        </w:rPr>
        <w:sectPr w:rsidR="000A4E90" w:rsidSect="000A4E90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6E96AB7B" w14:textId="77777777" w:rsidR="00A12B22" w:rsidRDefault="007F1E6A" w:rsidP="00A12B22">
      <w:pPr>
        <w:keepNext/>
      </w:pPr>
      <w:r>
        <w:rPr>
          <w:noProof/>
          <w:lang w:val="fr-FR"/>
        </w:rPr>
        <w:lastRenderedPageBreak/>
        <w:drawing>
          <wp:inline distT="0" distB="0" distL="0" distR="0" wp14:anchorId="3CAAEF14" wp14:editId="6C93B240">
            <wp:extent cx="8839200" cy="2524125"/>
            <wp:effectExtent l="0" t="0" r="0" b="9525"/>
            <wp:docPr id="34" name="Image 34" descr="Une image contenant texte, Police, capture d’écran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 descr="Une image contenant texte, Police, capture d’écran, ligne&#10;&#10;Description générée automatiquement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392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ABA2A" w14:textId="4EA63FB1" w:rsidR="007F1E6A" w:rsidRDefault="00A12B22" w:rsidP="00A12B22">
      <w:pPr>
        <w:pStyle w:val="Lgende"/>
        <w:rPr>
          <w:noProof/>
          <w:lang w:val="fr-FR"/>
        </w:rPr>
        <w:sectPr w:rsidR="007F1E6A" w:rsidSect="000A4E90"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  <w:r>
        <w:t xml:space="preserve">Figure </w:t>
      </w:r>
      <w:r w:rsidR="008C3F65">
        <w:fldChar w:fldCharType="begin"/>
      </w:r>
      <w:r w:rsidR="008C3F65">
        <w:instrText xml:space="preserve"> SEQ Figure \* ARABIC </w:instrText>
      </w:r>
      <w:r w:rsidR="008C3F65">
        <w:fldChar w:fldCharType="separate"/>
      </w:r>
      <w:r w:rsidR="008C3F65">
        <w:rPr>
          <w:noProof/>
        </w:rPr>
        <w:t>9</w:t>
      </w:r>
      <w:r w:rsidR="008C3F65">
        <w:rPr>
          <w:noProof/>
        </w:rPr>
        <w:fldChar w:fldCharType="end"/>
      </w:r>
    </w:p>
    <w:p w14:paraId="7907697A" w14:textId="42A7C63F" w:rsidR="003D0FD0" w:rsidRPr="003D0FD0" w:rsidRDefault="003D0FD0" w:rsidP="003D0FD0">
      <w:pPr>
        <w:rPr>
          <w:lang w:val="fr-FR"/>
        </w:rPr>
      </w:pPr>
    </w:p>
    <w:sectPr w:rsidR="003D0FD0" w:rsidRPr="003D0FD0" w:rsidSect="007F1E6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F688C6" w14:textId="77777777" w:rsidR="00CD0F9D" w:rsidRDefault="00CD0F9D" w:rsidP="00103DB4">
      <w:pPr>
        <w:spacing w:after="0" w:line="240" w:lineRule="auto"/>
      </w:pPr>
      <w:r>
        <w:separator/>
      </w:r>
    </w:p>
  </w:endnote>
  <w:endnote w:type="continuationSeparator" w:id="0">
    <w:p w14:paraId="215112E6" w14:textId="77777777" w:rsidR="00CD0F9D" w:rsidRDefault="00CD0F9D" w:rsidP="00103D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6A6B5C" w14:textId="77777777" w:rsidR="005F3581" w:rsidRDefault="005F3581" w:rsidP="00B8515F">
    <w:pPr>
      <w:pStyle w:val="Pieddepage"/>
      <w:jc w:val="center"/>
    </w:pPr>
    <w:fldSimple w:instr=" AUTHOR  \* FirstCap  \* MERGEFORMAT ">
      <w:r>
        <w:rPr>
          <w:noProof/>
        </w:rPr>
        <w:t>Adam Sifate</w:t>
      </w:r>
    </w:fldSimple>
    <w:r>
      <w:ptab w:relativeTo="margin" w:alignment="center" w:leader="none"/>
    </w:r>
    <w:r>
      <w:t xml:space="preserve"> </w:t>
    </w:r>
    <w:r>
      <w:fldChar w:fldCharType="begin"/>
    </w:r>
    <w:r>
      <w:instrText xml:space="preserve"> PAGE  \* Arabic  \* MERGEFORMAT </w:instrText>
    </w:r>
    <w:r>
      <w:fldChar w:fldCharType="separate"/>
    </w:r>
    <w:r>
      <w:t>1</w:t>
    </w:r>
    <w:r>
      <w:fldChar w:fldCharType="end"/>
    </w:r>
    <w:r>
      <w:ptab w:relativeTo="margin" w:alignment="right" w:leader="none"/>
    </w:r>
    <w:r>
      <w:t xml:space="preserve"> </w:t>
    </w:r>
    <w:fldSimple w:instr=" FILENAME \* MERGEFORMAT ">
      <w:r>
        <w:rPr>
          <w:noProof/>
        </w:rPr>
        <w:t>Dossier de projet.docx</w:t>
      </w:r>
    </w:fldSimple>
  </w:p>
  <w:p w14:paraId="15A57AB2" w14:textId="77777777" w:rsidR="005F3581" w:rsidRDefault="005F3581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288387" w14:textId="77777777" w:rsidR="005F3581" w:rsidRDefault="005F3581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ADDBCD" w14:textId="77777777" w:rsidR="00C01A52" w:rsidRDefault="00C01A5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E099CB" w14:textId="77777777" w:rsidR="00CD0F9D" w:rsidRDefault="00CD0F9D" w:rsidP="00103DB4">
      <w:pPr>
        <w:spacing w:after="0" w:line="240" w:lineRule="auto"/>
      </w:pPr>
      <w:r>
        <w:separator/>
      </w:r>
    </w:p>
  </w:footnote>
  <w:footnote w:type="continuationSeparator" w:id="0">
    <w:p w14:paraId="025001BC" w14:textId="77777777" w:rsidR="00CD0F9D" w:rsidRDefault="00CD0F9D" w:rsidP="00103D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D8191C" w14:textId="523EE107" w:rsidR="00062F3F" w:rsidRPr="00116E16" w:rsidRDefault="00062F3F">
    <w:pPr>
      <w:pStyle w:val="En-tte"/>
    </w:pPr>
    <w:r>
      <w:ptab w:relativeTo="margin" w:alignment="center" w:leader="none"/>
    </w:r>
    <w:r>
      <w:ptab w:relativeTo="margin" w:alignment="right" w:leader="none"/>
    </w:r>
    <w:r>
      <w:rPr>
        <w:noProof/>
      </w:rPr>
      <w:drawing>
        <wp:inline distT="0" distB="0" distL="0" distR="0" wp14:anchorId="63EC4FBA" wp14:editId="5C46AA58">
          <wp:extent cx="695612" cy="453390"/>
          <wp:effectExtent l="0" t="0" r="9525" b="3810"/>
          <wp:docPr id="36" name="Image 36" descr="Une image contenant Graphique, Police, logo, symbole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Image 36" descr="Une image contenant Graphique, Police, logo, symbole&#10;&#10;Description générée automatiquement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4821"/>
                  <a:stretch/>
                </pic:blipFill>
                <pic:spPr bwMode="auto">
                  <a:xfrm>
                    <a:off x="0" y="0"/>
                    <a:ext cx="713940" cy="465336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122ED68"/>
    <w:multiLevelType w:val="hybridMultilevel"/>
    <w:tmpl w:val="D6084218"/>
    <w:lvl w:ilvl="0" w:tplc="FFFFFFFF">
      <w:start w:val="1"/>
      <w:numFmt w:val="bullet"/>
      <w:lvlText w:val="•"/>
      <w:lvlJc w:val="left"/>
    </w:lvl>
    <w:lvl w:ilvl="1" w:tplc="30801590">
      <w:start w:val="1"/>
      <w:numFmt w:val="bullet"/>
      <w:lvlText w:val="•"/>
      <w:lvlJc w:val="left"/>
    </w:lvl>
    <w:lvl w:ilvl="2" w:tplc="3CF8161F">
      <w:start w:val="1"/>
      <w:numFmt w:val="bullet"/>
      <w:lvlText w:val="•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ED0551C2"/>
    <w:multiLevelType w:val="hybridMultilevel"/>
    <w:tmpl w:val="40ABE8B3"/>
    <w:lvl w:ilvl="0" w:tplc="FFFFFFFF">
      <w:start w:val="1"/>
      <w:numFmt w:val="bullet"/>
      <w:lvlText w:val="•"/>
      <w:lvlJc w:val="left"/>
    </w:lvl>
    <w:lvl w:ilvl="1" w:tplc="A8652A92">
      <w:start w:val="1"/>
      <w:numFmt w:val="bullet"/>
      <w:lvlText w:val="•"/>
      <w:lvlJc w:val="left"/>
    </w:lvl>
    <w:lvl w:ilvl="2" w:tplc="C934B816">
      <w:start w:val="1"/>
      <w:numFmt w:val="bullet"/>
      <w:lvlText w:val="•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FB61E3D8"/>
    <w:multiLevelType w:val="hybridMultilevel"/>
    <w:tmpl w:val="49B9787E"/>
    <w:lvl w:ilvl="0" w:tplc="FFFFFFFF">
      <w:start w:val="1"/>
      <w:numFmt w:val="bullet"/>
      <w:lvlText w:val="•"/>
      <w:lvlJc w:val="left"/>
    </w:lvl>
    <w:lvl w:ilvl="1" w:tplc="9193BECE">
      <w:start w:val="1"/>
      <w:numFmt w:val="bullet"/>
      <w:lvlText w:val="•"/>
      <w:lvlJc w:val="left"/>
    </w:lvl>
    <w:lvl w:ilvl="2" w:tplc="29D70E06">
      <w:start w:val="1"/>
      <w:numFmt w:val="bullet"/>
      <w:lvlText w:val="•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8502295"/>
    <w:multiLevelType w:val="hybridMultilevel"/>
    <w:tmpl w:val="F1BA186A"/>
    <w:lvl w:ilvl="0" w:tplc="93A8361A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70107B"/>
    <w:multiLevelType w:val="hybridMultilevel"/>
    <w:tmpl w:val="E7729B6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5220A7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F215CB0"/>
    <w:multiLevelType w:val="hybridMultilevel"/>
    <w:tmpl w:val="1F88F7AE"/>
    <w:lvl w:ilvl="0" w:tplc="D3C4AF8C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661AFB"/>
    <w:multiLevelType w:val="multilevel"/>
    <w:tmpl w:val="10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36215B59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F698E03"/>
    <w:multiLevelType w:val="hybridMultilevel"/>
    <w:tmpl w:val="104E11A0"/>
    <w:lvl w:ilvl="0" w:tplc="FFFFFFFF">
      <w:start w:val="1"/>
      <w:numFmt w:val="bullet"/>
      <w:lvlText w:val="•"/>
      <w:lvlJc w:val="left"/>
    </w:lvl>
    <w:lvl w:ilvl="1" w:tplc="56E93C7B">
      <w:start w:val="1"/>
      <w:numFmt w:val="bullet"/>
      <w:lvlText w:val="•"/>
      <w:lvlJc w:val="left"/>
    </w:lvl>
    <w:lvl w:ilvl="2" w:tplc="2EA1233B">
      <w:start w:val="1"/>
      <w:numFmt w:val="bullet"/>
      <w:lvlText w:val="•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" w15:restartNumberingAfterBreak="0">
    <w:nsid w:val="4BE85743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BF932B2"/>
    <w:multiLevelType w:val="hybridMultilevel"/>
    <w:tmpl w:val="0CFA35E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A3529B"/>
    <w:multiLevelType w:val="hybridMultilevel"/>
    <w:tmpl w:val="819EEA64"/>
    <w:lvl w:ilvl="0" w:tplc="90AA525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39ACDF64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7874710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ACFA5E66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ECA29DFA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2F72877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C96A8960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C28AC582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7E006C5C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8"/>
  </w:num>
  <w:num w:numId="3">
    <w:abstractNumId w:val="5"/>
  </w:num>
  <w:num w:numId="4">
    <w:abstractNumId w:val="7"/>
  </w:num>
  <w:num w:numId="5">
    <w:abstractNumId w:val="11"/>
  </w:num>
  <w:num w:numId="6">
    <w:abstractNumId w:val="7"/>
  </w:num>
  <w:num w:numId="7">
    <w:abstractNumId w:val="7"/>
  </w:num>
  <w:num w:numId="8">
    <w:abstractNumId w:val="7"/>
  </w:num>
  <w:num w:numId="9">
    <w:abstractNumId w:val="12"/>
  </w:num>
  <w:num w:numId="10">
    <w:abstractNumId w:val="4"/>
  </w:num>
  <w:num w:numId="11">
    <w:abstractNumId w:val="9"/>
  </w:num>
  <w:num w:numId="12">
    <w:abstractNumId w:val="1"/>
  </w:num>
  <w:num w:numId="13">
    <w:abstractNumId w:val="2"/>
  </w:num>
  <w:num w:numId="14">
    <w:abstractNumId w:val="0"/>
  </w:num>
  <w:num w:numId="15">
    <w:abstractNumId w:val="3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8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6BA"/>
    <w:rsid w:val="00000E98"/>
    <w:rsid w:val="000033C8"/>
    <w:rsid w:val="000131E0"/>
    <w:rsid w:val="00015028"/>
    <w:rsid w:val="00020C9C"/>
    <w:rsid w:val="00022D76"/>
    <w:rsid w:val="00023E6E"/>
    <w:rsid w:val="000268F5"/>
    <w:rsid w:val="00026A68"/>
    <w:rsid w:val="00040FD1"/>
    <w:rsid w:val="00041E39"/>
    <w:rsid w:val="000426D4"/>
    <w:rsid w:val="00046939"/>
    <w:rsid w:val="000527C8"/>
    <w:rsid w:val="00055EF1"/>
    <w:rsid w:val="00062F3F"/>
    <w:rsid w:val="00065CCE"/>
    <w:rsid w:val="00067CC0"/>
    <w:rsid w:val="0008197B"/>
    <w:rsid w:val="00085CA7"/>
    <w:rsid w:val="00086BE7"/>
    <w:rsid w:val="00090E6D"/>
    <w:rsid w:val="00093CDE"/>
    <w:rsid w:val="00095D09"/>
    <w:rsid w:val="000A03E8"/>
    <w:rsid w:val="000A4E90"/>
    <w:rsid w:val="000B059F"/>
    <w:rsid w:val="000B0F9F"/>
    <w:rsid w:val="000B1F20"/>
    <w:rsid w:val="000B76B5"/>
    <w:rsid w:val="000B7A38"/>
    <w:rsid w:val="000C379A"/>
    <w:rsid w:val="000C69CE"/>
    <w:rsid w:val="000C6A49"/>
    <w:rsid w:val="000C7F7E"/>
    <w:rsid w:val="000E2464"/>
    <w:rsid w:val="000E2689"/>
    <w:rsid w:val="000F2ACC"/>
    <w:rsid w:val="000F5737"/>
    <w:rsid w:val="00102A65"/>
    <w:rsid w:val="00103BCE"/>
    <w:rsid w:val="00103DB4"/>
    <w:rsid w:val="00106154"/>
    <w:rsid w:val="0010636F"/>
    <w:rsid w:val="00106A87"/>
    <w:rsid w:val="0010730B"/>
    <w:rsid w:val="00110F6B"/>
    <w:rsid w:val="00116E16"/>
    <w:rsid w:val="00126AFA"/>
    <w:rsid w:val="001328D2"/>
    <w:rsid w:val="00135B2F"/>
    <w:rsid w:val="001427BE"/>
    <w:rsid w:val="00143274"/>
    <w:rsid w:val="00150D25"/>
    <w:rsid w:val="00155C02"/>
    <w:rsid w:val="00156924"/>
    <w:rsid w:val="0015752F"/>
    <w:rsid w:val="001604CA"/>
    <w:rsid w:val="00185B2C"/>
    <w:rsid w:val="0018790B"/>
    <w:rsid w:val="00193A89"/>
    <w:rsid w:val="00196DFB"/>
    <w:rsid w:val="001A0A47"/>
    <w:rsid w:val="001B10B0"/>
    <w:rsid w:val="001C6B6D"/>
    <w:rsid w:val="001C78A1"/>
    <w:rsid w:val="001D0B5A"/>
    <w:rsid w:val="001D0F8F"/>
    <w:rsid w:val="001D6716"/>
    <w:rsid w:val="001E0B7B"/>
    <w:rsid w:val="001E555A"/>
    <w:rsid w:val="001F25DC"/>
    <w:rsid w:val="001F7872"/>
    <w:rsid w:val="00201722"/>
    <w:rsid w:val="00213FDA"/>
    <w:rsid w:val="002148EF"/>
    <w:rsid w:val="00221961"/>
    <w:rsid w:val="00227906"/>
    <w:rsid w:val="00234F53"/>
    <w:rsid w:val="00235BC0"/>
    <w:rsid w:val="00242CE9"/>
    <w:rsid w:val="00243044"/>
    <w:rsid w:val="00244DF5"/>
    <w:rsid w:val="00250383"/>
    <w:rsid w:val="0028007D"/>
    <w:rsid w:val="00280655"/>
    <w:rsid w:val="00285634"/>
    <w:rsid w:val="0029386C"/>
    <w:rsid w:val="00293B4B"/>
    <w:rsid w:val="002A313C"/>
    <w:rsid w:val="002A3E3A"/>
    <w:rsid w:val="002B6430"/>
    <w:rsid w:val="002C7569"/>
    <w:rsid w:val="002D0004"/>
    <w:rsid w:val="002D583D"/>
    <w:rsid w:val="002D6292"/>
    <w:rsid w:val="002D6D0F"/>
    <w:rsid w:val="002E5E71"/>
    <w:rsid w:val="002F3DD9"/>
    <w:rsid w:val="002F591C"/>
    <w:rsid w:val="002F6E2C"/>
    <w:rsid w:val="00300DB7"/>
    <w:rsid w:val="0030358A"/>
    <w:rsid w:val="00307D5C"/>
    <w:rsid w:val="00316B5F"/>
    <w:rsid w:val="003176B3"/>
    <w:rsid w:val="003228DF"/>
    <w:rsid w:val="00325C65"/>
    <w:rsid w:val="00326B0A"/>
    <w:rsid w:val="00333454"/>
    <w:rsid w:val="003334F7"/>
    <w:rsid w:val="00335320"/>
    <w:rsid w:val="00337778"/>
    <w:rsid w:val="0034385F"/>
    <w:rsid w:val="003456D5"/>
    <w:rsid w:val="003473A6"/>
    <w:rsid w:val="00352D8F"/>
    <w:rsid w:val="00354155"/>
    <w:rsid w:val="003544D4"/>
    <w:rsid w:val="00354DBD"/>
    <w:rsid w:val="00355E72"/>
    <w:rsid w:val="003606F1"/>
    <w:rsid w:val="00361ABA"/>
    <w:rsid w:val="00380D57"/>
    <w:rsid w:val="0039198C"/>
    <w:rsid w:val="003926B1"/>
    <w:rsid w:val="00392A19"/>
    <w:rsid w:val="00392D89"/>
    <w:rsid w:val="003A3C78"/>
    <w:rsid w:val="003A6586"/>
    <w:rsid w:val="003B1753"/>
    <w:rsid w:val="003B6E03"/>
    <w:rsid w:val="003B77D0"/>
    <w:rsid w:val="003C7512"/>
    <w:rsid w:val="003D0FD0"/>
    <w:rsid w:val="003E52A5"/>
    <w:rsid w:val="003E65C1"/>
    <w:rsid w:val="004004EA"/>
    <w:rsid w:val="00402DD8"/>
    <w:rsid w:val="004030B4"/>
    <w:rsid w:val="00404ADB"/>
    <w:rsid w:val="0040590E"/>
    <w:rsid w:val="00406AEE"/>
    <w:rsid w:val="00407853"/>
    <w:rsid w:val="00414ACF"/>
    <w:rsid w:val="00415732"/>
    <w:rsid w:val="00423AEB"/>
    <w:rsid w:val="00425879"/>
    <w:rsid w:val="0042765F"/>
    <w:rsid w:val="0043296F"/>
    <w:rsid w:val="004349C9"/>
    <w:rsid w:val="0043618D"/>
    <w:rsid w:val="00443720"/>
    <w:rsid w:val="0044476C"/>
    <w:rsid w:val="00450C04"/>
    <w:rsid w:val="00452838"/>
    <w:rsid w:val="00460FDF"/>
    <w:rsid w:val="00461D69"/>
    <w:rsid w:val="00467E1E"/>
    <w:rsid w:val="0047439D"/>
    <w:rsid w:val="004827BC"/>
    <w:rsid w:val="00483FC8"/>
    <w:rsid w:val="00484B87"/>
    <w:rsid w:val="0048547F"/>
    <w:rsid w:val="00486609"/>
    <w:rsid w:val="004961B5"/>
    <w:rsid w:val="004A7BA5"/>
    <w:rsid w:val="004C3E7F"/>
    <w:rsid w:val="004C67CF"/>
    <w:rsid w:val="004C6A31"/>
    <w:rsid w:val="004D2C93"/>
    <w:rsid w:val="004D6A6F"/>
    <w:rsid w:val="004D6D6D"/>
    <w:rsid w:val="004E0B9E"/>
    <w:rsid w:val="004E3A97"/>
    <w:rsid w:val="004E4F8A"/>
    <w:rsid w:val="004E5F13"/>
    <w:rsid w:val="004E719C"/>
    <w:rsid w:val="004F25B6"/>
    <w:rsid w:val="004F3E01"/>
    <w:rsid w:val="00501CDB"/>
    <w:rsid w:val="00503CA9"/>
    <w:rsid w:val="00523C54"/>
    <w:rsid w:val="00535E23"/>
    <w:rsid w:val="00537DC5"/>
    <w:rsid w:val="00542563"/>
    <w:rsid w:val="005556A0"/>
    <w:rsid w:val="00560779"/>
    <w:rsid w:val="00563CD3"/>
    <w:rsid w:val="00567FBD"/>
    <w:rsid w:val="00573111"/>
    <w:rsid w:val="005748C7"/>
    <w:rsid w:val="00580B3E"/>
    <w:rsid w:val="00581C79"/>
    <w:rsid w:val="00582AA7"/>
    <w:rsid w:val="00593BDF"/>
    <w:rsid w:val="005C1835"/>
    <w:rsid w:val="005C2316"/>
    <w:rsid w:val="005C3EF1"/>
    <w:rsid w:val="005D0AB9"/>
    <w:rsid w:val="005D2E1A"/>
    <w:rsid w:val="005D5CDA"/>
    <w:rsid w:val="005E3E89"/>
    <w:rsid w:val="005E4D6E"/>
    <w:rsid w:val="005E701F"/>
    <w:rsid w:val="005F29D9"/>
    <w:rsid w:val="005F3581"/>
    <w:rsid w:val="00600585"/>
    <w:rsid w:val="006055C9"/>
    <w:rsid w:val="00605BE5"/>
    <w:rsid w:val="00611241"/>
    <w:rsid w:val="00614931"/>
    <w:rsid w:val="006168A9"/>
    <w:rsid w:val="0063079A"/>
    <w:rsid w:val="00630EF3"/>
    <w:rsid w:val="00636E29"/>
    <w:rsid w:val="00641CA3"/>
    <w:rsid w:val="00652138"/>
    <w:rsid w:val="00653148"/>
    <w:rsid w:val="006566A5"/>
    <w:rsid w:val="00662956"/>
    <w:rsid w:val="0066540B"/>
    <w:rsid w:val="00672735"/>
    <w:rsid w:val="00680046"/>
    <w:rsid w:val="00683207"/>
    <w:rsid w:val="00683C2D"/>
    <w:rsid w:val="00684968"/>
    <w:rsid w:val="00686A26"/>
    <w:rsid w:val="006944A7"/>
    <w:rsid w:val="00696E0D"/>
    <w:rsid w:val="00696F6E"/>
    <w:rsid w:val="00697152"/>
    <w:rsid w:val="00697FB0"/>
    <w:rsid w:val="006A34D0"/>
    <w:rsid w:val="006A3737"/>
    <w:rsid w:val="006B0E52"/>
    <w:rsid w:val="006C0814"/>
    <w:rsid w:val="006C1DFB"/>
    <w:rsid w:val="006C686E"/>
    <w:rsid w:val="006D00C3"/>
    <w:rsid w:val="006D696F"/>
    <w:rsid w:val="006D6B56"/>
    <w:rsid w:val="006D780B"/>
    <w:rsid w:val="00701625"/>
    <w:rsid w:val="00704610"/>
    <w:rsid w:val="00714624"/>
    <w:rsid w:val="00727CD5"/>
    <w:rsid w:val="007316BA"/>
    <w:rsid w:val="00731A86"/>
    <w:rsid w:val="0073336C"/>
    <w:rsid w:val="00737096"/>
    <w:rsid w:val="00746C55"/>
    <w:rsid w:val="007471F4"/>
    <w:rsid w:val="00751C75"/>
    <w:rsid w:val="007526EF"/>
    <w:rsid w:val="007544A6"/>
    <w:rsid w:val="0075663A"/>
    <w:rsid w:val="00762589"/>
    <w:rsid w:val="00770C97"/>
    <w:rsid w:val="00771837"/>
    <w:rsid w:val="00771E29"/>
    <w:rsid w:val="0077704D"/>
    <w:rsid w:val="00777DB8"/>
    <w:rsid w:val="00777DC3"/>
    <w:rsid w:val="00782F33"/>
    <w:rsid w:val="007865BD"/>
    <w:rsid w:val="007A6CC0"/>
    <w:rsid w:val="007A7471"/>
    <w:rsid w:val="007C35AE"/>
    <w:rsid w:val="007D1864"/>
    <w:rsid w:val="007D7233"/>
    <w:rsid w:val="007E14DD"/>
    <w:rsid w:val="007E3589"/>
    <w:rsid w:val="007F0418"/>
    <w:rsid w:val="007F1E6A"/>
    <w:rsid w:val="007F243F"/>
    <w:rsid w:val="007F24EB"/>
    <w:rsid w:val="007F5572"/>
    <w:rsid w:val="007F7221"/>
    <w:rsid w:val="007F7C78"/>
    <w:rsid w:val="008000F8"/>
    <w:rsid w:val="00804F97"/>
    <w:rsid w:val="0081217E"/>
    <w:rsid w:val="008168CB"/>
    <w:rsid w:val="008233A6"/>
    <w:rsid w:val="0083065B"/>
    <w:rsid w:val="00832ED5"/>
    <w:rsid w:val="00834051"/>
    <w:rsid w:val="00837D73"/>
    <w:rsid w:val="00844844"/>
    <w:rsid w:val="00845A77"/>
    <w:rsid w:val="00846F7D"/>
    <w:rsid w:val="008545AA"/>
    <w:rsid w:val="00854E6B"/>
    <w:rsid w:val="008641F4"/>
    <w:rsid w:val="00871F49"/>
    <w:rsid w:val="008745E2"/>
    <w:rsid w:val="00876EAA"/>
    <w:rsid w:val="008833AF"/>
    <w:rsid w:val="00883902"/>
    <w:rsid w:val="00887DA2"/>
    <w:rsid w:val="0089021F"/>
    <w:rsid w:val="008A1F0B"/>
    <w:rsid w:val="008A28FA"/>
    <w:rsid w:val="008A6252"/>
    <w:rsid w:val="008B3750"/>
    <w:rsid w:val="008B45FA"/>
    <w:rsid w:val="008B51D2"/>
    <w:rsid w:val="008B58E9"/>
    <w:rsid w:val="008B5C95"/>
    <w:rsid w:val="008B5DDB"/>
    <w:rsid w:val="008C3F65"/>
    <w:rsid w:val="008C4B42"/>
    <w:rsid w:val="008C4D35"/>
    <w:rsid w:val="008C761C"/>
    <w:rsid w:val="008E1F31"/>
    <w:rsid w:val="008E375C"/>
    <w:rsid w:val="008E4E57"/>
    <w:rsid w:val="008E63D5"/>
    <w:rsid w:val="008E7711"/>
    <w:rsid w:val="008F1CEE"/>
    <w:rsid w:val="0090095D"/>
    <w:rsid w:val="00901C6C"/>
    <w:rsid w:val="00907DBD"/>
    <w:rsid w:val="0091013A"/>
    <w:rsid w:val="0091098C"/>
    <w:rsid w:val="00917B9B"/>
    <w:rsid w:val="00921BA8"/>
    <w:rsid w:val="00937036"/>
    <w:rsid w:val="00947FB2"/>
    <w:rsid w:val="00956F7B"/>
    <w:rsid w:val="00960C91"/>
    <w:rsid w:val="00966930"/>
    <w:rsid w:val="009856ED"/>
    <w:rsid w:val="009A13AB"/>
    <w:rsid w:val="009A426D"/>
    <w:rsid w:val="009A5E5F"/>
    <w:rsid w:val="009A68D0"/>
    <w:rsid w:val="009B1A6D"/>
    <w:rsid w:val="009B1C3C"/>
    <w:rsid w:val="009B4DF0"/>
    <w:rsid w:val="009C0508"/>
    <w:rsid w:val="009C27E7"/>
    <w:rsid w:val="009C4942"/>
    <w:rsid w:val="009C517D"/>
    <w:rsid w:val="009C5CE2"/>
    <w:rsid w:val="009D12ED"/>
    <w:rsid w:val="009D2F48"/>
    <w:rsid w:val="009D3BAF"/>
    <w:rsid w:val="009D5C7D"/>
    <w:rsid w:val="009E0181"/>
    <w:rsid w:val="009E760F"/>
    <w:rsid w:val="009F0A76"/>
    <w:rsid w:val="009F3AA1"/>
    <w:rsid w:val="009F5AF0"/>
    <w:rsid w:val="009F7DB5"/>
    <w:rsid w:val="009F7DF7"/>
    <w:rsid w:val="00A029E4"/>
    <w:rsid w:val="00A03CEA"/>
    <w:rsid w:val="00A114C5"/>
    <w:rsid w:val="00A12B22"/>
    <w:rsid w:val="00A17A3B"/>
    <w:rsid w:val="00A22D29"/>
    <w:rsid w:val="00A238D1"/>
    <w:rsid w:val="00A31630"/>
    <w:rsid w:val="00A3734B"/>
    <w:rsid w:val="00A4091D"/>
    <w:rsid w:val="00A46620"/>
    <w:rsid w:val="00A626BB"/>
    <w:rsid w:val="00A62C34"/>
    <w:rsid w:val="00A67BA5"/>
    <w:rsid w:val="00A72155"/>
    <w:rsid w:val="00A736C6"/>
    <w:rsid w:val="00A81B8D"/>
    <w:rsid w:val="00A81E74"/>
    <w:rsid w:val="00A9427A"/>
    <w:rsid w:val="00AA1367"/>
    <w:rsid w:val="00AA2B46"/>
    <w:rsid w:val="00AB08CE"/>
    <w:rsid w:val="00AB6FDA"/>
    <w:rsid w:val="00AC4377"/>
    <w:rsid w:val="00AC6166"/>
    <w:rsid w:val="00AC62F0"/>
    <w:rsid w:val="00AC70CF"/>
    <w:rsid w:val="00AC74BB"/>
    <w:rsid w:val="00AC7FAD"/>
    <w:rsid w:val="00AF052F"/>
    <w:rsid w:val="00AF1127"/>
    <w:rsid w:val="00AF27A4"/>
    <w:rsid w:val="00B03183"/>
    <w:rsid w:val="00B07EC4"/>
    <w:rsid w:val="00B50CC6"/>
    <w:rsid w:val="00B51DC5"/>
    <w:rsid w:val="00B52D4B"/>
    <w:rsid w:val="00B81683"/>
    <w:rsid w:val="00B82463"/>
    <w:rsid w:val="00B8515F"/>
    <w:rsid w:val="00B86652"/>
    <w:rsid w:val="00B94F0D"/>
    <w:rsid w:val="00BA1931"/>
    <w:rsid w:val="00BA64ED"/>
    <w:rsid w:val="00BA777C"/>
    <w:rsid w:val="00BB3203"/>
    <w:rsid w:val="00BC31CD"/>
    <w:rsid w:val="00BC33AF"/>
    <w:rsid w:val="00BC4F09"/>
    <w:rsid w:val="00BD7285"/>
    <w:rsid w:val="00BE4CAD"/>
    <w:rsid w:val="00BE5E66"/>
    <w:rsid w:val="00BF0725"/>
    <w:rsid w:val="00BF3EEA"/>
    <w:rsid w:val="00BF6476"/>
    <w:rsid w:val="00C017D7"/>
    <w:rsid w:val="00C01A52"/>
    <w:rsid w:val="00C07FA2"/>
    <w:rsid w:val="00C20378"/>
    <w:rsid w:val="00C20E56"/>
    <w:rsid w:val="00C22CA9"/>
    <w:rsid w:val="00C2766E"/>
    <w:rsid w:val="00C31751"/>
    <w:rsid w:val="00C32A28"/>
    <w:rsid w:val="00C332B5"/>
    <w:rsid w:val="00C36A4A"/>
    <w:rsid w:val="00C4091C"/>
    <w:rsid w:val="00C4187E"/>
    <w:rsid w:val="00C4385B"/>
    <w:rsid w:val="00C43E00"/>
    <w:rsid w:val="00C5019D"/>
    <w:rsid w:val="00C50C3A"/>
    <w:rsid w:val="00C532EE"/>
    <w:rsid w:val="00C53E13"/>
    <w:rsid w:val="00C54462"/>
    <w:rsid w:val="00C550A5"/>
    <w:rsid w:val="00C554B4"/>
    <w:rsid w:val="00C62BE0"/>
    <w:rsid w:val="00C63D54"/>
    <w:rsid w:val="00C65F71"/>
    <w:rsid w:val="00C67A85"/>
    <w:rsid w:val="00C738B0"/>
    <w:rsid w:val="00C80314"/>
    <w:rsid w:val="00C813F7"/>
    <w:rsid w:val="00C90787"/>
    <w:rsid w:val="00CA16AC"/>
    <w:rsid w:val="00CA59CA"/>
    <w:rsid w:val="00CC4C62"/>
    <w:rsid w:val="00CD0F9D"/>
    <w:rsid w:val="00CD568E"/>
    <w:rsid w:val="00CE3026"/>
    <w:rsid w:val="00CE32BB"/>
    <w:rsid w:val="00CE53FB"/>
    <w:rsid w:val="00CE71E2"/>
    <w:rsid w:val="00CF2EF8"/>
    <w:rsid w:val="00CF5709"/>
    <w:rsid w:val="00D00811"/>
    <w:rsid w:val="00D00B16"/>
    <w:rsid w:val="00D01E14"/>
    <w:rsid w:val="00D02F32"/>
    <w:rsid w:val="00D132CC"/>
    <w:rsid w:val="00D22218"/>
    <w:rsid w:val="00D230C2"/>
    <w:rsid w:val="00D24EDD"/>
    <w:rsid w:val="00D2535D"/>
    <w:rsid w:val="00D257D9"/>
    <w:rsid w:val="00D37D58"/>
    <w:rsid w:val="00D422AE"/>
    <w:rsid w:val="00D62DA1"/>
    <w:rsid w:val="00D65AC3"/>
    <w:rsid w:val="00D75BA1"/>
    <w:rsid w:val="00D772DE"/>
    <w:rsid w:val="00D80A31"/>
    <w:rsid w:val="00D82894"/>
    <w:rsid w:val="00D9014C"/>
    <w:rsid w:val="00D90B55"/>
    <w:rsid w:val="00D94ABC"/>
    <w:rsid w:val="00D95415"/>
    <w:rsid w:val="00D9581B"/>
    <w:rsid w:val="00DA106B"/>
    <w:rsid w:val="00DA207D"/>
    <w:rsid w:val="00DA3602"/>
    <w:rsid w:val="00DB0F8D"/>
    <w:rsid w:val="00DB4C37"/>
    <w:rsid w:val="00DC6A18"/>
    <w:rsid w:val="00DD40EF"/>
    <w:rsid w:val="00DD4BA9"/>
    <w:rsid w:val="00DE3487"/>
    <w:rsid w:val="00DE6541"/>
    <w:rsid w:val="00DE6C59"/>
    <w:rsid w:val="00DE71C4"/>
    <w:rsid w:val="00DF6A2C"/>
    <w:rsid w:val="00E03F13"/>
    <w:rsid w:val="00E16EC9"/>
    <w:rsid w:val="00E21C93"/>
    <w:rsid w:val="00E23398"/>
    <w:rsid w:val="00E23A41"/>
    <w:rsid w:val="00E266BD"/>
    <w:rsid w:val="00E37945"/>
    <w:rsid w:val="00E42BF8"/>
    <w:rsid w:val="00E42BF9"/>
    <w:rsid w:val="00E45980"/>
    <w:rsid w:val="00E50141"/>
    <w:rsid w:val="00E52B51"/>
    <w:rsid w:val="00E52BD6"/>
    <w:rsid w:val="00E55311"/>
    <w:rsid w:val="00E56858"/>
    <w:rsid w:val="00E5713F"/>
    <w:rsid w:val="00E6093B"/>
    <w:rsid w:val="00E651EE"/>
    <w:rsid w:val="00E66E54"/>
    <w:rsid w:val="00E76787"/>
    <w:rsid w:val="00E82FE1"/>
    <w:rsid w:val="00E84D60"/>
    <w:rsid w:val="00E8510E"/>
    <w:rsid w:val="00E85479"/>
    <w:rsid w:val="00EA05A9"/>
    <w:rsid w:val="00EA1F20"/>
    <w:rsid w:val="00EC0C82"/>
    <w:rsid w:val="00ED0AD7"/>
    <w:rsid w:val="00ED535A"/>
    <w:rsid w:val="00ED7D60"/>
    <w:rsid w:val="00EE3D43"/>
    <w:rsid w:val="00EE65F7"/>
    <w:rsid w:val="00EE6DD3"/>
    <w:rsid w:val="00EF0788"/>
    <w:rsid w:val="00EF2572"/>
    <w:rsid w:val="00EF2E20"/>
    <w:rsid w:val="00EF4D4F"/>
    <w:rsid w:val="00EF5791"/>
    <w:rsid w:val="00F10375"/>
    <w:rsid w:val="00F11BAF"/>
    <w:rsid w:val="00F136C3"/>
    <w:rsid w:val="00F14D78"/>
    <w:rsid w:val="00F163A2"/>
    <w:rsid w:val="00F16D17"/>
    <w:rsid w:val="00F2752A"/>
    <w:rsid w:val="00F33CB5"/>
    <w:rsid w:val="00F37F17"/>
    <w:rsid w:val="00F41471"/>
    <w:rsid w:val="00F41B42"/>
    <w:rsid w:val="00F44477"/>
    <w:rsid w:val="00F45B43"/>
    <w:rsid w:val="00F50BE0"/>
    <w:rsid w:val="00F52E52"/>
    <w:rsid w:val="00F57834"/>
    <w:rsid w:val="00F65A25"/>
    <w:rsid w:val="00F66C90"/>
    <w:rsid w:val="00F8413F"/>
    <w:rsid w:val="00F87AA6"/>
    <w:rsid w:val="00F9018E"/>
    <w:rsid w:val="00F90A93"/>
    <w:rsid w:val="00FA401B"/>
    <w:rsid w:val="00FB2275"/>
    <w:rsid w:val="00FB36C7"/>
    <w:rsid w:val="00FB6DA2"/>
    <w:rsid w:val="00FC4FF0"/>
    <w:rsid w:val="00FC7E14"/>
    <w:rsid w:val="00FD5731"/>
    <w:rsid w:val="00FE0B21"/>
    <w:rsid w:val="00FF0471"/>
    <w:rsid w:val="00FF20A9"/>
    <w:rsid w:val="00FF36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2"/>
    </o:shapelayout>
  </w:shapeDefaults>
  <w:decimalSymbol w:val="."/>
  <w:listSeparator w:val=";"/>
  <w14:docId w14:val="0B380D58"/>
  <w15:chartTrackingRefBased/>
  <w15:docId w15:val="{C209A923-8CB1-4693-9748-C284E39C6C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fr-CH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5CE2"/>
    <w:rPr>
      <w:sz w:val="22"/>
    </w:r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9C5CE2"/>
    <w:pPr>
      <w:numPr>
        <w:numId w:val="4"/>
      </w:num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8"/>
      <w:szCs w:val="22"/>
    </w:rPr>
  </w:style>
  <w:style w:type="paragraph" w:styleId="Titre2">
    <w:name w:val="heading 2"/>
    <w:basedOn w:val="Normal"/>
    <w:next w:val="Normal"/>
    <w:link w:val="Titre2Car"/>
    <w:autoRedefine/>
    <w:uiPriority w:val="9"/>
    <w:unhideWhenUsed/>
    <w:qFormat/>
    <w:rsid w:val="00FF0471"/>
    <w:pPr>
      <w:numPr>
        <w:ilvl w:val="1"/>
        <w:numId w:val="4"/>
      </w:num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before="340" w:after="240"/>
      <w:outlineLvl w:val="1"/>
    </w:pPr>
    <w:rPr>
      <w:caps/>
      <w:spacing w:val="15"/>
      <w:sz w:val="24"/>
    </w:rPr>
  </w:style>
  <w:style w:type="paragraph" w:styleId="Titre3">
    <w:name w:val="heading 3"/>
    <w:basedOn w:val="Normal"/>
    <w:next w:val="Normal"/>
    <w:link w:val="Titre3Car"/>
    <w:autoRedefine/>
    <w:uiPriority w:val="9"/>
    <w:unhideWhenUsed/>
    <w:qFormat/>
    <w:rsid w:val="00FF0471"/>
    <w:pPr>
      <w:numPr>
        <w:ilvl w:val="2"/>
        <w:numId w:val="4"/>
      </w:numPr>
      <w:pBdr>
        <w:top w:val="single" w:sz="6" w:space="2" w:color="4472C4" w:themeColor="accent1"/>
      </w:pBdr>
      <w:spacing w:before="300" w:after="240"/>
      <w:outlineLvl w:val="2"/>
    </w:pPr>
    <w:rPr>
      <w:caps/>
      <w:color w:val="1F3763" w:themeColor="accent1" w:themeShade="7F"/>
      <w:spacing w:val="15"/>
      <w:sz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560779"/>
    <w:pPr>
      <w:numPr>
        <w:ilvl w:val="3"/>
        <w:numId w:val="4"/>
      </w:num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560779"/>
    <w:pPr>
      <w:numPr>
        <w:ilvl w:val="4"/>
        <w:numId w:val="4"/>
      </w:num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560779"/>
    <w:pPr>
      <w:numPr>
        <w:ilvl w:val="5"/>
        <w:numId w:val="4"/>
      </w:num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560779"/>
    <w:pPr>
      <w:numPr>
        <w:ilvl w:val="6"/>
        <w:numId w:val="4"/>
      </w:num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560779"/>
    <w:pPr>
      <w:numPr>
        <w:ilvl w:val="7"/>
        <w:numId w:val="4"/>
      </w:numPr>
      <w:spacing w:before="200" w:after="0"/>
      <w:outlineLvl w:val="7"/>
    </w:pPr>
    <w:rPr>
      <w:caps/>
      <w:spacing w:val="10"/>
      <w:sz w:val="18"/>
      <w:szCs w:val="1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560779"/>
    <w:pPr>
      <w:numPr>
        <w:ilvl w:val="8"/>
        <w:numId w:val="4"/>
      </w:num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9C5CE2"/>
    <w:rPr>
      <w:caps/>
      <w:color w:val="FFFFFF" w:themeColor="background1"/>
      <w:spacing w:val="15"/>
      <w:sz w:val="28"/>
      <w:szCs w:val="22"/>
      <w:shd w:val="clear" w:color="auto" w:fill="4472C4" w:themeFill="accent1"/>
    </w:rPr>
  </w:style>
  <w:style w:type="paragraph" w:styleId="Paragraphedeliste">
    <w:name w:val="List Paragraph"/>
    <w:basedOn w:val="Normal"/>
    <w:uiPriority w:val="34"/>
    <w:qFormat/>
    <w:rsid w:val="00103DB4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FF0471"/>
    <w:rPr>
      <w:caps/>
      <w:spacing w:val="15"/>
      <w:sz w:val="24"/>
      <w:shd w:val="clear" w:color="auto" w:fill="D9E2F3" w:themeFill="accent1" w:themeFillTint="33"/>
    </w:rPr>
  </w:style>
  <w:style w:type="character" w:customStyle="1" w:styleId="Titre3Car">
    <w:name w:val="Titre 3 Car"/>
    <w:basedOn w:val="Policepardfaut"/>
    <w:link w:val="Titre3"/>
    <w:uiPriority w:val="9"/>
    <w:rsid w:val="00FF0471"/>
    <w:rPr>
      <w:caps/>
      <w:color w:val="1F3763" w:themeColor="accent1" w:themeShade="7F"/>
      <w:spacing w:val="15"/>
      <w:sz w:val="24"/>
    </w:rPr>
  </w:style>
  <w:style w:type="character" w:customStyle="1" w:styleId="Titre4Car">
    <w:name w:val="Titre 4 Car"/>
    <w:basedOn w:val="Policepardfaut"/>
    <w:link w:val="Titre4"/>
    <w:uiPriority w:val="9"/>
    <w:rsid w:val="00560779"/>
    <w:rPr>
      <w:caps/>
      <w:color w:val="2F5496" w:themeColor="accent1" w:themeShade="BF"/>
      <w:spacing w:val="10"/>
    </w:rPr>
  </w:style>
  <w:style w:type="character" w:customStyle="1" w:styleId="Titre5Car">
    <w:name w:val="Titre 5 Car"/>
    <w:basedOn w:val="Policepardfaut"/>
    <w:link w:val="Titre5"/>
    <w:uiPriority w:val="9"/>
    <w:semiHidden/>
    <w:rsid w:val="00560779"/>
    <w:rPr>
      <w:caps/>
      <w:color w:val="2F5496" w:themeColor="accent1" w:themeShade="BF"/>
      <w:spacing w:val="10"/>
    </w:rPr>
  </w:style>
  <w:style w:type="character" w:customStyle="1" w:styleId="Titre6Car">
    <w:name w:val="Titre 6 Car"/>
    <w:basedOn w:val="Policepardfaut"/>
    <w:link w:val="Titre6"/>
    <w:uiPriority w:val="9"/>
    <w:semiHidden/>
    <w:rsid w:val="00560779"/>
    <w:rPr>
      <w:caps/>
      <w:color w:val="2F5496" w:themeColor="accent1" w:themeShade="BF"/>
      <w:spacing w:val="10"/>
    </w:rPr>
  </w:style>
  <w:style w:type="character" w:customStyle="1" w:styleId="Titre7Car">
    <w:name w:val="Titre 7 Car"/>
    <w:basedOn w:val="Policepardfaut"/>
    <w:link w:val="Titre7"/>
    <w:uiPriority w:val="9"/>
    <w:semiHidden/>
    <w:rsid w:val="00560779"/>
    <w:rPr>
      <w:caps/>
      <w:color w:val="2F5496" w:themeColor="accent1" w:themeShade="BF"/>
      <w:spacing w:val="10"/>
    </w:rPr>
  </w:style>
  <w:style w:type="character" w:customStyle="1" w:styleId="Titre8Car">
    <w:name w:val="Titre 8 Car"/>
    <w:basedOn w:val="Policepardfaut"/>
    <w:link w:val="Titre8"/>
    <w:uiPriority w:val="9"/>
    <w:semiHidden/>
    <w:rsid w:val="00560779"/>
    <w:rPr>
      <w:caps/>
      <w:spacing w:val="10"/>
      <w:sz w:val="18"/>
      <w:szCs w:val="18"/>
    </w:rPr>
  </w:style>
  <w:style w:type="character" w:customStyle="1" w:styleId="Titre9Car">
    <w:name w:val="Titre 9 Car"/>
    <w:basedOn w:val="Policepardfaut"/>
    <w:link w:val="Titre9"/>
    <w:uiPriority w:val="9"/>
    <w:semiHidden/>
    <w:rsid w:val="00560779"/>
    <w:rPr>
      <w:i/>
      <w:iCs/>
      <w:caps/>
      <w:spacing w:val="10"/>
      <w:sz w:val="18"/>
      <w:szCs w:val="18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560779"/>
    <w:pPr>
      <w:outlineLvl w:val="9"/>
    </w:pPr>
  </w:style>
  <w:style w:type="paragraph" w:styleId="TM2">
    <w:name w:val="toc 2"/>
    <w:basedOn w:val="Normal"/>
    <w:next w:val="Normal"/>
    <w:autoRedefine/>
    <w:uiPriority w:val="39"/>
    <w:unhideWhenUsed/>
    <w:rsid w:val="00103DB4"/>
    <w:pPr>
      <w:spacing w:after="100"/>
      <w:ind w:left="220"/>
    </w:pPr>
    <w:rPr>
      <w:rFonts w:cs="Times New Roman"/>
      <w:lang w:eastAsia="fr-CH"/>
    </w:rPr>
  </w:style>
  <w:style w:type="paragraph" w:styleId="TM1">
    <w:name w:val="toc 1"/>
    <w:basedOn w:val="Normal"/>
    <w:next w:val="Normal"/>
    <w:autoRedefine/>
    <w:uiPriority w:val="39"/>
    <w:unhideWhenUsed/>
    <w:rsid w:val="00103DB4"/>
    <w:pPr>
      <w:spacing w:after="100"/>
    </w:pPr>
    <w:rPr>
      <w:rFonts w:cs="Times New Roman"/>
      <w:lang w:eastAsia="fr-CH"/>
    </w:rPr>
  </w:style>
  <w:style w:type="paragraph" w:styleId="TM3">
    <w:name w:val="toc 3"/>
    <w:basedOn w:val="Normal"/>
    <w:next w:val="Normal"/>
    <w:autoRedefine/>
    <w:uiPriority w:val="39"/>
    <w:unhideWhenUsed/>
    <w:rsid w:val="00103DB4"/>
    <w:pPr>
      <w:spacing w:after="100"/>
      <w:ind w:left="440"/>
    </w:pPr>
    <w:rPr>
      <w:rFonts w:cs="Times New Roman"/>
      <w:lang w:eastAsia="fr-CH"/>
    </w:rPr>
  </w:style>
  <w:style w:type="character" w:styleId="Lienhypertexte">
    <w:name w:val="Hyperlink"/>
    <w:basedOn w:val="Policepardfaut"/>
    <w:uiPriority w:val="99"/>
    <w:unhideWhenUsed/>
    <w:rsid w:val="00103DB4"/>
    <w:rPr>
      <w:color w:val="0563C1" w:themeColor="hyperlink"/>
      <w:u w:val="single"/>
    </w:rPr>
  </w:style>
  <w:style w:type="paragraph" w:styleId="Sansinterligne">
    <w:name w:val="No Spacing"/>
    <w:link w:val="SansinterligneCar"/>
    <w:uiPriority w:val="1"/>
    <w:qFormat/>
    <w:rsid w:val="00560779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103DB4"/>
  </w:style>
  <w:style w:type="paragraph" w:styleId="En-tte">
    <w:name w:val="header"/>
    <w:basedOn w:val="Normal"/>
    <w:link w:val="En-tteCar"/>
    <w:uiPriority w:val="99"/>
    <w:unhideWhenUsed/>
    <w:rsid w:val="00103DB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03DB4"/>
  </w:style>
  <w:style w:type="paragraph" w:styleId="Pieddepage">
    <w:name w:val="footer"/>
    <w:basedOn w:val="Normal"/>
    <w:link w:val="PieddepageCar"/>
    <w:uiPriority w:val="99"/>
    <w:unhideWhenUsed/>
    <w:rsid w:val="00103DB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03DB4"/>
  </w:style>
  <w:style w:type="character" w:styleId="Textedelespacerserv">
    <w:name w:val="Placeholder Text"/>
    <w:basedOn w:val="Policepardfaut"/>
    <w:uiPriority w:val="99"/>
    <w:semiHidden/>
    <w:rsid w:val="00103DB4"/>
    <w:rPr>
      <w:color w:val="808080"/>
    </w:rPr>
  </w:style>
  <w:style w:type="table" w:styleId="Grilledutableau">
    <w:name w:val="Table Grid"/>
    <w:basedOn w:val="TableauNormal"/>
    <w:uiPriority w:val="39"/>
    <w:rsid w:val="006307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tionnonrsolue">
    <w:name w:val="Unresolved Mention"/>
    <w:basedOn w:val="Policepardfaut"/>
    <w:uiPriority w:val="99"/>
    <w:semiHidden/>
    <w:unhideWhenUsed/>
    <w:rsid w:val="00135B2F"/>
    <w:rPr>
      <w:color w:val="605E5C"/>
      <w:shd w:val="clear" w:color="auto" w:fill="E1DFDD"/>
    </w:rPr>
  </w:style>
  <w:style w:type="character" w:styleId="lev">
    <w:name w:val="Strong"/>
    <w:uiPriority w:val="22"/>
    <w:qFormat/>
    <w:rsid w:val="00560779"/>
    <w:rPr>
      <w:b/>
      <w:bCs/>
    </w:rPr>
  </w:style>
  <w:style w:type="paragraph" w:customStyle="1" w:styleId="Default">
    <w:name w:val="Default"/>
    <w:rsid w:val="008745E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Bibliographie">
    <w:name w:val="Bibliography"/>
    <w:basedOn w:val="Normal"/>
    <w:next w:val="Normal"/>
    <w:uiPriority w:val="37"/>
    <w:unhideWhenUsed/>
    <w:rsid w:val="00770C97"/>
  </w:style>
  <w:style w:type="paragraph" w:styleId="Lgende">
    <w:name w:val="caption"/>
    <w:basedOn w:val="Normal"/>
    <w:next w:val="Normal"/>
    <w:uiPriority w:val="35"/>
    <w:unhideWhenUsed/>
    <w:qFormat/>
    <w:rsid w:val="00560779"/>
    <w:rPr>
      <w:b/>
      <w:bCs/>
      <w:color w:val="2F5496" w:themeColor="accent1" w:themeShade="BF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560779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560779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560779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ous-titreCar">
    <w:name w:val="Sous-titre Car"/>
    <w:basedOn w:val="Policepardfaut"/>
    <w:link w:val="Sous-titre"/>
    <w:uiPriority w:val="11"/>
    <w:rsid w:val="00560779"/>
    <w:rPr>
      <w:caps/>
      <w:color w:val="595959" w:themeColor="text1" w:themeTint="A6"/>
      <w:spacing w:val="10"/>
      <w:sz w:val="21"/>
      <w:szCs w:val="21"/>
    </w:rPr>
  </w:style>
  <w:style w:type="character" w:styleId="Accentuation">
    <w:name w:val="Emphasis"/>
    <w:uiPriority w:val="20"/>
    <w:qFormat/>
    <w:rsid w:val="00560779"/>
    <w:rPr>
      <w:caps/>
      <w:color w:val="1F3763" w:themeColor="accent1" w:themeShade="7F"/>
      <w:spacing w:val="5"/>
    </w:rPr>
  </w:style>
  <w:style w:type="paragraph" w:styleId="Citation">
    <w:name w:val="Quote"/>
    <w:basedOn w:val="Normal"/>
    <w:next w:val="Normal"/>
    <w:link w:val="CitationCar"/>
    <w:uiPriority w:val="29"/>
    <w:qFormat/>
    <w:rsid w:val="00560779"/>
    <w:rPr>
      <w:i/>
      <w:iCs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560779"/>
    <w:rPr>
      <w:i/>
      <w:iCs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560779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560779"/>
    <w:rPr>
      <w:color w:val="4472C4" w:themeColor="accent1"/>
      <w:sz w:val="24"/>
      <w:szCs w:val="24"/>
    </w:rPr>
  </w:style>
  <w:style w:type="character" w:styleId="Accentuationlgre">
    <w:name w:val="Subtle Emphasis"/>
    <w:uiPriority w:val="19"/>
    <w:qFormat/>
    <w:rsid w:val="00560779"/>
    <w:rPr>
      <w:i/>
      <w:iCs/>
      <w:color w:val="1F3763" w:themeColor="accent1" w:themeShade="7F"/>
    </w:rPr>
  </w:style>
  <w:style w:type="character" w:styleId="Accentuationintense">
    <w:name w:val="Intense Emphasis"/>
    <w:uiPriority w:val="21"/>
    <w:qFormat/>
    <w:rsid w:val="00560779"/>
    <w:rPr>
      <w:b/>
      <w:bCs/>
      <w:caps/>
      <w:color w:val="1F3763" w:themeColor="accent1" w:themeShade="7F"/>
      <w:spacing w:val="10"/>
    </w:rPr>
  </w:style>
  <w:style w:type="character" w:styleId="Rfrencelgre">
    <w:name w:val="Subtle Reference"/>
    <w:uiPriority w:val="31"/>
    <w:qFormat/>
    <w:rsid w:val="00560779"/>
    <w:rPr>
      <w:b/>
      <w:bCs/>
      <w:color w:val="4472C4" w:themeColor="accent1"/>
    </w:rPr>
  </w:style>
  <w:style w:type="character" w:styleId="Rfrenceintense">
    <w:name w:val="Intense Reference"/>
    <w:uiPriority w:val="32"/>
    <w:qFormat/>
    <w:rsid w:val="00560779"/>
    <w:rPr>
      <w:b/>
      <w:bCs/>
      <w:i/>
      <w:iCs/>
      <w:caps/>
      <w:color w:val="4472C4" w:themeColor="accent1"/>
    </w:rPr>
  </w:style>
  <w:style w:type="character" w:styleId="Titredulivre">
    <w:name w:val="Book Title"/>
    <w:uiPriority w:val="33"/>
    <w:qFormat/>
    <w:rsid w:val="00560779"/>
    <w:rPr>
      <w:b/>
      <w:bCs/>
      <w:i/>
      <w:iCs/>
      <w:spacing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60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66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7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1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8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9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0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5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22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image" Target="media/image4.emf"/><Relationship Id="rId26" Type="http://schemas.openxmlformats.org/officeDocument/2006/relationships/image" Target="media/image8.emf"/><Relationship Id="rId21" Type="http://schemas.openxmlformats.org/officeDocument/2006/relationships/oleObject" Target="embeddings/oleObject2.bin"/><Relationship Id="rId34" Type="http://schemas.openxmlformats.org/officeDocument/2006/relationships/image" Target="media/image12.emf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hyperlink" Target="mailto:Adam.sifate@eduvaud.ch" TargetMode="External"/><Relationship Id="rId25" Type="http://schemas.openxmlformats.org/officeDocument/2006/relationships/oleObject" Target="embeddings/oleObject4.bin"/><Relationship Id="rId33" Type="http://schemas.openxmlformats.org/officeDocument/2006/relationships/image" Target="media/image11.jp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mailto:Daniel.berney@heig-vd.ch" TargetMode="External"/><Relationship Id="rId20" Type="http://schemas.openxmlformats.org/officeDocument/2006/relationships/image" Target="media/image5.emf"/><Relationship Id="rId29" Type="http://schemas.openxmlformats.org/officeDocument/2006/relationships/oleObject" Target="embeddings/oleObject6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image" Target="media/image7.emf"/><Relationship Id="rId32" Type="http://schemas.openxmlformats.org/officeDocument/2006/relationships/footer" Target="footer3.xml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mailto:r.malherbe@rmsoft.ch" TargetMode="External"/><Relationship Id="rId23" Type="http://schemas.openxmlformats.org/officeDocument/2006/relationships/oleObject" Target="embeddings/oleObject3.bin"/><Relationship Id="rId28" Type="http://schemas.openxmlformats.org/officeDocument/2006/relationships/image" Target="media/image9.emf"/><Relationship Id="rId36" Type="http://schemas.openxmlformats.org/officeDocument/2006/relationships/image" Target="media/image13.png"/><Relationship Id="rId10" Type="http://schemas.openxmlformats.org/officeDocument/2006/relationships/footer" Target="footer1.xml"/><Relationship Id="rId19" Type="http://schemas.openxmlformats.org/officeDocument/2006/relationships/oleObject" Target="embeddings/oleObject1.bin"/><Relationship Id="rId31" Type="http://schemas.openxmlformats.org/officeDocument/2006/relationships/oleObject" Target="embeddings/oleObject7.bin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hyperlink" Target="mailto:Raphael.favre@eduvaud.ch" TargetMode="External"/><Relationship Id="rId22" Type="http://schemas.openxmlformats.org/officeDocument/2006/relationships/image" Target="media/image6.emf"/><Relationship Id="rId27" Type="http://schemas.openxmlformats.org/officeDocument/2006/relationships/oleObject" Target="embeddings/oleObject5.bin"/><Relationship Id="rId30" Type="http://schemas.openxmlformats.org/officeDocument/2006/relationships/image" Target="media/image10.emf"/><Relationship Id="rId35" Type="http://schemas.openxmlformats.org/officeDocument/2006/relationships/oleObject" Target="embeddings/oleObject8.bin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o31fdh\OneDrive%20-%20Education%20Vaud\Documents\Mod&#232;les%20Office%20personnalis&#233;s\test.dotm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2024-05-03T00:00:00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 xmlns:b="http://schemas.openxmlformats.org/officeDocument/2006/bibliography">
    <b:Tag>tes</b:Tag>
    <b:SourceType>InternetSite</b:SourceType>
    <b:Guid>{E1C7DE66-488A-4EC9-A3DB-4A5DEB27898E}</b:Guid>
    <b:Title>test</b:Title>
    <b:Author>
      <b:Author>
        <b:NameList>
          <b:Person>
            <b:Last>test</b:Last>
          </b:Person>
        </b:NameList>
      </b:Author>
    </b:Author>
    <b:InternetSiteTitle>test</b:InternetSiteTitle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67B0396-12AE-47A1-9102-8697E17203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test.dotm</Template>
  <TotalTime>902</TotalTime>
  <Pages>20</Pages>
  <Words>621</Words>
  <Characters>3416</Characters>
  <Application>Microsoft Office Word</Application>
  <DocSecurity>0</DocSecurity>
  <Lines>28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Dossier de projet</vt:lpstr>
    </vt:vector>
  </TitlesOfParts>
  <Company>CPNV</Company>
  <LinksUpToDate>false</LinksUpToDate>
  <CharactersWithSpaces>4029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Dossier de projet</dc:title>
  <dc:subject>Boîte à outils</dc:subject>
  <dc:creator>Adam Sifate</dc:creator>
  <cp:keywords/>
  <dc:description/>
  <cp:lastModifiedBy>Adam Sifate</cp:lastModifiedBy>
  <cp:revision>550</cp:revision>
  <cp:lastPrinted>2024-03-28T14:48:00Z</cp:lastPrinted>
  <dcterms:created xsi:type="dcterms:W3CDTF">2024-02-26T15:36:00Z</dcterms:created>
  <dcterms:modified xsi:type="dcterms:W3CDTF">2024-05-03T08:43:00Z</dcterms:modified>
</cp:coreProperties>
</file>